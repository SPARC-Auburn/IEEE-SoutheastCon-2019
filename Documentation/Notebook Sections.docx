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341C70" w14:textId="33537721" w:rsidR="004D4571" w:rsidRPr="00127C5F" w:rsidRDefault="00BD4824" w:rsidP="004D4571">
      <w:pPr>
        <w:rPr>
          <w:color w:val="1C6194" w:themeColor="accent6" w:themeShade="BF"/>
        </w:rPr>
        <w:sectPr w:rsidR="004D4571" w:rsidRPr="00127C5F" w:rsidSect="00D36652"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  <w:r>
        <w:rPr>
          <w:noProof/>
        </w:rPr>
        <w:drawing>
          <wp:anchor distT="0" distB="0" distL="114300" distR="114300" simplePos="0" relativeHeight="251715582" behindDoc="1" locked="0" layoutInCell="1" allowOverlap="1" wp14:anchorId="5C862F80" wp14:editId="0705E31F">
            <wp:simplePos x="0" y="0"/>
            <wp:positionH relativeFrom="column">
              <wp:posOffset>-330865</wp:posOffset>
            </wp:positionH>
            <wp:positionV relativeFrom="page">
              <wp:posOffset>5776112</wp:posOffset>
            </wp:positionV>
            <wp:extent cx="7522845" cy="1203655"/>
            <wp:effectExtent l="0" t="0" r="1905" b="0"/>
            <wp:wrapNone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 descr="wolrd map graphic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2845" cy="120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3B2E">
        <w:rPr>
          <w:noProof/>
          <w:color w:val="1C6194" w:themeColor="accent6" w:themeShade="BF"/>
        </w:rPr>
        <mc:AlternateContent>
          <mc:Choice Requires="wps">
            <w:drawing>
              <wp:anchor distT="0" distB="0" distL="114300" distR="114300" simplePos="0" relativeHeight="251864064" behindDoc="1" locked="0" layoutInCell="1" allowOverlap="1" wp14:anchorId="02BA9394" wp14:editId="07E6D55C">
                <wp:simplePos x="0" y="0"/>
                <wp:positionH relativeFrom="margin">
                  <wp:posOffset>260350</wp:posOffset>
                </wp:positionH>
                <wp:positionV relativeFrom="paragraph">
                  <wp:posOffset>7994650</wp:posOffset>
                </wp:positionV>
                <wp:extent cx="5842000" cy="831850"/>
                <wp:effectExtent l="0" t="0" r="0" b="0"/>
                <wp:wrapNone/>
                <wp:docPr id="172" name="Rectangle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0" cy="831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9AF383" w14:textId="0D384606" w:rsidR="009B1C14" w:rsidRPr="009B1C14" w:rsidRDefault="00C33B2E" w:rsidP="009B1C14">
                            <w:pPr>
                              <w:pStyle w:val="Heading3"/>
                              <w:spacing w:before="0"/>
                              <w:jc w:val="left"/>
                              <w:rPr>
                                <w:color w:val="000000" w:themeColor="text1"/>
                                <w:szCs w:val="44"/>
                              </w:rPr>
                            </w:pPr>
                            <w:r>
                              <w:rPr>
                                <w:color w:val="000000" w:themeColor="text1"/>
                                <w:szCs w:val="44"/>
                              </w:rPr>
                              <w:t>Matthew Castleberry,</w:t>
                            </w:r>
                            <w:r w:rsidR="005B00F1">
                              <w:rPr>
                                <w:color w:val="000000" w:themeColor="text1"/>
                                <w:szCs w:val="44"/>
                              </w:rPr>
                              <w:t xml:space="preserve"> Josh JABLONOWSKI, JOE hinley, nia perkins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BA9394" id="Rectangle 172" o:spid="_x0000_s1026" style="position:absolute;margin-left:20.5pt;margin-top:629.5pt;width:460pt;height:65.5pt;z-index:-251452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" filled="f" stroked="f" strokeweight="3pt">
                <v:textbox>
                  <w:txbxContent>
                    <w:p w14:paraId="619AF383" w14:textId="0D384606" w:rsidR="009B1C14" w:rsidRPr="009B1C14" w:rsidRDefault="00C33B2E" w:rsidP="009B1C14">
                      <w:pPr>
                        <w:pStyle w:val="Heading3"/>
                        <w:spacing w:before="0"/>
                        <w:jc w:val="left"/>
                        <w:rPr>
                          <w:color w:val="000000" w:themeColor="text1"/>
                          <w:szCs w:val="44"/>
                        </w:rPr>
                      </w:pPr>
                      <w:r>
                        <w:rPr>
                          <w:color w:val="000000" w:themeColor="text1"/>
                          <w:szCs w:val="44"/>
                        </w:rPr>
                        <w:t>Matthew Castleberry,</w:t>
                      </w:r>
                      <w:r w:rsidR="005B00F1">
                        <w:rPr>
                          <w:color w:val="000000" w:themeColor="text1"/>
                          <w:szCs w:val="44"/>
                        </w:rPr>
                        <w:t xml:space="preserve"> Josh JABLONOWSKI, JOE hinley, nia perkins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B1C14">
        <w:rPr>
          <w:noProof/>
          <w:color w:val="1C6194" w:themeColor="accent6" w:themeShade="BF"/>
        </w:rPr>
        <mc:AlternateContent>
          <mc:Choice Requires="wps">
            <w:drawing>
              <wp:anchor distT="0" distB="0" distL="114300" distR="114300" simplePos="0" relativeHeight="251863040" behindDoc="1" locked="0" layoutInCell="1" allowOverlap="1" wp14:anchorId="60E6C294" wp14:editId="3D93EDA2">
                <wp:simplePos x="0" y="0"/>
                <wp:positionH relativeFrom="margin">
                  <wp:align>left</wp:align>
                </wp:positionH>
                <wp:positionV relativeFrom="paragraph">
                  <wp:posOffset>1397000</wp:posOffset>
                </wp:positionV>
                <wp:extent cx="7004050" cy="3602990"/>
                <wp:effectExtent l="0" t="0" r="0" b="0"/>
                <wp:wrapNone/>
                <wp:docPr id="171" name="Rectangle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4050" cy="3602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E0724E" w14:textId="5DBCF41A" w:rsidR="009B1C14" w:rsidRPr="00202FE2" w:rsidRDefault="00C33B2E" w:rsidP="009B1C14">
                            <w:pPr>
                              <w:pStyle w:val="Name"/>
                              <w:jc w:val="left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IEEE Southeastcon hardware competition</w:t>
                            </w:r>
                          </w:p>
                          <w:p w14:paraId="038E1A2B" w14:textId="078C175D" w:rsidR="009B1C14" w:rsidRPr="00256E56" w:rsidRDefault="00C33B2E" w:rsidP="009B1C14">
                            <w:pPr>
                              <w:pStyle w:val="Heading2"/>
                              <w:jc w:val="left"/>
                              <w:rPr>
                                <w:color w:val="373545" w:themeColor="text2"/>
                                <w:szCs w:val="44"/>
                              </w:rPr>
                            </w:pPr>
                            <w:r>
                              <w:rPr>
                                <w:rStyle w:val="Heading2Char"/>
                                <w:color w:val="373545" w:themeColor="text2"/>
                                <w:szCs w:val="44"/>
                              </w:rPr>
                              <w:t>Spring 2019 Senior 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E6C294" id="Rectangle 171" o:spid="_x0000_s1027" style="position:absolute;margin-left:0;margin-top:110pt;width:551.5pt;height:283.7pt;z-index:-2514534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" filled="f" stroked="f" strokeweight="3pt">
                <v:textbox>
                  <w:txbxContent>
                    <w:p w14:paraId="7EE0724E" w14:textId="5DBCF41A" w:rsidR="009B1C14" w:rsidRPr="00202FE2" w:rsidRDefault="00C33B2E" w:rsidP="009B1C14">
                      <w:pPr>
                        <w:pStyle w:val="Name"/>
                        <w:jc w:val="left"/>
                        <w:rPr>
                          <w:sz w:val="96"/>
                          <w:szCs w:val="96"/>
                        </w:rPr>
                      </w:pPr>
                      <w:r>
                        <w:rPr>
                          <w:sz w:val="96"/>
                          <w:szCs w:val="96"/>
                        </w:rPr>
                        <w:t>IEEE Southeastcon hardware competition</w:t>
                      </w:r>
                    </w:p>
                    <w:p w14:paraId="038E1A2B" w14:textId="078C175D" w:rsidR="009B1C14" w:rsidRPr="00256E56" w:rsidRDefault="00C33B2E" w:rsidP="009B1C14">
                      <w:pPr>
                        <w:pStyle w:val="Heading2"/>
                        <w:jc w:val="left"/>
                        <w:rPr>
                          <w:color w:val="373545" w:themeColor="text2"/>
                          <w:szCs w:val="44"/>
                        </w:rPr>
                      </w:pPr>
                      <w:r>
                        <w:rPr>
                          <w:rStyle w:val="Heading2Char"/>
                          <w:color w:val="373545" w:themeColor="text2"/>
                          <w:szCs w:val="44"/>
                        </w:rPr>
                        <w:t>Spring 2019 Senior Design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B1C14">
        <w:rPr>
          <w:noProof/>
          <w:color w:val="1C6194" w:themeColor="accent6" w:themeShade="BF"/>
        </w:rPr>
        <mc:AlternateContent>
          <mc:Choice Requires="wps">
            <w:drawing>
              <wp:anchor distT="0" distB="0" distL="114300" distR="114300" simplePos="0" relativeHeight="251865088" behindDoc="1" locked="0" layoutInCell="1" allowOverlap="1" wp14:anchorId="31944213" wp14:editId="6F103711">
                <wp:simplePos x="0" y="0"/>
                <wp:positionH relativeFrom="column">
                  <wp:posOffset>251668</wp:posOffset>
                </wp:positionH>
                <wp:positionV relativeFrom="paragraph">
                  <wp:posOffset>8850668</wp:posOffset>
                </wp:positionV>
                <wp:extent cx="3930015" cy="450215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0015" cy="450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BFAAAB" w14:textId="7E7960C1" w:rsidR="009B1C14" w:rsidRPr="009B1C14" w:rsidRDefault="005B00F1" w:rsidP="009B1C14">
                            <w:pPr>
                              <w:pStyle w:val="NoSpacing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Style w:val="BalloonTextChar"/>
                                <w:rFonts w:asciiTheme="minorHAnsi" w:hAnsiTheme="minorHAnsi" w:cstheme="minorBidi"/>
                                <w:color w:val="000000" w:themeColor="text1"/>
                                <w:sz w:val="36"/>
                                <w:szCs w:val="22"/>
                              </w:rPr>
                              <w:t xml:space="preserve">Senior </w:t>
                            </w:r>
                            <w:r w:rsidR="000227C8">
                              <w:rPr>
                                <w:rStyle w:val="BalloonTextChar"/>
                                <w:rFonts w:asciiTheme="minorHAnsi" w:hAnsiTheme="minorHAnsi" w:cstheme="minorBidi"/>
                                <w:color w:val="000000" w:themeColor="text1"/>
                                <w:sz w:val="36"/>
                                <w:szCs w:val="22"/>
                              </w:rPr>
                              <w:t>D</w:t>
                            </w:r>
                            <w:r>
                              <w:rPr>
                                <w:rStyle w:val="BalloonTextChar"/>
                                <w:rFonts w:asciiTheme="minorHAnsi" w:hAnsiTheme="minorHAnsi" w:cstheme="minorBidi"/>
                                <w:color w:val="000000" w:themeColor="text1"/>
                                <w:sz w:val="36"/>
                                <w:szCs w:val="22"/>
                              </w:rPr>
                              <w:t>esign</w:t>
                            </w:r>
                            <w:r w:rsidR="009B1C14" w:rsidRPr="009B1C14">
                              <w:rPr>
                                <w:rStyle w:val="BalloonTextChar"/>
                                <w:rFonts w:asciiTheme="minorHAnsi" w:hAnsiTheme="minorHAnsi" w:cstheme="minorBidi"/>
                                <w:color w:val="000000" w:themeColor="text1"/>
                                <w:sz w:val="36"/>
                                <w:szCs w:val="22"/>
                              </w:rPr>
                              <w:t xml:space="preserve"> </w:t>
                            </w:r>
                            <w:r w:rsidR="000227C8">
                              <w:rPr>
                                <w:rStyle w:val="BalloonTextChar"/>
                                <w:rFonts w:asciiTheme="minorHAnsi" w:hAnsiTheme="minorHAnsi" w:cstheme="minorBidi"/>
                                <w:color w:val="000000" w:themeColor="text1"/>
                                <w:sz w:val="36"/>
                                <w:szCs w:val="22"/>
                              </w:rPr>
                              <w:t>Project</w:t>
                            </w:r>
                            <w:r w:rsidR="009B1C14" w:rsidRPr="009B1C14">
                              <w:rPr>
                                <w:rStyle w:val="BalloonTextChar"/>
                                <w:rFonts w:asciiTheme="minorHAnsi" w:hAnsiTheme="minorHAnsi" w:cstheme="minorBidi"/>
                                <w:color w:val="000000" w:themeColor="text1"/>
                                <w:sz w:val="36"/>
                                <w:szCs w:val="22"/>
                              </w:rPr>
                              <w:t xml:space="preserve"> Notebook</w:t>
                            </w:r>
                          </w:p>
                          <w:p w14:paraId="170312C1" w14:textId="77777777" w:rsidR="009B1C14" w:rsidRPr="00BE2FAA" w:rsidRDefault="009B1C14" w:rsidP="009B1C14">
                            <w:pPr>
                              <w:pStyle w:val="Heading3"/>
                              <w:spacing w:before="0"/>
                              <w:jc w:val="left"/>
                              <w:rPr>
                                <w:color w:val="84ACB6" w:themeColor="accent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944213" id="Rectangle 1" o:spid="_x0000_s1028" style="position:absolute;margin-left:19.8pt;margin-top:696.9pt;width:309.45pt;height:35.45pt;z-index:-25145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" filled="f" stroked="f" strokeweight="3pt">
                <v:textbox>
                  <w:txbxContent>
                    <w:p w14:paraId="1FBFAAAB" w14:textId="7E7960C1" w:rsidR="009B1C14" w:rsidRPr="009B1C14" w:rsidRDefault="005B00F1" w:rsidP="009B1C14">
                      <w:pPr>
                        <w:pStyle w:val="NoSpacing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Style w:val="BalloonTextChar"/>
                          <w:rFonts w:asciiTheme="minorHAnsi" w:hAnsiTheme="minorHAnsi" w:cstheme="minorBidi"/>
                          <w:color w:val="000000" w:themeColor="text1"/>
                          <w:sz w:val="36"/>
                          <w:szCs w:val="22"/>
                        </w:rPr>
                        <w:t xml:space="preserve">Senior </w:t>
                      </w:r>
                      <w:r w:rsidR="000227C8">
                        <w:rPr>
                          <w:rStyle w:val="BalloonTextChar"/>
                          <w:rFonts w:asciiTheme="minorHAnsi" w:hAnsiTheme="minorHAnsi" w:cstheme="minorBidi"/>
                          <w:color w:val="000000" w:themeColor="text1"/>
                          <w:sz w:val="36"/>
                          <w:szCs w:val="22"/>
                        </w:rPr>
                        <w:t>D</w:t>
                      </w:r>
                      <w:r>
                        <w:rPr>
                          <w:rStyle w:val="BalloonTextChar"/>
                          <w:rFonts w:asciiTheme="minorHAnsi" w:hAnsiTheme="minorHAnsi" w:cstheme="minorBidi"/>
                          <w:color w:val="000000" w:themeColor="text1"/>
                          <w:sz w:val="36"/>
                          <w:szCs w:val="22"/>
                        </w:rPr>
                        <w:t>esign</w:t>
                      </w:r>
                      <w:r w:rsidR="009B1C14" w:rsidRPr="009B1C14">
                        <w:rPr>
                          <w:rStyle w:val="BalloonTextChar"/>
                          <w:rFonts w:asciiTheme="minorHAnsi" w:hAnsiTheme="minorHAnsi" w:cstheme="minorBidi"/>
                          <w:color w:val="000000" w:themeColor="text1"/>
                          <w:sz w:val="36"/>
                          <w:szCs w:val="22"/>
                        </w:rPr>
                        <w:t xml:space="preserve"> </w:t>
                      </w:r>
                      <w:r w:rsidR="000227C8">
                        <w:rPr>
                          <w:rStyle w:val="BalloonTextChar"/>
                          <w:rFonts w:asciiTheme="minorHAnsi" w:hAnsiTheme="minorHAnsi" w:cstheme="minorBidi"/>
                          <w:color w:val="000000" w:themeColor="text1"/>
                          <w:sz w:val="36"/>
                          <w:szCs w:val="22"/>
                        </w:rPr>
                        <w:t>Project</w:t>
                      </w:r>
                      <w:r w:rsidR="009B1C14" w:rsidRPr="009B1C14">
                        <w:rPr>
                          <w:rStyle w:val="BalloonTextChar"/>
                          <w:rFonts w:asciiTheme="minorHAnsi" w:hAnsiTheme="minorHAnsi" w:cstheme="minorBidi"/>
                          <w:color w:val="000000" w:themeColor="text1"/>
                          <w:sz w:val="36"/>
                          <w:szCs w:val="22"/>
                        </w:rPr>
                        <w:t xml:space="preserve"> Notebook</w:t>
                      </w:r>
                    </w:p>
                    <w:p w14:paraId="170312C1" w14:textId="77777777" w:rsidR="009B1C14" w:rsidRPr="00BE2FAA" w:rsidRDefault="009B1C14" w:rsidP="009B1C14">
                      <w:pPr>
                        <w:pStyle w:val="Heading3"/>
                        <w:spacing w:before="0"/>
                        <w:jc w:val="left"/>
                        <w:rPr>
                          <w:color w:val="84ACB6" w:themeColor="accent5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E400EE">
        <w:rPr>
          <w:noProof/>
          <w:color w:val="1C6194" w:themeColor="accent6" w:themeShade="BF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0FB2E44" wp14:editId="5C1D717F">
                <wp:simplePos x="0" y="0"/>
                <wp:positionH relativeFrom="column">
                  <wp:posOffset>3394207</wp:posOffset>
                </wp:positionH>
                <wp:positionV relativeFrom="paragraph">
                  <wp:posOffset>-9359324</wp:posOffset>
                </wp:positionV>
                <wp:extent cx="4453088" cy="553453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3088" cy="5534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sdt>
                            <w:sdtPr>
                              <w:id w:val="562006948"/>
                              <w:placeholder>
                                <w:docPart w:val="6584EB0608C24587A0A8FA6343CFF505"/>
                              </w:placeholder>
                              <w:showingPlcHdr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9E5BF28" w14:textId="77777777" w:rsidR="00E400EE" w:rsidRPr="00E400EE" w:rsidRDefault="00E400EE" w:rsidP="00E400EE">
                                <w:pPr>
                                  <w:pStyle w:val="Heading5"/>
                                  <w:jc w:val="center"/>
                                </w:pPr>
                                <w:r w:rsidRPr="00E400EE">
                                  <w:t>[</w:t>
                                </w:r>
                                <w:r w:rsidRPr="00E400EE">
                                  <w:rPr>
                                    <w:rStyle w:val="PlaceholderText"/>
                                    <w:color w:val="373545" w:themeColor="text2"/>
                                  </w:rPr>
                                  <w:t>Click here to enter a date]</w:t>
                                </w:r>
                              </w:p>
                            </w:sdtContent>
                          </w:sdt>
                          <w:p w14:paraId="2DE347F6" w14:textId="77777777" w:rsidR="00E400EE" w:rsidRDefault="00E400EE" w:rsidP="00E400E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FB2E44" id="Rectangle 3" o:spid="_x0000_s1029" style="position:absolute;margin-left:267.25pt;margin-top:-736.95pt;width:350.65pt;height:43.6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" filled="f" stroked="f" strokeweight="3pt">
                <v:textbox>
                  <w:txbxContent>
                    <w:sdt>
                      <w:sdtPr>
                        <w:id w:val="562006948"/>
                        <w:placeholder>
                          <w:docPart w:val="6584EB0608C24587A0A8FA6343CFF505"/>
                        </w:placeholder>
                        <w:showingPlcHdr/>
                        <w:date>
                          <w:dateFormat w:val="M/d/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69E5BF28" w14:textId="77777777" w:rsidR="00E400EE" w:rsidRPr="00E400EE" w:rsidRDefault="00E400EE" w:rsidP="00E400EE">
                          <w:pPr>
                            <w:pStyle w:val="Heading5"/>
                            <w:jc w:val="center"/>
                          </w:pPr>
                          <w:r w:rsidRPr="00E400EE">
                            <w:t>[</w:t>
                          </w:r>
                          <w:r w:rsidRPr="00E400EE">
                            <w:rPr>
                              <w:rStyle w:val="PlaceholderText"/>
                              <w:color w:val="373545" w:themeColor="text2"/>
                            </w:rPr>
                            <w:t>Click here to enter a date]</w:t>
                          </w:r>
                        </w:p>
                      </w:sdtContent>
                    </w:sdt>
                    <w:p w14:paraId="2DE347F6" w14:textId="77777777" w:rsidR="00E400EE" w:rsidRDefault="00E400EE" w:rsidP="00E400E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thinReverseDiagStripe" w:color="F2F2F2" w:themeColor="background1" w:themeShade="F2" w:fill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80"/>
        <w:gridCol w:w="10080"/>
      </w:tblGrid>
      <w:tr w:rsidR="004D4571" w:rsidRPr="00127C5F" w14:paraId="505A50DE" w14:textId="77777777" w:rsidTr="00011FF1">
        <w:trPr>
          <w:trHeight w:val="634"/>
        </w:trPr>
        <w:tc>
          <w:tcPr>
            <w:tcW w:w="2880" w:type="dxa"/>
            <w:shd w:val="thinReverseDiagStripe" w:color="F2F2F2" w:themeColor="background1" w:themeShade="F2" w:fill="auto"/>
            <w:vAlign w:val="center"/>
          </w:tcPr>
          <w:p w14:paraId="5D33A8D6" w14:textId="77777777" w:rsidR="004D4571" w:rsidRPr="00127C5F" w:rsidRDefault="00750509" w:rsidP="00BD73DD">
            <w:pPr>
              <w:rPr>
                <w:color w:val="1C6194" w:themeColor="accent6" w:themeShade="BF"/>
              </w:rPr>
            </w:pPr>
            <w:r>
              <w:rPr>
                <w:noProof/>
                <w:color w:val="1C6194" w:themeColor="accent6" w:themeShade="BF"/>
              </w:rPr>
              <w:lastRenderedPageBreak/>
              <mc:AlternateContent>
                <mc:Choice Requires="wpc">
                  <w:drawing>
                    <wp:inline distT="0" distB="0" distL="0" distR="0" wp14:anchorId="4B1A2D44" wp14:editId="70980BBF">
                      <wp:extent cx="1828800" cy="411480"/>
                      <wp:effectExtent l="0" t="0" r="0" b="7620"/>
                      <wp:docPr id="224" name="Canvas 224" title="Rectangular shap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schemeClr val="accent5"/>
                              </a:solidFill>
                            </wpc:bg>
                            <wpc:whole/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AA2E937" id="Canvas 224" o:spid="_x0000_s1026" editas="canvas" alt="Title: Rectangular shape" style="width:2in;height:32.4pt;mso-position-horizontal-relative:char;mso-position-vertical-relative:line" coordsize="18288,4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18288;height:4114;visibility:visible;mso-wrap-style:square" filled="t" fillcolor="#84acb6 [3208]">
                        <v:fill o:detectmouseclick="t"/>
                        <v:path o:connecttype="none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080" w:type="dxa"/>
            <w:shd w:val="thinReverseDiagStripe" w:color="F2F2F2" w:themeColor="background1" w:themeShade="F2" w:fill="auto"/>
            <w:vAlign w:val="center"/>
          </w:tcPr>
          <w:p w14:paraId="21E103C5" w14:textId="78F4E5DB" w:rsidR="004D4571" w:rsidRPr="00DC5A24" w:rsidRDefault="00454742" w:rsidP="00DC5A24">
            <w:pPr>
              <w:pStyle w:val="1Spine"/>
            </w:pPr>
            <w:sdt>
              <w:sdtPr>
                <w:tag w:val="Title"/>
                <w:id w:val="1326344"/>
                <w:placeholder>
                  <w:docPart w:val="5EA7FA9CD3834B46B2F560B6FF01D7EB"/>
                </w:placeholder>
              </w:sdtPr>
              <w:sdtEndPr/>
              <w:sdtContent>
                <w:r w:rsidR="00D46651">
                  <w:t>IEEE SOUTHEASTCON Senior Design Notebook</w:t>
                </w:r>
              </w:sdtContent>
            </w:sdt>
            <w:r w:rsidR="00DC5A24">
              <w:softHyphen/>
            </w:r>
          </w:p>
        </w:tc>
      </w:tr>
    </w:tbl>
    <w:p w14:paraId="33DD263F" w14:textId="77777777" w:rsidR="004D4571" w:rsidRPr="00127C5F" w:rsidRDefault="004D4571" w:rsidP="004D4571">
      <w:pPr>
        <w:rPr>
          <w:color w:val="1C6194" w:themeColor="accent6" w:themeShade="BF"/>
        </w:rPr>
      </w:pPr>
      <w:r w:rsidRPr="00127C5F">
        <w:rPr>
          <w:color w:val="1C6194" w:themeColor="accent6" w:themeShade="BF"/>
        </w:rPr>
        <w:br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thinReverseDiagStripe" w:color="F2F2F2" w:themeColor="background1" w:themeShade="F2" w:fill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80"/>
        <w:gridCol w:w="10080"/>
      </w:tblGrid>
      <w:tr w:rsidR="004D4571" w:rsidRPr="00127C5F" w14:paraId="680D55BC" w14:textId="77777777" w:rsidTr="00011FF1">
        <w:trPr>
          <w:trHeight w:val="994"/>
        </w:trPr>
        <w:tc>
          <w:tcPr>
            <w:tcW w:w="2880" w:type="dxa"/>
            <w:shd w:val="thinReverseDiagStripe" w:color="F2F2F2" w:themeColor="background1" w:themeShade="F2" w:fill="auto"/>
            <w:vAlign w:val="center"/>
          </w:tcPr>
          <w:p w14:paraId="4611114F" w14:textId="77777777" w:rsidR="004D4571" w:rsidRPr="00127C5F" w:rsidRDefault="00750509" w:rsidP="00BD73DD">
            <w:pPr>
              <w:rPr>
                <w:color w:val="1C6194" w:themeColor="accent6" w:themeShade="BF"/>
              </w:rPr>
            </w:pPr>
            <w:r>
              <w:rPr>
                <w:noProof/>
                <w:color w:val="1C6194" w:themeColor="accent6" w:themeShade="BF"/>
              </w:rPr>
              <mc:AlternateContent>
                <mc:Choice Requires="wpc">
                  <w:drawing>
                    <wp:inline distT="0" distB="0" distL="0" distR="0" wp14:anchorId="3A2A6F88" wp14:editId="14078CD6">
                      <wp:extent cx="1837690" cy="631825"/>
                      <wp:effectExtent l="0" t="0" r="0" b="0"/>
                      <wp:docPr id="213" name="Canvas 213" title="Rectangular shap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schemeClr val="accent6"/>
                              </a:solidFill>
                            </wpc:bg>
                            <wpc:whole/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3CD8B9C" id="Canvas 213" o:spid="_x0000_s1026" editas="canvas" alt="Title: Rectangular shape" style="width:144.7pt;height:49.75pt;mso-position-horizontal-relative:char;mso-position-vertical-relative:line" coordsize="18376,63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">
                      <v:shape id="_x0000_s1027" type="#_x0000_t75" style="position:absolute;width:18376;height:6318;visibility:visible;mso-wrap-style:square" filled="t" fillcolor="#2683c6 [3209]">
                        <v:fill o:detectmouseclick="t"/>
                        <v:path o:connecttype="none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080" w:type="dxa"/>
            <w:shd w:val="thinReverseDiagStripe" w:color="F2F2F2" w:themeColor="background1" w:themeShade="F2" w:fill="auto"/>
            <w:vAlign w:val="center"/>
          </w:tcPr>
          <w:p w14:paraId="17D1D60C" w14:textId="677B8C9A" w:rsidR="004D4571" w:rsidRPr="00857541" w:rsidRDefault="00454742" w:rsidP="00DC5A24">
            <w:pPr>
              <w:pStyle w:val="15Spine"/>
            </w:pPr>
            <w:sdt>
              <w:sdtPr>
                <w:tag w:val="Title"/>
                <w:id w:val="1326375"/>
                <w:placeholder>
                  <w:docPart w:val="1014BBC7177843F68C10C71775B4AD19"/>
                </w:placeholder>
              </w:sdtPr>
              <w:sdtEndPr/>
              <w:sdtContent>
                <w:sdt>
                  <w:sdtPr>
                    <w:tag w:val="Title"/>
                    <w:id w:val="1941798262"/>
                    <w:placeholder>
                      <w:docPart w:val="BF42DCCC57B048C6A61C75BF1E3DA9BD"/>
                    </w:placeholder>
                  </w:sdtPr>
                  <w:sdtContent>
                    <w:r w:rsidR="00D46651">
                      <w:t xml:space="preserve">IEEE SOUTHEASTCON Senior Design </w:t>
                    </w:r>
                    <w:r w:rsidR="00D46651">
                      <w:t>N</w:t>
                    </w:r>
                    <w:r w:rsidR="00D46651">
                      <w:t>otebook</w:t>
                    </w:r>
                  </w:sdtContent>
                </w:sdt>
              </w:sdtContent>
            </w:sdt>
          </w:p>
        </w:tc>
      </w:tr>
    </w:tbl>
    <w:p w14:paraId="629F0328" w14:textId="77777777" w:rsidR="004D4571" w:rsidRPr="00127C5F" w:rsidRDefault="004D4571" w:rsidP="004D4571">
      <w:pPr>
        <w:rPr>
          <w:color w:val="1C6194" w:themeColor="accent6" w:themeShade="BF"/>
        </w:rPr>
      </w:pPr>
      <w:r w:rsidRPr="00127C5F">
        <w:rPr>
          <w:color w:val="1C6194" w:themeColor="accent6" w:themeShade="BF"/>
        </w:rPr>
        <w:br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thinReverseDiagStripe" w:color="F2F2F2" w:themeColor="background1" w:themeShade="F2" w:fill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80"/>
        <w:gridCol w:w="10080"/>
      </w:tblGrid>
      <w:tr w:rsidR="004D4571" w:rsidRPr="00127C5F" w14:paraId="5F31431E" w14:textId="77777777" w:rsidTr="00655E3C">
        <w:trPr>
          <w:trHeight w:val="1526"/>
        </w:trPr>
        <w:tc>
          <w:tcPr>
            <w:tcW w:w="2880" w:type="dxa"/>
            <w:shd w:val="thinReverseDiagStripe" w:color="F2F2F2" w:themeColor="background1" w:themeShade="F2" w:fill="auto"/>
            <w:vAlign w:val="center"/>
          </w:tcPr>
          <w:p w14:paraId="09490B06" w14:textId="77777777" w:rsidR="004D4571" w:rsidRPr="00127C5F" w:rsidRDefault="00750509" w:rsidP="00BD73DD">
            <w:pPr>
              <w:rPr>
                <w:color w:val="1C6194" w:themeColor="accent6" w:themeShade="BF"/>
              </w:rPr>
            </w:pPr>
            <w:r>
              <w:rPr>
                <w:noProof/>
                <w:color w:val="1C6194" w:themeColor="accent6" w:themeShade="BF"/>
              </w:rPr>
              <mc:AlternateContent>
                <mc:Choice Requires="wpc">
                  <w:drawing>
                    <wp:inline distT="0" distB="0" distL="0" distR="0" wp14:anchorId="36934886" wp14:editId="00B29755">
                      <wp:extent cx="1828800" cy="979805"/>
                      <wp:effectExtent l="0" t="0" r="0" b="0"/>
                      <wp:docPr id="202" name="Canvas 202" title="Rectangular shap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schemeClr val="accent2"/>
                              </a:solidFill>
                            </wpc:bg>
                            <wpc:whole/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8749DC7" id="Canvas 202" o:spid="_x0000_s1026" editas="canvas" alt="Title: Rectangular shape" style="width:2in;height:77.15pt;mso-position-horizontal-relative:char;mso-position-vertical-relative:line" coordsize="18288,97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">
                      <v:shape id="_x0000_s1027" type="#_x0000_t75" style="position:absolute;width:18288;height:9798;visibility:visible;mso-wrap-style:square" filled="t" fillcolor="#58b6c0 [3205]">
                        <v:fill o:detectmouseclick="t"/>
                        <v:path o:connecttype="none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080" w:type="dxa"/>
            <w:shd w:val="thinReverseDiagStripe" w:color="F2F2F2" w:themeColor="background1" w:themeShade="F2" w:fill="auto"/>
            <w:vAlign w:val="center"/>
          </w:tcPr>
          <w:p w14:paraId="52389176" w14:textId="3B889EBA" w:rsidR="004D4571" w:rsidRPr="000B12EB" w:rsidRDefault="00454742" w:rsidP="00DC5A24">
            <w:pPr>
              <w:pStyle w:val="2Spine"/>
            </w:pPr>
            <w:sdt>
              <w:sdtPr>
                <w:tag w:val="Title"/>
                <w:id w:val="1326392"/>
                <w:placeholder>
                  <w:docPart w:val="B127CFBC9E0B484CA667B9512DB5DAEB"/>
                </w:placeholder>
              </w:sdtPr>
              <w:sdtEndPr/>
              <w:sdtContent>
                <w:sdt>
                  <w:sdtPr>
                    <w:tag w:val="Title"/>
                    <w:id w:val="1709605675"/>
                    <w:placeholder>
                      <w:docPart w:val="BA32CE652DFC44CCAA2CA5FE593C084B"/>
                    </w:placeholder>
                  </w:sdtPr>
                  <w:sdtContent>
                    <w:r w:rsidR="00D46651">
                      <w:t xml:space="preserve">IEEE SOUTHEASTCON Senior Design </w:t>
                    </w:r>
                    <w:r w:rsidR="00D46651">
                      <w:t>N</w:t>
                    </w:r>
                    <w:r w:rsidR="00D46651">
                      <w:t>otebook</w:t>
                    </w:r>
                  </w:sdtContent>
                </w:sdt>
              </w:sdtContent>
            </w:sdt>
          </w:p>
        </w:tc>
      </w:tr>
    </w:tbl>
    <w:p w14:paraId="7FE8BB46" w14:textId="77777777" w:rsidR="004D4571" w:rsidRPr="00127C5F" w:rsidRDefault="004D4571" w:rsidP="004D4571">
      <w:pPr>
        <w:rPr>
          <w:color w:val="1C6194" w:themeColor="accent6" w:themeShade="BF"/>
        </w:rPr>
      </w:pPr>
      <w:r w:rsidRPr="00127C5F">
        <w:rPr>
          <w:color w:val="1C6194" w:themeColor="accent6" w:themeShade="BF"/>
        </w:rPr>
        <w:br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thinReverseDiagStripe" w:color="F2F2F2" w:themeColor="background1" w:themeShade="F2" w:fill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80"/>
        <w:gridCol w:w="10080"/>
      </w:tblGrid>
      <w:tr w:rsidR="004D4571" w:rsidRPr="00127C5F" w14:paraId="4FB39184" w14:textId="77777777" w:rsidTr="00655E3C">
        <w:trPr>
          <w:trHeight w:val="2606"/>
        </w:trPr>
        <w:tc>
          <w:tcPr>
            <w:tcW w:w="2880" w:type="dxa"/>
            <w:shd w:val="thinReverseDiagStripe" w:color="F2F2F2" w:themeColor="background1" w:themeShade="F2" w:fill="auto"/>
            <w:vAlign w:val="center"/>
          </w:tcPr>
          <w:p w14:paraId="1E65636B" w14:textId="77777777" w:rsidR="004D4571" w:rsidRPr="00127C5F" w:rsidRDefault="00750509" w:rsidP="00BD73DD">
            <w:pPr>
              <w:rPr>
                <w:color w:val="1C6194" w:themeColor="accent6" w:themeShade="BF"/>
              </w:rPr>
            </w:pPr>
            <w:r>
              <w:rPr>
                <w:noProof/>
                <w:color w:val="1C6194" w:themeColor="accent6" w:themeShade="BF"/>
              </w:rPr>
              <w:lastRenderedPageBreak/>
              <mc:AlternateContent>
                <mc:Choice Requires="wpc">
                  <w:drawing>
                    <wp:inline distT="0" distB="0" distL="0" distR="0" wp14:anchorId="254E13FA" wp14:editId="5E644416">
                      <wp:extent cx="1837055" cy="1654810"/>
                      <wp:effectExtent l="0" t="0" r="10795" b="21590"/>
                      <wp:docPr id="191" name="Canvas 191" title="Rectangular shap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schemeClr val="tx2"/>
                              </a:solidFill>
                            </wpc:bg>
                            <wpc:whole>
                              <a:ln>
                                <a:solidFill>
                                  <a:schemeClr val="tx2"/>
                                </a:solidFill>
                              </a:ln>
                            </wpc:whole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C49057A" id="Canvas 191" o:spid="_x0000_s1026" editas="canvas" alt="Title: Rectangular shape" style="width:144.65pt;height:130.3pt;mso-position-horizontal-relative:char;mso-position-vertical-relative:line" coordsize="18370,16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">
                      <v:shape id="_x0000_s1027" type="#_x0000_t75" style="position:absolute;width:18370;height:16548;visibility:visible;mso-wrap-style:square" filled="t" fillcolor="#373545 [3215]" stroked="t" strokecolor="#373545 [3215]">
                        <v:fill o:detectmouseclick="t"/>
                        <v:path o:connecttype="none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080" w:type="dxa"/>
            <w:shd w:val="thinReverseDiagStripe" w:color="F2F2F2" w:themeColor="background1" w:themeShade="F2" w:fill="auto"/>
            <w:vAlign w:val="center"/>
          </w:tcPr>
          <w:p w14:paraId="32A3C46E" w14:textId="03335AB5" w:rsidR="004D4571" w:rsidRPr="000B12EB" w:rsidRDefault="00454742" w:rsidP="00DC5A24">
            <w:pPr>
              <w:pStyle w:val="3Spine"/>
              <w:rPr>
                <w:bCs/>
              </w:rPr>
            </w:pPr>
            <w:sdt>
              <w:sdtPr>
                <w:tag w:val="Title"/>
                <w:id w:val="1326398"/>
                <w:placeholder>
                  <w:docPart w:val="2BC793314350437089B1ED53A37DB023"/>
                </w:placeholder>
              </w:sdtPr>
              <w:sdtEndPr/>
              <w:sdtContent>
                <w:sdt>
                  <w:sdtPr>
                    <w:tag w:val="Title"/>
                    <w:id w:val="-1639948057"/>
                    <w:placeholder>
                      <w:docPart w:val="80E9454E71DC431A8945B43B3A309161"/>
                    </w:placeholder>
                  </w:sdtPr>
                  <w:sdtContent>
                    <w:r w:rsidR="00D46651">
                      <w:t xml:space="preserve">IEEE SOUTHEASTCON Senior Design </w:t>
                    </w:r>
                    <w:r w:rsidR="00D46651">
                      <w:t>N</w:t>
                    </w:r>
                    <w:r w:rsidR="00D46651">
                      <w:t>otebook</w:t>
                    </w:r>
                  </w:sdtContent>
                </w:sdt>
              </w:sdtContent>
            </w:sdt>
          </w:p>
        </w:tc>
      </w:tr>
    </w:tbl>
    <w:p w14:paraId="36E261D3" w14:textId="65D8B78F" w:rsidR="00D46651" w:rsidRDefault="00D46651" w:rsidP="004D4571">
      <w:pPr>
        <w:rPr>
          <w:color w:val="1C6194" w:themeColor="accent6" w:themeShade="BF"/>
        </w:rPr>
      </w:pPr>
    </w:p>
    <w:p w14:paraId="4606D48C" w14:textId="77777777" w:rsidR="00D46651" w:rsidRDefault="00D46651">
      <w:pPr>
        <w:rPr>
          <w:color w:val="1C6194" w:themeColor="accent6" w:themeShade="BF"/>
        </w:rPr>
      </w:pPr>
      <w:r>
        <w:rPr>
          <w:color w:val="1C6194" w:themeColor="accent6" w:themeShade="BF"/>
        </w:rPr>
        <w:br w:type="page"/>
      </w:r>
    </w:p>
    <w:p w14:paraId="20EAAC17" w14:textId="77777777" w:rsidR="004D4571" w:rsidRPr="00127C5F" w:rsidRDefault="004D4571" w:rsidP="004D4571">
      <w:pPr>
        <w:rPr>
          <w:color w:val="1C6194" w:themeColor="accent6" w:themeShade="BF"/>
        </w:rPr>
        <w:sectPr w:rsidR="004D4571" w:rsidRPr="00127C5F" w:rsidSect="00D36652">
          <w:pgSz w:w="15840" w:h="12240" w:orient="landscape"/>
          <w:pgMar w:top="1890" w:right="0" w:bottom="0" w:left="1440" w:header="720" w:footer="720" w:gutter="0"/>
          <w:cols w:space="720"/>
          <w:noEndnote/>
        </w:sectPr>
      </w:pPr>
    </w:p>
    <w:p w14:paraId="25CFB292" w14:textId="5467FC3F" w:rsidR="004D4571" w:rsidRPr="00127C5F" w:rsidRDefault="00256E56" w:rsidP="002028F6">
      <w:pPr>
        <w:ind w:right="3600"/>
        <w:rPr>
          <w:color w:val="1C6194" w:themeColor="accent6" w:themeShade="BF"/>
        </w:rPr>
      </w:pPr>
      <w:r>
        <w:rPr>
          <w:noProof/>
          <w:color w:val="1C6194" w:themeColor="accent6" w:themeShade="BF"/>
        </w:rPr>
        <mc:AlternateContent>
          <mc:Choice Requires="wpg">
            <w:drawing>
              <wp:anchor distT="0" distB="0" distL="114300" distR="114300" simplePos="0" relativeHeight="251870208" behindDoc="0" locked="0" layoutInCell="1" allowOverlap="1" wp14:anchorId="0B5151BB" wp14:editId="17FAA5C4">
                <wp:simplePos x="0" y="0"/>
                <wp:positionH relativeFrom="column">
                  <wp:posOffset>491319</wp:posOffset>
                </wp:positionH>
                <wp:positionV relativeFrom="paragraph">
                  <wp:posOffset>27296</wp:posOffset>
                </wp:positionV>
                <wp:extent cx="5464772" cy="7223977"/>
                <wp:effectExtent l="0" t="0" r="0" b="0"/>
                <wp:wrapNone/>
                <wp:docPr id="12" name="Group 12" descr="text and map 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70065" cy="7223977"/>
                          <a:chOff x="0" y="0"/>
                          <a:chExt cx="5170065" cy="7223977"/>
                        </a:xfrm>
                      </wpg:grpSpPr>
                      <pic:pic xmlns:pic="http://schemas.openxmlformats.org/drawingml/2006/picture">
                        <pic:nvPicPr>
                          <pic:cNvPr id="6" name="Graphic 6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3888" y="914400"/>
                            <a:ext cx="4766177" cy="274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" name="Rectangle 176"/>
                        <wps:cNvSpPr/>
                        <wps:spPr>
                          <a:xfrm>
                            <a:off x="0" y="3957850"/>
                            <a:ext cx="3493770" cy="3266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29CB19" w14:textId="77777777" w:rsidR="00DC5A24" w:rsidRPr="00256E56" w:rsidRDefault="00DC5A24" w:rsidP="000C1B91">
                              <w:pPr>
                                <w:pStyle w:val="1Spine"/>
                                <w:jc w:val="left"/>
                              </w:pPr>
                              <w:r w:rsidRPr="00256E56">
                                <w:t>IN THIS SECTION:</w:t>
                              </w:r>
                            </w:p>
                            <w:p w14:paraId="4F613E86" w14:textId="77777777" w:rsidR="00DC5A24" w:rsidRPr="00256E56" w:rsidRDefault="00DC5A24" w:rsidP="000C1B91">
                              <w:pPr>
                                <w:pStyle w:val="1Spine"/>
                                <w:jc w:val="left"/>
                              </w:pPr>
                            </w:p>
                            <w:p w14:paraId="60A86D40" w14:textId="09174052" w:rsidR="00DC5A24" w:rsidRPr="00256E56" w:rsidRDefault="000227C8" w:rsidP="000C1B91">
                              <w:pPr>
                                <w:pStyle w:val="ListParagraph"/>
                                <w:jc w:val="left"/>
                                <w:rPr>
                                  <w:color w:val="373545" w:themeColor="text2"/>
                                </w:rPr>
                              </w:pPr>
                              <w:r>
                                <w:rPr>
                                  <w:color w:val="373545" w:themeColor="text2"/>
                                </w:rPr>
                                <w:t>Project overview</w:t>
                              </w:r>
                            </w:p>
                            <w:p w14:paraId="5A340687" w14:textId="5C0B49DA" w:rsidR="00DC5A24" w:rsidRPr="00256E56" w:rsidRDefault="00DC5A24" w:rsidP="000227C8">
                              <w:pPr>
                                <w:pStyle w:val="ListParagraph"/>
                                <w:numPr>
                                  <w:ilvl w:val="0"/>
                                  <w:numId w:val="0"/>
                                </w:numPr>
                                <w:ind w:left="720"/>
                                <w:jc w:val="left"/>
                                <w:rPr>
                                  <w:color w:val="373545" w:themeColor="text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0" y="0"/>
                            <a:ext cx="2947917" cy="58685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7882636" w14:textId="36476973" w:rsidR="000C1B91" w:rsidRPr="00256E56" w:rsidRDefault="000227C8" w:rsidP="000C1B91">
                              <w:pPr>
                                <w:pStyle w:val="Heading2"/>
                                <w:jc w:val="left"/>
                                <w:rPr>
                                  <w:color w:val="373545" w:themeColor="text2"/>
                                  <w:szCs w:val="44"/>
                                </w:rPr>
                              </w:pPr>
                              <w:r>
                                <w:rPr>
                                  <w:color w:val="373545" w:themeColor="text2"/>
                                  <w:szCs w:val="44"/>
                                </w:rPr>
                                <w:t>Overview</w:t>
                              </w:r>
                            </w:p>
                            <w:p w14:paraId="5D2EAA40" w14:textId="77777777" w:rsidR="000C1B91" w:rsidRPr="00256E56" w:rsidRDefault="000C1B91">
                              <w:pPr>
                                <w:rPr>
                                  <w:color w:val="373545" w:themeColor="text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5151BB" id="Group 12" o:spid="_x0000_s1030" alt="text and map " style="position:absolute;margin-left:38.7pt;margin-top:2.15pt;width:430.3pt;height:568.8pt;z-index:251870208" coordsize="51700,722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">
                <v:shape id="Graphic 6" o:spid="_x0000_s1031" type="#_x0000_t75" style="position:absolute;left:4038;top:9144;width:47662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">
                  <v:imagedata r:id="rId10" o:title=""/>
                </v:shape>
                <v:rect id="Rectangle 176" o:spid="_x0000_s1032" style="position:absolute;top:39578;width:34937;height:326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" filled="f" stroked="f" strokeweight="3pt">
                  <v:textbox>
                    <w:txbxContent>
                      <w:p w14:paraId="2529CB19" w14:textId="77777777" w:rsidR="00DC5A24" w:rsidRPr="00256E56" w:rsidRDefault="00DC5A24" w:rsidP="000C1B91">
                        <w:pPr>
                          <w:pStyle w:val="1Spine"/>
                          <w:jc w:val="left"/>
                        </w:pPr>
                        <w:r w:rsidRPr="00256E56">
                          <w:t>IN THIS SECTION:</w:t>
                        </w:r>
                      </w:p>
                      <w:p w14:paraId="4F613E86" w14:textId="77777777" w:rsidR="00DC5A24" w:rsidRPr="00256E56" w:rsidRDefault="00DC5A24" w:rsidP="000C1B91">
                        <w:pPr>
                          <w:pStyle w:val="1Spine"/>
                          <w:jc w:val="left"/>
                        </w:pPr>
                      </w:p>
                      <w:p w14:paraId="60A86D40" w14:textId="09174052" w:rsidR="00DC5A24" w:rsidRPr="00256E56" w:rsidRDefault="000227C8" w:rsidP="000C1B91">
                        <w:pPr>
                          <w:pStyle w:val="ListParagraph"/>
                          <w:jc w:val="left"/>
                          <w:rPr>
                            <w:color w:val="373545" w:themeColor="text2"/>
                          </w:rPr>
                        </w:pPr>
                        <w:r>
                          <w:rPr>
                            <w:color w:val="373545" w:themeColor="text2"/>
                          </w:rPr>
                          <w:t>Project overview</w:t>
                        </w:r>
                      </w:p>
                      <w:p w14:paraId="5A340687" w14:textId="5C0B49DA" w:rsidR="00DC5A24" w:rsidRPr="00256E56" w:rsidRDefault="00DC5A24" w:rsidP="000227C8">
                        <w:pPr>
                          <w:pStyle w:val="ListParagraph"/>
                          <w:numPr>
                            <w:ilvl w:val="0"/>
                            <w:numId w:val="0"/>
                          </w:numPr>
                          <w:ind w:left="720"/>
                          <w:jc w:val="left"/>
                          <w:rPr>
                            <w:color w:val="373545" w:themeColor="text2"/>
                          </w:rPr>
                        </w:pP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" o:spid="_x0000_s1033" type="#_x0000_t202" style="position:absolute;width:29479;height:5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" fillcolor="white [3201]" stroked="f" strokeweight=".5pt">
                  <v:textbox>
                    <w:txbxContent>
                      <w:p w14:paraId="17882636" w14:textId="36476973" w:rsidR="000C1B91" w:rsidRPr="00256E56" w:rsidRDefault="000227C8" w:rsidP="000C1B91">
                        <w:pPr>
                          <w:pStyle w:val="Heading2"/>
                          <w:jc w:val="left"/>
                          <w:rPr>
                            <w:color w:val="373545" w:themeColor="text2"/>
                            <w:szCs w:val="44"/>
                          </w:rPr>
                        </w:pPr>
                        <w:r>
                          <w:rPr>
                            <w:color w:val="373545" w:themeColor="text2"/>
                            <w:szCs w:val="44"/>
                          </w:rPr>
                          <w:t>Overview</w:t>
                        </w:r>
                      </w:p>
                      <w:p w14:paraId="5D2EAA40" w14:textId="77777777" w:rsidR="000C1B91" w:rsidRPr="00256E56" w:rsidRDefault="000C1B91">
                        <w:pPr>
                          <w:rPr>
                            <w:color w:val="373545" w:themeColor="text2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2C02597E" w14:textId="77777777" w:rsidR="004D4571" w:rsidRPr="00127C5F" w:rsidRDefault="00750509" w:rsidP="004D4571">
      <w:pPr>
        <w:rPr>
          <w:color w:val="1C6194" w:themeColor="accent6" w:themeShade="BF"/>
        </w:rPr>
      </w:pPr>
      <w:r>
        <w:rPr>
          <w:noProof/>
          <w:color w:val="1C6194" w:themeColor="accent6" w:themeShade="BF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0620C09" wp14:editId="24D34AE0">
                <wp:simplePos x="0" y="0"/>
                <wp:positionH relativeFrom="margin">
                  <wp:posOffset>6426200</wp:posOffset>
                </wp:positionH>
                <wp:positionV relativeFrom="margin">
                  <wp:posOffset>1318260</wp:posOffset>
                </wp:positionV>
                <wp:extent cx="1356995" cy="868680"/>
                <wp:effectExtent l="0" t="0" r="0" b="7620"/>
                <wp:wrapNone/>
                <wp:docPr id="18" name="AutoShape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1356995" cy="868680"/>
                        </a:xfrm>
                        <a:prstGeom prst="homePlate">
                          <a:avLst>
                            <a:gd name="adj" fmla="val 39053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317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631AE" w14:textId="77777777" w:rsidR="001B6867" w:rsidRPr="00256E56" w:rsidRDefault="001B6867" w:rsidP="00381773">
                            <w:pPr>
                              <w:pStyle w:val="TabName"/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256E56">
                              <w:rPr>
                                <w:b/>
                                <w:color w:val="FFFFFF" w:themeColor="background1"/>
                              </w:rPr>
                              <w:t>Tab 1</w:t>
                            </w:r>
                          </w:p>
                        </w:txbxContent>
                      </wps:txbx>
                      <wps:bodyPr rot="0" vert="vert" wrap="square" lIns="91440" tIns="45720" rIns="91440" bIns="4572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0620C09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utoShape 412" o:spid="_x0000_s1034" type="#_x0000_t15" style="position:absolute;margin-left:506pt;margin-top:103.8pt;width:106.85pt;height:68.4pt;rotation:180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" fillcolor="#d0e6f6 [665]" stroked="f" strokeweight=".25pt">
                <v:textbox style="layout-flow:vertical">
                  <w:txbxContent>
                    <w:p w14:paraId="3C5631AE" w14:textId="77777777" w:rsidR="001B6867" w:rsidRPr="00256E56" w:rsidRDefault="001B6867" w:rsidP="00381773">
                      <w:pPr>
                        <w:pStyle w:val="TabName"/>
                        <w:rPr>
                          <w:b/>
                          <w:color w:val="FFFFFF" w:themeColor="background1"/>
                        </w:rPr>
                      </w:pPr>
                      <w:r w:rsidRPr="00256E56">
                        <w:rPr>
                          <w:b/>
                          <w:color w:val="FFFFFF" w:themeColor="background1"/>
                        </w:rPr>
                        <w:t>Tab 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4D4571" w:rsidRPr="00127C5F">
        <w:rPr>
          <w:color w:val="1C6194" w:themeColor="accent6" w:themeShade="BF"/>
        </w:rPr>
        <w:br w:type="page"/>
      </w:r>
      <w:r w:rsidR="000C1B91">
        <w:rPr>
          <w:noProof/>
          <w:color w:val="1C6194" w:themeColor="accent6" w:themeShade="BF"/>
        </w:rPr>
        <mc:AlternateContent>
          <mc:Choice Requires="wps">
            <w:drawing>
              <wp:anchor distT="0" distB="0" distL="114300" distR="114300" simplePos="0" relativeHeight="251868160" behindDoc="1" locked="0" layoutInCell="1" allowOverlap="1" wp14:anchorId="13B63C64" wp14:editId="2AD034ED">
                <wp:simplePos x="0" y="0"/>
                <wp:positionH relativeFrom="column">
                  <wp:posOffset>708660</wp:posOffset>
                </wp:positionH>
                <wp:positionV relativeFrom="paragraph">
                  <wp:posOffset>8077835</wp:posOffset>
                </wp:positionV>
                <wp:extent cx="3930015" cy="450215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0015" cy="450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D89ACA" w14:textId="3D345DD4" w:rsidR="000C1B91" w:rsidRPr="009B1C14" w:rsidRDefault="000227C8" w:rsidP="000C1B91">
                            <w:pPr>
                              <w:pStyle w:val="NoSpacing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Style w:val="BalloonTextChar"/>
                                <w:rFonts w:asciiTheme="minorHAnsi" w:hAnsiTheme="minorHAnsi" w:cstheme="minorBidi"/>
                                <w:color w:val="000000" w:themeColor="text1"/>
                                <w:sz w:val="36"/>
                                <w:szCs w:val="22"/>
                              </w:rPr>
                              <w:t>Senior Design Project Notebook</w:t>
                            </w:r>
                          </w:p>
                          <w:p w14:paraId="43B729CC" w14:textId="77777777" w:rsidR="000C1B91" w:rsidRPr="00BE2FAA" w:rsidRDefault="000C1B91" w:rsidP="000C1B91">
                            <w:pPr>
                              <w:pStyle w:val="Heading3"/>
                              <w:spacing w:before="0"/>
                              <w:jc w:val="left"/>
                              <w:rPr>
                                <w:color w:val="84ACB6" w:themeColor="accent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B63C64" id="Rectangle 8" o:spid="_x0000_s1035" style="position:absolute;margin-left:55.8pt;margin-top:636.05pt;width:309.45pt;height:35.45pt;z-index:-25144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" filled="f" stroked="f" strokeweight="3pt">
                <v:textbox>
                  <w:txbxContent>
                    <w:p w14:paraId="4FD89ACA" w14:textId="3D345DD4" w:rsidR="000C1B91" w:rsidRPr="009B1C14" w:rsidRDefault="000227C8" w:rsidP="000C1B91">
                      <w:pPr>
                        <w:pStyle w:val="NoSpacing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Style w:val="BalloonTextChar"/>
                          <w:rFonts w:asciiTheme="minorHAnsi" w:hAnsiTheme="minorHAnsi" w:cstheme="minorBidi"/>
                          <w:color w:val="000000" w:themeColor="text1"/>
                          <w:sz w:val="36"/>
                          <w:szCs w:val="22"/>
                        </w:rPr>
                        <w:t>Senior Design Project Notebook</w:t>
                      </w:r>
                    </w:p>
                    <w:p w14:paraId="43B729CC" w14:textId="77777777" w:rsidR="000C1B91" w:rsidRPr="00BE2FAA" w:rsidRDefault="000C1B91" w:rsidP="000C1B91">
                      <w:pPr>
                        <w:pStyle w:val="Heading3"/>
                        <w:spacing w:before="0"/>
                        <w:jc w:val="left"/>
                        <w:rPr>
                          <w:color w:val="84ACB6" w:themeColor="accent5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12FF111" w14:textId="6CC438F8" w:rsidR="004D4571" w:rsidRPr="00127C5F" w:rsidRDefault="000227C8" w:rsidP="004D4571">
      <w:pPr>
        <w:rPr>
          <w:color w:val="1C6194" w:themeColor="accent6" w:themeShade="BF"/>
        </w:rPr>
      </w:pPr>
      <w:r>
        <w:rPr>
          <w:noProof/>
          <w:color w:val="1C6194" w:themeColor="accent6" w:themeShade="BF"/>
        </w:rPr>
        <mc:AlternateContent>
          <mc:Choice Requires="wpg">
            <w:drawing>
              <wp:anchor distT="0" distB="0" distL="114300" distR="114300" simplePos="0" relativeHeight="251872256" behindDoc="0" locked="0" layoutInCell="1" allowOverlap="1" wp14:anchorId="0956DFF3" wp14:editId="31E43445">
                <wp:simplePos x="0" y="0"/>
                <wp:positionH relativeFrom="column">
                  <wp:posOffset>492760</wp:posOffset>
                </wp:positionH>
                <wp:positionV relativeFrom="paragraph">
                  <wp:posOffset>27305</wp:posOffset>
                </wp:positionV>
                <wp:extent cx="5464175" cy="7223760"/>
                <wp:effectExtent l="0" t="0" r="0" b="0"/>
                <wp:wrapNone/>
                <wp:docPr id="13" name="Group 13" descr="text and map 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9690" cy="7223760"/>
                          <a:chOff x="0" y="0"/>
                          <a:chExt cx="5170255" cy="7223977"/>
                        </a:xfrm>
                      </wpg:grpSpPr>
                      <pic:pic xmlns:pic="http://schemas.openxmlformats.org/drawingml/2006/picture">
                        <pic:nvPicPr>
                          <pic:cNvPr id="14" name="Graphic 1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3699" y="914400"/>
                            <a:ext cx="4766556" cy="274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Rectangle 15"/>
                        <wps:cNvSpPr/>
                        <wps:spPr>
                          <a:xfrm>
                            <a:off x="0" y="3957850"/>
                            <a:ext cx="3493770" cy="3266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DABCEF" w14:textId="77777777" w:rsidR="00256E56" w:rsidRPr="00256E56" w:rsidRDefault="00256E56" w:rsidP="00256E56">
                              <w:pPr>
                                <w:pStyle w:val="1Spine"/>
                                <w:jc w:val="left"/>
                              </w:pPr>
                              <w:r w:rsidRPr="00256E56">
                                <w:t>IN THIS SECTION:</w:t>
                              </w:r>
                            </w:p>
                            <w:p w14:paraId="158EFED5" w14:textId="77777777" w:rsidR="00256E56" w:rsidRPr="00256E56" w:rsidRDefault="00256E56" w:rsidP="00256E56">
                              <w:pPr>
                                <w:pStyle w:val="1Spine"/>
                                <w:jc w:val="left"/>
                              </w:pPr>
                            </w:p>
                            <w:p w14:paraId="29D2FB56" w14:textId="75DE6AFD" w:rsidR="00256E56" w:rsidRPr="00256E56" w:rsidRDefault="000227C8" w:rsidP="00256E56">
                              <w:pPr>
                                <w:pStyle w:val="ListParagraph"/>
                                <w:jc w:val="left"/>
                                <w:rPr>
                                  <w:color w:val="373545" w:themeColor="text2"/>
                                </w:rPr>
                              </w:pPr>
                              <w:r>
                                <w:rPr>
                                  <w:color w:val="373545" w:themeColor="text2"/>
                                </w:rPr>
                                <w:t>Project Proposal</w:t>
                              </w:r>
                            </w:p>
                            <w:p w14:paraId="1E00D06F" w14:textId="30BCEA2E" w:rsidR="00256E56" w:rsidRPr="00256E56" w:rsidRDefault="000227C8" w:rsidP="00256E56">
                              <w:pPr>
                                <w:pStyle w:val="ListParagraph"/>
                                <w:jc w:val="left"/>
                                <w:rPr>
                                  <w:color w:val="373545" w:themeColor="text2"/>
                                </w:rPr>
                              </w:pPr>
                              <w:r>
                                <w:rPr>
                                  <w:color w:val="373545" w:themeColor="text2"/>
                                </w:rPr>
                                <w:t>Mid Semester Report</w:t>
                              </w:r>
                            </w:p>
                            <w:p w14:paraId="20490306" w14:textId="04AC2FEC" w:rsidR="00256E56" w:rsidRPr="00256E56" w:rsidRDefault="000227C8" w:rsidP="00256E56">
                              <w:pPr>
                                <w:pStyle w:val="ListParagraph"/>
                                <w:jc w:val="left"/>
                                <w:rPr>
                                  <w:color w:val="373545" w:themeColor="text2"/>
                                </w:rPr>
                              </w:pPr>
                              <w:r>
                                <w:rPr>
                                  <w:color w:val="373545" w:themeColor="text2"/>
                                </w:rPr>
                                <w:t>Final Report</w:t>
                              </w:r>
                            </w:p>
                            <w:p w14:paraId="2C05C8B5" w14:textId="058824B5" w:rsidR="00256E56" w:rsidRPr="00256E56" w:rsidRDefault="000227C8" w:rsidP="00256E56">
                              <w:pPr>
                                <w:pStyle w:val="ListParagraph"/>
                                <w:jc w:val="left"/>
                                <w:rPr>
                                  <w:color w:val="373545" w:themeColor="text2"/>
                                </w:rPr>
                              </w:pPr>
                              <w:r>
                                <w:rPr>
                                  <w:color w:val="373545" w:themeColor="text2"/>
                                </w:rPr>
                                <w:t>Meeting Notes and Weekly Reports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0" y="0"/>
                            <a:ext cx="4166817" cy="58685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55B0FAE" w14:textId="3087F974" w:rsidR="00256E56" w:rsidRPr="00256E56" w:rsidRDefault="000227C8" w:rsidP="00256E56">
                              <w:pPr>
                                <w:pStyle w:val="Heading2"/>
                                <w:jc w:val="left"/>
                                <w:rPr>
                                  <w:color w:val="373545" w:themeColor="text2"/>
                                  <w:szCs w:val="44"/>
                                </w:rPr>
                              </w:pPr>
                              <w:r>
                                <w:rPr>
                                  <w:rStyle w:val="Heading2Char"/>
                                  <w:color w:val="373545" w:themeColor="text2"/>
                                  <w:szCs w:val="44"/>
                                </w:rPr>
                                <w:t>Presentations and Reports</w:t>
                              </w:r>
                            </w:p>
                            <w:p w14:paraId="4175801F" w14:textId="77777777" w:rsidR="00256E56" w:rsidRPr="00256E56" w:rsidRDefault="00256E56" w:rsidP="00256E56">
                              <w:pPr>
                                <w:rPr>
                                  <w:color w:val="373545" w:themeColor="text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56DFF3" id="Group 13" o:spid="_x0000_s1036" alt="text and map " style="position:absolute;margin-left:38.8pt;margin-top:2.15pt;width:430.25pt;height:568.8pt;z-index:251872256" coordsize="51702,722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">
                <v:shape id="Graphic 14" o:spid="_x0000_s1037" type="#_x0000_t75" style="position:absolute;left:4036;top:9144;width:47666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">
                  <v:imagedata r:id="rId10" o:title=""/>
                </v:shape>
                <v:rect id="Rectangle 15" o:spid="_x0000_s1038" style="position:absolute;top:39578;width:34937;height:326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" filled="f" stroked="f" strokeweight="3pt">
                  <v:textbox>
                    <w:txbxContent>
                      <w:p w14:paraId="4FDABCEF" w14:textId="77777777" w:rsidR="00256E56" w:rsidRPr="00256E56" w:rsidRDefault="00256E56" w:rsidP="00256E56">
                        <w:pPr>
                          <w:pStyle w:val="1Spine"/>
                          <w:jc w:val="left"/>
                        </w:pPr>
                        <w:r w:rsidRPr="00256E56">
                          <w:t>IN THIS SECTION:</w:t>
                        </w:r>
                      </w:p>
                      <w:p w14:paraId="158EFED5" w14:textId="77777777" w:rsidR="00256E56" w:rsidRPr="00256E56" w:rsidRDefault="00256E56" w:rsidP="00256E56">
                        <w:pPr>
                          <w:pStyle w:val="1Spine"/>
                          <w:jc w:val="left"/>
                        </w:pPr>
                      </w:p>
                      <w:p w14:paraId="29D2FB56" w14:textId="75DE6AFD" w:rsidR="00256E56" w:rsidRPr="00256E56" w:rsidRDefault="000227C8" w:rsidP="00256E56">
                        <w:pPr>
                          <w:pStyle w:val="ListParagraph"/>
                          <w:jc w:val="left"/>
                          <w:rPr>
                            <w:color w:val="373545" w:themeColor="text2"/>
                          </w:rPr>
                        </w:pPr>
                        <w:r>
                          <w:rPr>
                            <w:color w:val="373545" w:themeColor="text2"/>
                          </w:rPr>
                          <w:t>Project Proposal</w:t>
                        </w:r>
                      </w:p>
                      <w:p w14:paraId="1E00D06F" w14:textId="30BCEA2E" w:rsidR="00256E56" w:rsidRPr="00256E56" w:rsidRDefault="000227C8" w:rsidP="00256E56">
                        <w:pPr>
                          <w:pStyle w:val="ListParagraph"/>
                          <w:jc w:val="left"/>
                          <w:rPr>
                            <w:color w:val="373545" w:themeColor="text2"/>
                          </w:rPr>
                        </w:pPr>
                        <w:r>
                          <w:rPr>
                            <w:color w:val="373545" w:themeColor="text2"/>
                          </w:rPr>
                          <w:t>Mid Semester Report</w:t>
                        </w:r>
                      </w:p>
                      <w:p w14:paraId="20490306" w14:textId="04AC2FEC" w:rsidR="00256E56" w:rsidRPr="00256E56" w:rsidRDefault="000227C8" w:rsidP="00256E56">
                        <w:pPr>
                          <w:pStyle w:val="ListParagraph"/>
                          <w:jc w:val="left"/>
                          <w:rPr>
                            <w:color w:val="373545" w:themeColor="text2"/>
                          </w:rPr>
                        </w:pPr>
                        <w:r>
                          <w:rPr>
                            <w:color w:val="373545" w:themeColor="text2"/>
                          </w:rPr>
                          <w:t>Final Report</w:t>
                        </w:r>
                      </w:p>
                      <w:p w14:paraId="2C05C8B5" w14:textId="058824B5" w:rsidR="00256E56" w:rsidRPr="00256E56" w:rsidRDefault="000227C8" w:rsidP="00256E56">
                        <w:pPr>
                          <w:pStyle w:val="ListParagraph"/>
                          <w:jc w:val="left"/>
                          <w:rPr>
                            <w:color w:val="373545" w:themeColor="text2"/>
                          </w:rPr>
                        </w:pPr>
                        <w:r>
                          <w:rPr>
                            <w:color w:val="373545" w:themeColor="text2"/>
                          </w:rPr>
                          <w:t>Meeting Notes and Weekly Reports</w:t>
                        </w:r>
                      </w:p>
                    </w:txbxContent>
                  </v:textbox>
                </v:rect>
                <v:shape id="Text Box 16" o:spid="_x0000_s1039" type="#_x0000_t202" style="position:absolute;width:41668;height:5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" fillcolor="white [3201]" stroked="f" strokeweight=".5pt">
                  <v:textbox>
                    <w:txbxContent>
                      <w:p w14:paraId="755B0FAE" w14:textId="3087F974" w:rsidR="00256E56" w:rsidRPr="00256E56" w:rsidRDefault="000227C8" w:rsidP="00256E56">
                        <w:pPr>
                          <w:pStyle w:val="Heading2"/>
                          <w:jc w:val="left"/>
                          <w:rPr>
                            <w:color w:val="373545" w:themeColor="text2"/>
                            <w:szCs w:val="44"/>
                          </w:rPr>
                        </w:pPr>
                        <w:r>
                          <w:rPr>
                            <w:rStyle w:val="Heading2Char"/>
                            <w:color w:val="373545" w:themeColor="text2"/>
                            <w:szCs w:val="44"/>
                          </w:rPr>
                          <w:t>Presentations and Reports</w:t>
                        </w:r>
                      </w:p>
                      <w:p w14:paraId="4175801F" w14:textId="77777777" w:rsidR="00256E56" w:rsidRPr="00256E56" w:rsidRDefault="00256E56" w:rsidP="00256E56">
                        <w:pPr>
                          <w:rPr>
                            <w:color w:val="373545" w:themeColor="text2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750509">
        <w:rPr>
          <w:noProof/>
          <w:color w:val="1C6194" w:themeColor="accent6" w:themeShade="BF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B1382CC" wp14:editId="39B7C16E">
                <wp:simplePos x="0" y="0"/>
                <wp:positionH relativeFrom="margin">
                  <wp:posOffset>6426200</wp:posOffset>
                </wp:positionH>
                <wp:positionV relativeFrom="margin">
                  <wp:posOffset>2392680</wp:posOffset>
                </wp:positionV>
                <wp:extent cx="1356995" cy="868680"/>
                <wp:effectExtent l="0" t="0" r="0" b="7620"/>
                <wp:wrapNone/>
                <wp:docPr id="17" name="AutoShape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1356995" cy="868680"/>
                        </a:xfrm>
                        <a:prstGeom prst="homePlate">
                          <a:avLst>
                            <a:gd name="adj" fmla="val 39053"/>
                          </a:avLst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317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06D3C3" w14:textId="77777777" w:rsidR="002E076A" w:rsidRPr="00256E56" w:rsidRDefault="002E076A" w:rsidP="00381773">
                            <w:pPr>
                              <w:pStyle w:val="TabName"/>
                              <w:rPr>
                                <w:b/>
                                <w:color w:val="373545" w:themeColor="text2"/>
                              </w:rPr>
                            </w:pPr>
                            <w:r w:rsidRPr="00256E56">
                              <w:rPr>
                                <w:b/>
                                <w:color w:val="373545" w:themeColor="text2"/>
                              </w:rPr>
                              <w:t>Tab 2</w:t>
                            </w:r>
                          </w:p>
                        </w:txbxContent>
                      </wps:txbx>
                      <wps:bodyPr rot="0" vert="vert" wrap="square" lIns="91440" tIns="45720" rIns="91440" bIns="4572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1382CC" id="AutoShape 418" o:spid="_x0000_s1040" type="#_x0000_t15" style="position:absolute;margin-left:506pt;margin-top:188.4pt;width:106.85pt;height:68.4pt;rotation:180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" fillcolor="#a3ceed [1305]" stroked="f" strokeweight=".25pt">
                <v:textbox style="layout-flow:vertical">
                  <w:txbxContent>
                    <w:p w14:paraId="6906D3C3" w14:textId="77777777" w:rsidR="002E076A" w:rsidRPr="00256E56" w:rsidRDefault="002E076A" w:rsidP="00381773">
                      <w:pPr>
                        <w:pStyle w:val="TabName"/>
                        <w:rPr>
                          <w:b/>
                          <w:color w:val="373545" w:themeColor="text2"/>
                        </w:rPr>
                      </w:pPr>
                      <w:r w:rsidRPr="00256E56">
                        <w:rPr>
                          <w:b/>
                          <w:color w:val="373545" w:themeColor="text2"/>
                        </w:rPr>
                        <w:t>Tab 2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4D4571" w:rsidRPr="00127C5F">
        <w:rPr>
          <w:color w:val="1C6194" w:themeColor="accent6" w:themeShade="BF"/>
        </w:rPr>
        <w:br w:type="page"/>
      </w:r>
      <w:r w:rsidR="00256E56">
        <w:rPr>
          <w:noProof/>
          <w:color w:val="1C6194" w:themeColor="accent6" w:themeShade="BF"/>
        </w:rPr>
        <mc:AlternateContent>
          <mc:Choice Requires="wps">
            <w:drawing>
              <wp:anchor distT="0" distB="0" distL="114300" distR="114300" simplePos="0" relativeHeight="251874304" behindDoc="1" locked="0" layoutInCell="1" allowOverlap="1" wp14:anchorId="53F323A3" wp14:editId="3ECA65AD">
                <wp:simplePos x="0" y="0"/>
                <wp:positionH relativeFrom="column">
                  <wp:posOffset>708660</wp:posOffset>
                </wp:positionH>
                <wp:positionV relativeFrom="paragraph">
                  <wp:posOffset>8393430</wp:posOffset>
                </wp:positionV>
                <wp:extent cx="3930015" cy="450215"/>
                <wp:effectExtent l="0" t="0" r="0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0015" cy="450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6B3E44" w14:textId="33832F65" w:rsidR="00256E56" w:rsidRPr="009B1C14" w:rsidRDefault="000227C8" w:rsidP="00256E56">
                            <w:pPr>
                              <w:pStyle w:val="NoSpacing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Style w:val="BalloonTextChar"/>
                                <w:rFonts w:asciiTheme="minorHAnsi" w:hAnsiTheme="minorHAnsi" w:cstheme="minorBidi"/>
                                <w:color w:val="000000" w:themeColor="text1"/>
                                <w:sz w:val="36"/>
                                <w:szCs w:val="22"/>
                              </w:rPr>
                              <w:t>Senior Design Project Notebook</w:t>
                            </w:r>
                          </w:p>
                          <w:p w14:paraId="6F407C16" w14:textId="77777777" w:rsidR="00256E56" w:rsidRPr="00BE2FAA" w:rsidRDefault="00256E56" w:rsidP="00256E56">
                            <w:pPr>
                              <w:pStyle w:val="Heading3"/>
                              <w:spacing w:before="0"/>
                              <w:jc w:val="left"/>
                              <w:rPr>
                                <w:color w:val="84ACB6" w:themeColor="accent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F323A3" id="Rectangle 19" o:spid="_x0000_s1041" style="position:absolute;margin-left:55.8pt;margin-top:660.9pt;width:309.45pt;height:35.45pt;z-index:-25144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" filled="f" stroked="f" strokeweight="3pt">
                <v:textbox>
                  <w:txbxContent>
                    <w:p w14:paraId="2A6B3E44" w14:textId="33832F65" w:rsidR="00256E56" w:rsidRPr="009B1C14" w:rsidRDefault="000227C8" w:rsidP="00256E56">
                      <w:pPr>
                        <w:pStyle w:val="NoSpacing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Style w:val="BalloonTextChar"/>
                          <w:rFonts w:asciiTheme="minorHAnsi" w:hAnsiTheme="minorHAnsi" w:cstheme="minorBidi"/>
                          <w:color w:val="000000" w:themeColor="text1"/>
                          <w:sz w:val="36"/>
                          <w:szCs w:val="22"/>
                        </w:rPr>
                        <w:t>Senior Design Project Notebook</w:t>
                      </w:r>
                    </w:p>
                    <w:p w14:paraId="6F407C16" w14:textId="77777777" w:rsidR="00256E56" w:rsidRPr="00BE2FAA" w:rsidRDefault="00256E56" w:rsidP="00256E56">
                      <w:pPr>
                        <w:pStyle w:val="Heading3"/>
                        <w:spacing w:before="0"/>
                        <w:jc w:val="left"/>
                        <w:rPr>
                          <w:color w:val="84ACB6" w:themeColor="accent5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573FFF27" w14:textId="602D750D" w:rsidR="00C47E5D" w:rsidRPr="00127C5F" w:rsidRDefault="003C6FCE" w:rsidP="00C47E5D">
      <w:pPr>
        <w:rPr>
          <w:color w:val="1C6194" w:themeColor="accent6" w:themeShade="BF"/>
        </w:rPr>
      </w:pPr>
      <w:r>
        <w:rPr>
          <w:noProof/>
          <w:color w:val="1C6194" w:themeColor="accent6" w:themeShade="BF"/>
        </w:rPr>
        <w:lastRenderedPageBreak/>
        <mc:AlternateContent>
          <mc:Choice Requires="wpg">
            <w:drawing>
              <wp:anchor distT="0" distB="0" distL="114300" distR="114300" simplePos="0" relativeHeight="251882496" behindDoc="0" locked="0" layoutInCell="1" allowOverlap="1" wp14:anchorId="6AAD69CD" wp14:editId="4DF57178">
                <wp:simplePos x="0" y="0"/>
                <wp:positionH relativeFrom="column">
                  <wp:posOffset>492760</wp:posOffset>
                </wp:positionH>
                <wp:positionV relativeFrom="paragraph">
                  <wp:posOffset>43180</wp:posOffset>
                </wp:positionV>
                <wp:extent cx="5464175" cy="7223760"/>
                <wp:effectExtent l="0" t="0" r="0" b="0"/>
                <wp:wrapNone/>
                <wp:docPr id="27" name="Group 27" descr="text and map 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9690" cy="7223760"/>
                          <a:chOff x="0" y="0"/>
                          <a:chExt cx="5170255" cy="7223977"/>
                        </a:xfrm>
                      </wpg:grpSpPr>
                      <pic:pic xmlns:pic="http://schemas.openxmlformats.org/drawingml/2006/picture">
                        <pic:nvPicPr>
                          <pic:cNvPr id="28" name="Graphic 28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3699" y="914400"/>
                            <a:ext cx="4766556" cy="274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Rectangle 29"/>
                        <wps:cNvSpPr/>
                        <wps:spPr>
                          <a:xfrm>
                            <a:off x="0" y="3957850"/>
                            <a:ext cx="3493770" cy="3266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215672" w14:textId="77777777" w:rsidR="00256E56" w:rsidRPr="00256E56" w:rsidRDefault="00256E56" w:rsidP="00256E56">
                              <w:pPr>
                                <w:pStyle w:val="1Spine"/>
                                <w:jc w:val="left"/>
                              </w:pPr>
                              <w:r w:rsidRPr="00256E56">
                                <w:t>IN THIS SECTION:</w:t>
                              </w:r>
                            </w:p>
                            <w:p w14:paraId="50FE205D" w14:textId="77777777" w:rsidR="00256E56" w:rsidRPr="00256E56" w:rsidRDefault="00256E56" w:rsidP="00256E56">
                              <w:pPr>
                                <w:pStyle w:val="1Spine"/>
                                <w:jc w:val="left"/>
                              </w:pPr>
                            </w:p>
                            <w:p w14:paraId="402C7E88" w14:textId="586F1CB0" w:rsidR="00256E56" w:rsidRPr="00256E56" w:rsidRDefault="003C6FCE" w:rsidP="00256E56">
                              <w:pPr>
                                <w:pStyle w:val="ListParagraph"/>
                                <w:jc w:val="left"/>
                                <w:rPr>
                                  <w:color w:val="373545" w:themeColor="text2"/>
                                </w:rPr>
                              </w:pPr>
                              <w:r>
                                <w:rPr>
                                  <w:color w:val="373545" w:themeColor="text2"/>
                                </w:rPr>
                                <w:t>Mechanical Hardware</w:t>
                              </w:r>
                              <w:r>
                                <w:rPr>
                                  <w:color w:val="373545" w:themeColor="text2"/>
                                </w:rPr>
                                <w:tab/>
                              </w:r>
                            </w:p>
                            <w:p w14:paraId="05FEECB8" w14:textId="33746AF8" w:rsidR="00256E56" w:rsidRPr="00256E56" w:rsidRDefault="003C6FCE" w:rsidP="00256E56">
                              <w:pPr>
                                <w:pStyle w:val="ListParagraph"/>
                                <w:jc w:val="left"/>
                                <w:rPr>
                                  <w:color w:val="373545" w:themeColor="text2"/>
                                </w:rPr>
                              </w:pPr>
                              <w:r>
                                <w:rPr>
                                  <w:color w:val="373545" w:themeColor="text2"/>
                                </w:rPr>
                                <w:t>Electrical Hardware</w:t>
                              </w:r>
                            </w:p>
                            <w:p w14:paraId="709BB44B" w14:textId="7A078EFF" w:rsidR="00256E56" w:rsidRPr="00256E56" w:rsidRDefault="003C6FCE" w:rsidP="00256E56">
                              <w:pPr>
                                <w:pStyle w:val="ListParagraph"/>
                                <w:jc w:val="left"/>
                                <w:rPr>
                                  <w:color w:val="373545" w:themeColor="text2"/>
                                </w:rPr>
                              </w:pPr>
                              <w:r>
                                <w:rPr>
                                  <w:color w:val="373545" w:themeColor="text2"/>
                                </w:rPr>
                                <w:t>Software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 Box 31"/>
                        <wps:cNvSpPr txBox="1"/>
                        <wps:spPr>
                          <a:xfrm>
                            <a:off x="0" y="0"/>
                            <a:ext cx="3361926" cy="58685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63E292D" w14:textId="21005418" w:rsidR="00256E56" w:rsidRPr="00256E56" w:rsidRDefault="000227C8" w:rsidP="00256E56">
                              <w:pPr>
                                <w:pStyle w:val="Heading2"/>
                                <w:jc w:val="left"/>
                                <w:rPr>
                                  <w:color w:val="373545" w:themeColor="text2"/>
                                  <w:szCs w:val="44"/>
                                </w:rPr>
                              </w:pPr>
                              <w:r>
                                <w:rPr>
                                  <w:rStyle w:val="Heading2Char"/>
                                  <w:color w:val="373545" w:themeColor="text2"/>
                                  <w:szCs w:val="44"/>
                                </w:rPr>
                                <w:t>Technical D</w:t>
                              </w:r>
                              <w:r w:rsidR="003C6FCE">
                                <w:rPr>
                                  <w:rStyle w:val="Heading2Char"/>
                                  <w:color w:val="373545" w:themeColor="text2"/>
                                  <w:szCs w:val="44"/>
                                </w:rPr>
                                <w:t>ocumentation</w:t>
                              </w:r>
                            </w:p>
                            <w:p w14:paraId="09BE83B6" w14:textId="77777777" w:rsidR="00256E56" w:rsidRPr="00256E56" w:rsidRDefault="00256E56" w:rsidP="00256E56">
                              <w:pPr>
                                <w:rPr>
                                  <w:color w:val="373545" w:themeColor="text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AD69CD" id="Group 27" o:spid="_x0000_s1042" alt="text and map " style="position:absolute;margin-left:38.8pt;margin-top:3.4pt;width:430.25pt;height:568.8pt;z-index:251882496" coordsize="51702,722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">
                <v:shape id="Graphic 28" o:spid="_x0000_s1043" type="#_x0000_t75" style="position:absolute;left:4036;top:9144;width:47666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">
                  <v:imagedata r:id="rId10" o:title=""/>
                </v:shape>
                <v:rect id="Rectangle 29" o:spid="_x0000_s1044" style="position:absolute;top:39578;width:34937;height:326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" filled="f" stroked="f" strokeweight="3pt">
                  <v:textbox>
                    <w:txbxContent>
                      <w:p w14:paraId="23215672" w14:textId="77777777" w:rsidR="00256E56" w:rsidRPr="00256E56" w:rsidRDefault="00256E56" w:rsidP="00256E56">
                        <w:pPr>
                          <w:pStyle w:val="1Spine"/>
                          <w:jc w:val="left"/>
                        </w:pPr>
                        <w:r w:rsidRPr="00256E56">
                          <w:t>IN THIS SECTION:</w:t>
                        </w:r>
                      </w:p>
                      <w:p w14:paraId="50FE205D" w14:textId="77777777" w:rsidR="00256E56" w:rsidRPr="00256E56" w:rsidRDefault="00256E56" w:rsidP="00256E56">
                        <w:pPr>
                          <w:pStyle w:val="1Spine"/>
                          <w:jc w:val="left"/>
                        </w:pPr>
                      </w:p>
                      <w:p w14:paraId="402C7E88" w14:textId="586F1CB0" w:rsidR="00256E56" w:rsidRPr="00256E56" w:rsidRDefault="003C6FCE" w:rsidP="00256E56">
                        <w:pPr>
                          <w:pStyle w:val="ListParagraph"/>
                          <w:jc w:val="left"/>
                          <w:rPr>
                            <w:color w:val="373545" w:themeColor="text2"/>
                          </w:rPr>
                        </w:pPr>
                        <w:r>
                          <w:rPr>
                            <w:color w:val="373545" w:themeColor="text2"/>
                          </w:rPr>
                          <w:t>Mechanical Hardware</w:t>
                        </w:r>
                        <w:r>
                          <w:rPr>
                            <w:color w:val="373545" w:themeColor="text2"/>
                          </w:rPr>
                          <w:tab/>
                        </w:r>
                      </w:p>
                      <w:p w14:paraId="05FEECB8" w14:textId="33746AF8" w:rsidR="00256E56" w:rsidRPr="00256E56" w:rsidRDefault="003C6FCE" w:rsidP="00256E56">
                        <w:pPr>
                          <w:pStyle w:val="ListParagraph"/>
                          <w:jc w:val="left"/>
                          <w:rPr>
                            <w:color w:val="373545" w:themeColor="text2"/>
                          </w:rPr>
                        </w:pPr>
                        <w:r>
                          <w:rPr>
                            <w:color w:val="373545" w:themeColor="text2"/>
                          </w:rPr>
                          <w:t>Electrical Hardware</w:t>
                        </w:r>
                      </w:p>
                      <w:p w14:paraId="709BB44B" w14:textId="7A078EFF" w:rsidR="00256E56" w:rsidRPr="00256E56" w:rsidRDefault="003C6FCE" w:rsidP="00256E56">
                        <w:pPr>
                          <w:pStyle w:val="ListParagraph"/>
                          <w:jc w:val="left"/>
                          <w:rPr>
                            <w:color w:val="373545" w:themeColor="text2"/>
                          </w:rPr>
                        </w:pPr>
                        <w:r>
                          <w:rPr>
                            <w:color w:val="373545" w:themeColor="text2"/>
                          </w:rPr>
                          <w:t>Software</w:t>
                        </w:r>
                      </w:p>
                    </w:txbxContent>
                  </v:textbox>
                </v:rect>
                <v:shape id="Text Box 31" o:spid="_x0000_s1045" type="#_x0000_t202" style="position:absolute;width:33619;height:5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" fillcolor="white [3201]" stroked="f" strokeweight=".5pt">
                  <v:textbox>
                    <w:txbxContent>
                      <w:p w14:paraId="363E292D" w14:textId="21005418" w:rsidR="00256E56" w:rsidRPr="00256E56" w:rsidRDefault="000227C8" w:rsidP="00256E56">
                        <w:pPr>
                          <w:pStyle w:val="Heading2"/>
                          <w:jc w:val="left"/>
                          <w:rPr>
                            <w:color w:val="373545" w:themeColor="text2"/>
                            <w:szCs w:val="44"/>
                          </w:rPr>
                        </w:pPr>
                        <w:r>
                          <w:rPr>
                            <w:rStyle w:val="Heading2Char"/>
                            <w:color w:val="373545" w:themeColor="text2"/>
                            <w:szCs w:val="44"/>
                          </w:rPr>
                          <w:t>Technical D</w:t>
                        </w:r>
                        <w:r w:rsidR="003C6FCE">
                          <w:rPr>
                            <w:rStyle w:val="Heading2Char"/>
                            <w:color w:val="373545" w:themeColor="text2"/>
                            <w:szCs w:val="44"/>
                          </w:rPr>
                          <w:t>ocumentation</w:t>
                        </w:r>
                      </w:p>
                      <w:p w14:paraId="09BE83B6" w14:textId="77777777" w:rsidR="00256E56" w:rsidRPr="00256E56" w:rsidRDefault="00256E56" w:rsidP="00256E56">
                        <w:pPr>
                          <w:rPr>
                            <w:color w:val="373545" w:themeColor="text2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4D2C5D40" w14:textId="77777777" w:rsidR="00C47E5D" w:rsidRDefault="00C47E5D" w:rsidP="00894754">
      <w:pPr>
        <w:rPr>
          <w:color w:val="1C6194" w:themeColor="accent6" w:themeShade="BF"/>
        </w:rPr>
      </w:pPr>
    </w:p>
    <w:p w14:paraId="3A02312C" w14:textId="6E8ADC2C" w:rsidR="00C47E5D" w:rsidRDefault="00750509">
      <w:pPr>
        <w:rPr>
          <w:color w:val="1C6194" w:themeColor="accent6" w:themeShade="BF"/>
        </w:rPr>
      </w:pPr>
      <w:r>
        <w:rPr>
          <w:noProof/>
          <w:color w:val="1C6194" w:themeColor="accent6" w:themeShade="BF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F49DC3C" wp14:editId="2018E804">
                <wp:simplePos x="0" y="0"/>
                <wp:positionH relativeFrom="margin">
                  <wp:posOffset>6426200</wp:posOffset>
                </wp:positionH>
                <wp:positionV relativeFrom="margin">
                  <wp:posOffset>3489960</wp:posOffset>
                </wp:positionV>
                <wp:extent cx="1356995" cy="868680"/>
                <wp:effectExtent l="0" t="0" r="0" b="7620"/>
                <wp:wrapNone/>
                <wp:docPr id="9" name="AutoShape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1356995" cy="868680"/>
                        </a:xfrm>
                        <a:prstGeom prst="homePlate">
                          <a:avLst>
                            <a:gd name="adj" fmla="val 39053"/>
                          </a:avLst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317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557928" w14:textId="77777777" w:rsidR="002E076A" w:rsidRPr="00256E56" w:rsidRDefault="002E076A" w:rsidP="00FF3CD0">
                            <w:pPr>
                              <w:pStyle w:val="TabName"/>
                              <w:rPr>
                                <w:b/>
                                <w:color w:val="373545" w:themeColor="text2"/>
                              </w:rPr>
                            </w:pPr>
                            <w:r w:rsidRPr="00256E56">
                              <w:rPr>
                                <w:b/>
                                <w:color w:val="373545" w:themeColor="text2"/>
                              </w:rPr>
                              <w:t>Tab 3</w:t>
                            </w:r>
                          </w:p>
                        </w:txbxContent>
                      </wps:txbx>
                      <wps:bodyPr rot="0" vert="vert" wrap="square" lIns="91440" tIns="45720" rIns="91440" bIns="4572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49DC3C" id="AutoShape 422" o:spid="_x0000_s1046" type="#_x0000_t15" style="position:absolute;margin-left:506pt;margin-top:274.8pt;width:106.85pt;height:68.4pt;rotation:180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" fillcolor="#74b5e4 [1945]" stroked="f" strokeweight=".25pt">
                <v:textbox style="layout-flow:vertical">
                  <w:txbxContent>
                    <w:p w14:paraId="2B557928" w14:textId="77777777" w:rsidR="002E076A" w:rsidRPr="00256E56" w:rsidRDefault="002E076A" w:rsidP="00FF3CD0">
                      <w:pPr>
                        <w:pStyle w:val="TabName"/>
                        <w:rPr>
                          <w:b/>
                          <w:color w:val="373545" w:themeColor="text2"/>
                        </w:rPr>
                      </w:pPr>
                      <w:r w:rsidRPr="00256E56">
                        <w:rPr>
                          <w:b/>
                          <w:color w:val="373545" w:themeColor="text2"/>
                        </w:rPr>
                        <w:t>Tab 3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C47E5D">
        <w:rPr>
          <w:color w:val="1C6194" w:themeColor="accent6" w:themeShade="BF"/>
        </w:rPr>
        <w:br w:type="page"/>
      </w:r>
      <w:r w:rsidR="00256E56">
        <w:rPr>
          <w:noProof/>
          <w:color w:val="1C6194" w:themeColor="accent6" w:themeShade="BF"/>
        </w:rPr>
        <mc:AlternateContent>
          <mc:Choice Requires="wps">
            <w:drawing>
              <wp:anchor distT="0" distB="0" distL="114300" distR="114300" simplePos="0" relativeHeight="251876352" behindDoc="1" locked="0" layoutInCell="1" allowOverlap="1" wp14:anchorId="14532690" wp14:editId="1C14073B">
                <wp:simplePos x="0" y="0"/>
                <wp:positionH relativeFrom="column">
                  <wp:posOffset>708660</wp:posOffset>
                </wp:positionH>
                <wp:positionV relativeFrom="paragraph">
                  <wp:posOffset>7762240</wp:posOffset>
                </wp:positionV>
                <wp:extent cx="3930015" cy="450215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0015" cy="450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8F440C" w14:textId="7824890D" w:rsidR="00256E56" w:rsidRPr="009B1C14" w:rsidRDefault="000227C8" w:rsidP="00256E56">
                            <w:pPr>
                              <w:pStyle w:val="NoSpacing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Style w:val="BalloonTextChar"/>
                                <w:rFonts w:asciiTheme="minorHAnsi" w:hAnsiTheme="minorHAnsi" w:cstheme="minorBidi"/>
                                <w:color w:val="000000" w:themeColor="text1"/>
                                <w:sz w:val="36"/>
                                <w:szCs w:val="22"/>
                              </w:rPr>
                              <w:t>Senior Design Project Notebook</w:t>
                            </w:r>
                          </w:p>
                          <w:p w14:paraId="66326F2D" w14:textId="77777777" w:rsidR="00256E56" w:rsidRPr="00BE2FAA" w:rsidRDefault="00256E56" w:rsidP="00256E56">
                            <w:pPr>
                              <w:pStyle w:val="Heading3"/>
                              <w:spacing w:before="0"/>
                              <w:jc w:val="left"/>
                              <w:rPr>
                                <w:color w:val="84ACB6" w:themeColor="accent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532690" id="Rectangle 20" o:spid="_x0000_s1047" style="position:absolute;margin-left:55.8pt;margin-top:611.2pt;width:309.45pt;height:35.45pt;z-index:-25144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" filled="f" stroked="f" strokeweight="3pt">
                <v:textbox>
                  <w:txbxContent>
                    <w:p w14:paraId="6F8F440C" w14:textId="7824890D" w:rsidR="00256E56" w:rsidRPr="009B1C14" w:rsidRDefault="000227C8" w:rsidP="00256E56">
                      <w:pPr>
                        <w:pStyle w:val="NoSpacing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Style w:val="BalloonTextChar"/>
                          <w:rFonts w:asciiTheme="minorHAnsi" w:hAnsiTheme="minorHAnsi" w:cstheme="minorBidi"/>
                          <w:color w:val="000000" w:themeColor="text1"/>
                          <w:sz w:val="36"/>
                          <w:szCs w:val="22"/>
                        </w:rPr>
                        <w:t>Senior Design Project Notebook</w:t>
                      </w:r>
                    </w:p>
                    <w:p w14:paraId="66326F2D" w14:textId="77777777" w:rsidR="00256E56" w:rsidRPr="00BE2FAA" w:rsidRDefault="00256E56" w:rsidP="00256E56">
                      <w:pPr>
                        <w:pStyle w:val="Heading3"/>
                        <w:spacing w:before="0"/>
                        <w:jc w:val="left"/>
                        <w:rPr>
                          <w:color w:val="84ACB6" w:themeColor="accent5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125456C" w14:textId="77777777" w:rsidR="00C47E5D" w:rsidRPr="00127C5F" w:rsidRDefault="00C47E5D" w:rsidP="00C47E5D">
      <w:pPr>
        <w:rPr>
          <w:color w:val="1C6194" w:themeColor="accent6" w:themeShade="BF"/>
        </w:rPr>
      </w:pPr>
    </w:p>
    <w:p w14:paraId="0DE4EAF2" w14:textId="77777777" w:rsidR="00C47E5D" w:rsidRDefault="00C47E5D" w:rsidP="00894754">
      <w:pPr>
        <w:rPr>
          <w:color w:val="1C6194" w:themeColor="accent6" w:themeShade="BF"/>
        </w:rPr>
      </w:pPr>
    </w:p>
    <w:p w14:paraId="22160DEC" w14:textId="77777777" w:rsidR="00C47E5D" w:rsidRDefault="00750509">
      <w:pPr>
        <w:rPr>
          <w:color w:val="1C6194" w:themeColor="accent6" w:themeShade="BF"/>
        </w:rPr>
      </w:pPr>
      <w:r>
        <w:rPr>
          <w:noProof/>
          <w:color w:val="1C6194" w:themeColor="accent6" w:themeShade="BF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E2C8751" wp14:editId="2E797098">
                <wp:simplePos x="0" y="0"/>
                <wp:positionH relativeFrom="margin">
                  <wp:posOffset>6426200</wp:posOffset>
                </wp:positionH>
                <wp:positionV relativeFrom="margin">
                  <wp:posOffset>4564380</wp:posOffset>
                </wp:positionV>
                <wp:extent cx="1356995" cy="868680"/>
                <wp:effectExtent l="0" t="0" r="0" b="7620"/>
                <wp:wrapNone/>
                <wp:docPr id="5" name="AutoShape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1356995" cy="868680"/>
                        </a:xfrm>
                        <a:prstGeom prst="homePlate">
                          <a:avLst>
                            <a:gd name="adj" fmla="val 39053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 w="317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08B72D" w14:textId="77777777" w:rsidR="002E076A" w:rsidRPr="00256E56" w:rsidRDefault="002E076A" w:rsidP="00FF3CD0">
                            <w:pPr>
                              <w:pStyle w:val="TabName"/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256E56">
                              <w:rPr>
                                <w:b/>
                                <w:color w:val="FFFFFF" w:themeColor="background1"/>
                              </w:rPr>
                              <w:t>Tab 4</w:t>
                            </w:r>
                          </w:p>
                        </w:txbxContent>
                      </wps:txbx>
                      <wps:bodyPr rot="0" vert="vert" wrap="square" lIns="91440" tIns="45720" rIns="91440" bIns="4572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2C8751" id="AutoShape 425" o:spid="_x0000_s1048" type="#_x0000_t15" style="position:absolute;margin-left:506pt;margin-top:359.4pt;width:106.85pt;height:68.4pt;rotation:180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" fillcolor="#1c6194 [2409]" stroked="f" strokeweight=".25pt">
                <v:textbox style="layout-flow:vertical">
                  <w:txbxContent>
                    <w:p w14:paraId="2808B72D" w14:textId="77777777" w:rsidR="002E076A" w:rsidRPr="00256E56" w:rsidRDefault="002E076A" w:rsidP="00FF3CD0">
                      <w:pPr>
                        <w:pStyle w:val="TabName"/>
                        <w:rPr>
                          <w:b/>
                          <w:color w:val="FFFFFF" w:themeColor="background1"/>
                        </w:rPr>
                      </w:pPr>
                      <w:r w:rsidRPr="00256E56">
                        <w:rPr>
                          <w:b/>
                          <w:color w:val="FFFFFF" w:themeColor="background1"/>
                        </w:rPr>
                        <w:t>Tab 4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C47E5D">
        <w:rPr>
          <w:color w:val="1C6194" w:themeColor="accent6" w:themeShade="BF"/>
        </w:rPr>
        <w:br w:type="page"/>
      </w:r>
      <w:r w:rsidR="00256E56">
        <w:rPr>
          <w:noProof/>
          <w:color w:val="1C6194" w:themeColor="accent6" w:themeShade="BF"/>
        </w:rPr>
        <mc:AlternateContent>
          <mc:Choice Requires="wpg">
            <w:drawing>
              <wp:anchor distT="0" distB="0" distL="114300" distR="114300" simplePos="0" relativeHeight="251884544" behindDoc="0" locked="0" layoutInCell="1" allowOverlap="1" wp14:anchorId="106B809F" wp14:editId="02345218">
                <wp:simplePos x="0" y="0"/>
                <wp:positionH relativeFrom="column">
                  <wp:posOffset>490855</wp:posOffset>
                </wp:positionH>
                <wp:positionV relativeFrom="paragraph">
                  <wp:posOffset>-604520</wp:posOffset>
                </wp:positionV>
                <wp:extent cx="5464772" cy="7223977"/>
                <wp:effectExtent l="0" t="0" r="0" b="0"/>
                <wp:wrapNone/>
                <wp:docPr id="225" name="Group 225" descr="text and map 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70065" cy="7223977"/>
                          <a:chOff x="0" y="0"/>
                          <a:chExt cx="5170065" cy="7223977"/>
                        </a:xfrm>
                      </wpg:grpSpPr>
                      <pic:pic xmlns:pic="http://schemas.openxmlformats.org/drawingml/2006/picture">
                        <pic:nvPicPr>
                          <pic:cNvPr id="226" name="Graphic 226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3888" y="914400"/>
                            <a:ext cx="4766177" cy="274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" name="Rectangle 227"/>
                        <wps:cNvSpPr/>
                        <wps:spPr>
                          <a:xfrm>
                            <a:off x="0" y="3957850"/>
                            <a:ext cx="3493770" cy="3266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D256DB" w14:textId="77777777" w:rsidR="00256E56" w:rsidRPr="00256E56" w:rsidRDefault="00256E56" w:rsidP="00256E56">
                              <w:pPr>
                                <w:pStyle w:val="1Spine"/>
                                <w:jc w:val="left"/>
                              </w:pPr>
                              <w:r w:rsidRPr="00256E56">
                                <w:t>IN THIS SECTION:</w:t>
                              </w:r>
                            </w:p>
                            <w:p w14:paraId="6C5AEF64" w14:textId="77777777" w:rsidR="00256E56" w:rsidRPr="00256E56" w:rsidRDefault="00256E56" w:rsidP="00256E56">
                              <w:pPr>
                                <w:pStyle w:val="1Spine"/>
                                <w:jc w:val="left"/>
                              </w:pPr>
                            </w:p>
                            <w:p w14:paraId="779EB561" w14:textId="6F023745" w:rsidR="00256E56" w:rsidRPr="00256E56" w:rsidRDefault="003C6FCE" w:rsidP="00256E56">
                              <w:pPr>
                                <w:pStyle w:val="ListParagraph"/>
                                <w:jc w:val="left"/>
                                <w:rPr>
                                  <w:color w:val="373545" w:themeColor="text2"/>
                                </w:rPr>
                              </w:pPr>
                              <w:r>
                                <w:rPr>
                                  <w:color w:val="373545" w:themeColor="text2"/>
                                </w:rPr>
                                <w:t>Overview</w:t>
                              </w:r>
                            </w:p>
                            <w:p w14:paraId="1EA1335D" w14:textId="0C6F89EE" w:rsidR="00256E56" w:rsidRPr="00256E56" w:rsidRDefault="003C6FCE" w:rsidP="00256E56">
                              <w:pPr>
                                <w:pStyle w:val="ListParagraph"/>
                                <w:jc w:val="left"/>
                                <w:rPr>
                                  <w:color w:val="373545" w:themeColor="text2"/>
                                </w:rPr>
                              </w:pPr>
                              <w:r>
                                <w:rPr>
                                  <w:color w:val="373545" w:themeColor="text2"/>
                                </w:rPr>
                                <w:t>Logistic Notes</w:t>
                              </w:r>
                            </w:p>
                            <w:p w14:paraId="293C4AA2" w14:textId="4549D4FE" w:rsidR="00256E56" w:rsidRPr="00256E56" w:rsidRDefault="003C6FCE" w:rsidP="00256E56">
                              <w:pPr>
                                <w:pStyle w:val="ListParagraph"/>
                                <w:jc w:val="left"/>
                                <w:rPr>
                                  <w:color w:val="373545" w:themeColor="text2"/>
                                </w:rPr>
                              </w:pPr>
                              <w:r>
                                <w:rPr>
                                  <w:color w:val="373545" w:themeColor="text2"/>
                                </w:rPr>
                                <w:t>What We Learned</w:t>
                              </w:r>
                            </w:p>
                            <w:p w14:paraId="0907E626" w14:textId="2BFFDA18" w:rsidR="00256E56" w:rsidRPr="00256E56" w:rsidRDefault="003C6FCE" w:rsidP="00256E56">
                              <w:pPr>
                                <w:pStyle w:val="ListParagraph"/>
                                <w:jc w:val="left"/>
                                <w:rPr>
                                  <w:color w:val="373545" w:themeColor="text2"/>
                                </w:rPr>
                              </w:pPr>
                              <w:r>
                                <w:rPr>
                                  <w:color w:val="373545" w:themeColor="text2"/>
                                </w:rPr>
                                <w:t>Future Work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Text Box 228"/>
                        <wps:cNvSpPr txBox="1"/>
                        <wps:spPr>
                          <a:xfrm>
                            <a:off x="0" y="0"/>
                            <a:ext cx="2947917" cy="58685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F5EBE81" w14:textId="781B6470" w:rsidR="00256E56" w:rsidRPr="00256E56" w:rsidRDefault="003C6FCE" w:rsidP="00256E56">
                              <w:pPr>
                                <w:pStyle w:val="Heading2"/>
                                <w:jc w:val="left"/>
                                <w:rPr>
                                  <w:color w:val="373545" w:themeColor="text2"/>
                                  <w:szCs w:val="44"/>
                                </w:rPr>
                              </w:pPr>
                              <w:r>
                                <w:rPr>
                                  <w:rStyle w:val="Heading2Char"/>
                                  <w:color w:val="373545" w:themeColor="text2"/>
                                  <w:szCs w:val="44"/>
                                </w:rPr>
                                <w:t>Competition Details</w:t>
                              </w:r>
                            </w:p>
                            <w:p w14:paraId="60BF33CD" w14:textId="77777777" w:rsidR="00256E56" w:rsidRPr="00256E56" w:rsidRDefault="00256E56" w:rsidP="00256E56">
                              <w:pPr>
                                <w:rPr>
                                  <w:color w:val="373545" w:themeColor="text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6B809F" id="Group 225" o:spid="_x0000_s1049" alt="text and map " style="position:absolute;margin-left:38.65pt;margin-top:-47.6pt;width:430.3pt;height:568.8pt;z-index:251884544" coordsize="51700,722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">
                <v:shape id="Graphic 226" o:spid="_x0000_s1050" type="#_x0000_t75" style="position:absolute;left:4038;top:9144;width:47662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">
                  <v:imagedata r:id="rId10" o:title=""/>
                </v:shape>
                <v:rect id="Rectangle 227" o:spid="_x0000_s1051" style="position:absolute;top:39578;width:34937;height:326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" filled="f" stroked="f" strokeweight="3pt">
                  <v:textbox>
                    <w:txbxContent>
                      <w:p w14:paraId="3CD256DB" w14:textId="77777777" w:rsidR="00256E56" w:rsidRPr="00256E56" w:rsidRDefault="00256E56" w:rsidP="00256E56">
                        <w:pPr>
                          <w:pStyle w:val="1Spine"/>
                          <w:jc w:val="left"/>
                        </w:pPr>
                        <w:r w:rsidRPr="00256E56">
                          <w:t>IN THIS SECTION:</w:t>
                        </w:r>
                      </w:p>
                      <w:p w14:paraId="6C5AEF64" w14:textId="77777777" w:rsidR="00256E56" w:rsidRPr="00256E56" w:rsidRDefault="00256E56" w:rsidP="00256E56">
                        <w:pPr>
                          <w:pStyle w:val="1Spine"/>
                          <w:jc w:val="left"/>
                        </w:pPr>
                      </w:p>
                      <w:p w14:paraId="779EB561" w14:textId="6F023745" w:rsidR="00256E56" w:rsidRPr="00256E56" w:rsidRDefault="003C6FCE" w:rsidP="00256E56">
                        <w:pPr>
                          <w:pStyle w:val="ListParagraph"/>
                          <w:jc w:val="left"/>
                          <w:rPr>
                            <w:color w:val="373545" w:themeColor="text2"/>
                          </w:rPr>
                        </w:pPr>
                        <w:r>
                          <w:rPr>
                            <w:color w:val="373545" w:themeColor="text2"/>
                          </w:rPr>
                          <w:t>Overview</w:t>
                        </w:r>
                      </w:p>
                      <w:p w14:paraId="1EA1335D" w14:textId="0C6F89EE" w:rsidR="00256E56" w:rsidRPr="00256E56" w:rsidRDefault="003C6FCE" w:rsidP="00256E56">
                        <w:pPr>
                          <w:pStyle w:val="ListParagraph"/>
                          <w:jc w:val="left"/>
                          <w:rPr>
                            <w:color w:val="373545" w:themeColor="text2"/>
                          </w:rPr>
                        </w:pPr>
                        <w:r>
                          <w:rPr>
                            <w:color w:val="373545" w:themeColor="text2"/>
                          </w:rPr>
                          <w:t>Logistic Notes</w:t>
                        </w:r>
                      </w:p>
                      <w:p w14:paraId="293C4AA2" w14:textId="4549D4FE" w:rsidR="00256E56" w:rsidRPr="00256E56" w:rsidRDefault="003C6FCE" w:rsidP="00256E56">
                        <w:pPr>
                          <w:pStyle w:val="ListParagraph"/>
                          <w:jc w:val="left"/>
                          <w:rPr>
                            <w:color w:val="373545" w:themeColor="text2"/>
                          </w:rPr>
                        </w:pPr>
                        <w:r>
                          <w:rPr>
                            <w:color w:val="373545" w:themeColor="text2"/>
                          </w:rPr>
                          <w:t>What We Learned</w:t>
                        </w:r>
                      </w:p>
                      <w:p w14:paraId="0907E626" w14:textId="2BFFDA18" w:rsidR="00256E56" w:rsidRPr="00256E56" w:rsidRDefault="003C6FCE" w:rsidP="00256E56">
                        <w:pPr>
                          <w:pStyle w:val="ListParagraph"/>
                          <w:jc w:val="left"/>
                          <w:rPr>
                            <w:color w:val="373545" w:themeColor="text2"/>
                          </w:rPr>
                        </w:pPr>
                        <w:r>
                          <w:rPr>
                            <w:color w:val="373545" w:themeColor="text2"/>
                          </w:rPr>
                          <w:t>Future Work</w:t>
                        </w:r>
                      </w:p>
                    </w:txbxContent>
                  </v:textbox>
                </v:rect>
                <v:shape id="Text Box 228" o:spid="_x0000_s1052" type="#_x0000_t202" style="position:absolute;width:29479;height:5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" fillcolor="white [3201]" stroked="f" strokeweight=".5pt">
                  <v:textbox>
                    <w:txbxContent>
                      <w:p w14:paraId="2F5EBE81" w14:textId="781B6470" w:rsidR="00256E56" w:rsidRPr="00256E56" w:rsidRDefault="003C6FCE" w:rsidP="00256E56">
                        <w:pPr>
                          <w:pStyle w:val="Heading2"/>
                          <w:jc w:val="left"/>
                          <w:rPr>
                            <w:color w:val="373545" w:themeColor="text2"/>
                            <w:szCs w:val="44"/>
                          </w:rPr>
                        </w:pPr>
                        <w:r>
                          <w:rPr>
                            <w:rStyle w:val="Heading2Char"/>
                            <w:color w:val="373545" w:themeColor="text2"/>
                            <w:szCs w:val="44"/>
                          </w:rPr>
                          <w:t>Competition Details</w:t>
                        </w:r>
                      </w:p>
                      <w:p w14:paraId="60BF33CD" w14:textId="77777777" w:rsidR="00256E56" w:rsidRPr="00256E56" w:rsidRDefault="00256E56" w:rsidP="00256E56">
                        <w:pPr>
                          <w:rPr>
                            <w:color w:val="373545" w:themeColor="text2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256E56">
        <w:rPr>
          <w:noProof/>
          <w:color w:val="1C6194" w:themeColor="accent6" w:themeShade="BF"/>
        </w:rPr>
        <mc:AlternateContent>
          <mc:Choice Requires="wps">
            <w:drawing>
              <wp:anchor distT="0" distB="0" distL="114300" distR="114300" simplePos="0" relativeHeight="251878400" behindDoc="1" locked="0" layoutInCell="1" allowOverlap="1" wp14:anchorId="27F8A20E" wp14:editId="6751A524">
                <wp:simplePos x="0" y="0"/>
                <wp:positionH relativeFrom="column">
                  <wp:posOffset>708660</wp:posOffset>
                </wp:positionH>
                <wp:positionV relativeFrom="paragraph">
                  <wp:posOffset>7762240</wp:posOffset>
                </wp:positionV>
                <wp:extent cx="3930015" cy="450215"/>
                <wp:effectExtent l="0" t="0" r="0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0015" cy="450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DCDB84" w14:textId="294294BF" w:rsidR="00256E56" w:rsidRPr="009B1C14" w:rsidRDefault="000227C8" w:rsidP="00256E56">
                            <w:pPr>
                              <w:pStyle w:val="NoSpacing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Style w:val="BalloonTextChar"/>
                                <w:rFonts w:asciiTheme="minorHAnsi" w:hAnsiTheme="minorHAnsi" w:cstheme="minorBidi"/>
                                <w:color w:val="000000" w:themeColor="text1"/>
                                <w:sz w:val="36"/>
                                <w:szCs w:val="22"/>
                              </w:rPr>
                              <w:t>Senior Design Project Notebook</w:t>
                            </w:r>
                          </w:p>
                          <w:p w14:paraId="53DE20AF" w14:textId="77777777" w:rsidR="00256E56" w:rsidRPr="00BE2FAA" w:rsidRDefault="00256E56" w:rsidP="00256E56">
                            <w:pPr>
                              <w:pStyle w:val="Heading3"/>
                              <w:spacing w:before="0"/>
                              <w:jc w:val="left"/>
                              <w:rPr>
                                <w:color w:val="84ACB6" w:themeColor="accent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F8A20E" id="Rectangle 21" o:spid="_x0000_s1053" style="position:absolute;margin-left:55.8pt;margin-top:611.2pt;width:309.45pt;height:35.45pt;z-index:-25143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" filled="f" stroked="f" strokeweight="3pt">
                <v:textbox>
                  <w:txbxContent>
                    <w:p w14:paraId="20DCDB84" w14:textId="294294BF" w:rsidR="00256E56" w:rsidRPr="009B1C14" w:rsidRDefault="000227C8" w:rsidP="00256E56">
                      <w:pPr>
                        <w:pStyle w:val="NoSpacing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Style w:val="BalloonTextChar"/>
                          <w:rFonts w:asciiTheme="minorHAnsi" w:hAnsiTheme="minorHAnsi" w:cstheme="minorBidi"/>
                          <w:color w:val="000000" w:themeColor="text1"/>
                          <w:sz w:val="36"/>
                          <w:szCs w:val="22"/>
                        </w:rPr>
                        <w:t>Senior Design Project Notebook</w:t>
                      </w:r>
                    </w:p>
                    <w:p w14:paraId="53DE20AF" w14:textId="77777777" w:rsidR="00256E56" w:rsidRPr="00BE2FAA" w:rsidRDefault="00256E56" w:rsidP="00256E56">
                      <w:pPr>
                        <w:pStyle w:val="Heading3"/>
                        <w:spacing w:before="0"/>
                        <w:jc w:val="left"/>
                        <w:rPr>
                          <w:color w:val="84ACB6" w:themeColor="accent5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9D0ACDA" w14:textId="77777777" w:rsidR="00216F25" w:rsidRPr="00127C5F" w:rsidRDefault="00216F25" w:rsidP="00894754">
      <w:pPr>
        <w:rPr>
          <w:color w:val="1C6194" w:themeColor="accent6" w:themeShade="BF"/>
        </w:rPr>
      </w:pPr>
      <w:r>
        <w:rPr>
          <w:noProof/>
          <w:color w:val="1C6194" w:themeColor="accent6" w:themeShade="BF"/>
        </w:rPr>
        <w:lastRenderedPageBreak/>
        <mc:AlternateContent>
          <mc:Choice Requires="wpg">
            <w:drawing>
              <wp:anchor distT="0" distB="0" distL="114300" distR="114300" simplePos="0" relativeHeight="251890688" behindDoc="0" locked="0" layoutInCell="1" allowOverlap="1" wp14:anchorId="2583EA7C" wp14:editId="486B136B">
                <wp:simplePos x="0" y="0"/>
                <wp:positionH relativeFrom="column">
                  <wp:posOffset>492790</wp:posOffset>
                </wp:positionH>
                <wp:positionV relativeFrom="paragraph">
                  <wp:posOffset>27377</wp:posOffset>
                </wp:positionV>
                <wp:extent cx="5464772" cy="7223977"/>
                <wp:effectExtent l="0" t="0" r="0" b="0"/>
                <wp:wrapNone/>
                <wp:docPr id="236" name="Group 236" descr="text and map 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70065" cy="7223977"/>
                          <a:chOff x="0" y="0"/>
                          <a:chExt cx="5170065" cy="7223977"/>
                        </a:xfrm>
                      </wpg:grpSpPr>
                      <pic:pic xmlns:pic="http://schemas.openxmlformats.org/drawingml/2006/picture">
                        <pic:nvPicPr>
                          <pic:cNvPr id="237" name="Graphic 237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3888" y="914400"/>
                            <a:ext cx="4766177" cy="274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8" name="Rectangle 238"/>
                        <wps:cNvSpPr/>
                        <wps:spPr>
                          <a:xfrm>
                            <a:off x="0" y="3957850"/>
                            <a:ext cx="3493770" cy="3266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1F8992" w14:textId="77777777" w:rsidR="00216F25" w:rsidRPr="00256E56" w:rsidRDefault="00216F25" w:rsidP="00256E56">
                              <w:pPr>
                                <w:pStyle w:val="1Spine"/>
                                <w:jc w:val="left"/>
                              </w:pPr>
                              <w:r w:rsidRPr="00256E56">
                                <w:t>IN THIS SECTION:</w:t>
                              </w:r>
                            </w:p>
                            <w:p w14:paraId="67ED6427" w14:textId="77777777" w:rsidR="00216F25" w:rsidRPr="00256E56" w:rsidRDefault="00216F25" w:rsidP="00256E56">
                              <w:pPr>
                                <w:pStyle w:val="1Spine"/>
                                <w:jc w:val="left"/>
                              </w:pPr>
                            </w:p>
                            <w:p w14:paraId="19281C43" w14:textId="49F60246" w:rsidR="00216F25" w:rsidRPr="00256E56" w:rsidRDefault="00216F25" w:rsidP="00256E56">
                              <w:pPr>
                                <w:pStyle w:val="ListParagraph"/>
                                <w:jc w:val="left"/>
                                <w:rPr>
                                  <w:color w:val="373545" w:themeColor="text2"/>
                                </w:rPr>
                              </w:pPr>
                              <w:r>
                                <w:rPr>
                                  <w:color w:val="373545" w:themeColor="text2"/>
                                </w:rPr>
                                <w:t>Budget</w:t>
                              </w:r>
                            </w:p>
                            <w:p w14:paraId="77D5F5DC" w14:textId="12F0547A" w:rsidR="00216F25" w:rsidRPr="00256E56" w:rsidRDefault="00216F25" w:rsidP="00256E56">
                              <w:pPr>
                                <w:pStyle w:val="ListParagraph"/>
                                <w:jc w:val="left"/>
                                <w:rPr>
                                  <w:color w:val="373545" w:themeColor="text2"/>
                                </w:rPr>
                              </w:pPr>
                              <w:r>
                                <w:rPr>
                                  <w:color w:val="373545" w:themeColor="text2"/>
                                </w:rPr>
                                <w:t>Purchase Orders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Text Box 239"/>
                        <wps:cNvSpPr txBox="1"/>
                        <wps:spPr>
                          <a:xfrm>
                            <a:off x="0" y="0"/>
                            <a:ext cx="4478918" cy="58685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645E0EC" w14:textId="1D728152" w:rsidR="00216F25" w:rsidRPr="00256E56" w:rsidRDefault="00216F25" w:rsidP="00256E56">
                              <w:pPr>
                                <w:pStyle w:val="Heading2"/>
                                <w:jc w:val="left"/>
                                <w:rPr>
                                  <w:color w:val="373545" w:themeColor="text2"/>
                                  <w:szCs w:val="44"/>
                                </w:rPr>
                              </w:pPr>
                              <w:r>
                                <w:rPr>
                                  <w:rStyle w:val="Heading2Char"/>
                                  <w:color w:val="373545" w:themeColor="text2"/>
                                  <w:szCs w:val="44"/>
                                </w:rPr>
                                <w:t>Administrative Documentation</w:t>
                              </w:r>
                            </w:p>
                            <w:p w14:paraId="21D29C12" w14:textId="77777777" w:rsidR="00216F25" w:rsidRPr="00256E56" w:rsidRDefault="00216F25" w:rsidP="00256E56">
                              <w:pPr>
                                <w:rPr>
                                  <w:color w:val="373545" w:themeColor="text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83EA7C" id="Group 236" o:spid="_x0000_s1054" alt="text and map " style="position:absolute;margin-left:38.8pt;margin-top:2.15pt;width:430.3pt;height:568.8pt;z-index:251890688" coordsize="51700,722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">
                <v:shape id="Graphic 237" o:spid="_x0000_s1055" type="#_x0000_t75" style="position:absolute;left:4038;top:9144;width:47662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">
                  <v:imagedata r:id="rId10" o:title=""/>
                </v:shape>
                <v:rect id="Rectangle 238" o:spid="_x0000_s1056" style="position:absolute;top:39578;width:34937;height:326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" filled="f" stroked="f" strokeweight="3pt">
                  <v:textbox>
                    <w:txbxContent>
                      <w:p w14:paraId="2F1F8992" w14:textId="77777777" w:rsidR="00216F25" w:rsidRPr="00256E56" w:rsidRDefault="00216F25" w:rsidP="00256E56">
                        <w:pPr>
                          <w:pStyle w:val="1Spine"/>
                          <w:jc w:val="left"/>
                        </w:pPr>
                        <w:r w:rsidRPr="00256E56">
                          <w:t>IN THIS SECTION:</w:t>
                        </w:r>
                      </w:p>
                      <w:p w14:paraId="67ED6427" w14:textId="77777777" w:rsidR="00216F25" w:rsidRPr="00256E56" w:rsidRDefault="00216F25" w:rsidP="00256E56">
                        <w:pPr>
                          <w:pStyle w:val="1Spine"/>
                          <w:jc w:val="left"/>
                        </w:pPr>
                      </w:p>
                      <w:p w14:paraId="19281C43" w14:textId="49F60246" w:rsidR="00216F25" w:rsidRPr="00256E56" w:rsidRDefault="00216F25" w:rsidP="00256E56">
                        <w:pPr>
                          <w:pStyle w:val="ListParagraph"/>
                          <w:jc w:val="left"/>
                          <w:rPr>
                            <w:color w:val="373545" w:themeColor="text2"/>
                          </w:rPr>
                        </w:pPr>
                        <w:r>
                          <w:rPr>
                            <w:color w:val="373545" w:themeColor="text2"/>
                          </w:rPr>
                          <w:t>Budget</w:t>
                        </w:r>
                      </w:p>
                      <w:p w14:paraId="77D5F5DC" w14:textId="12F0547A" w:rsidR="00216F25" w:rsidRPr="00256E56" w:rsidRDefault="00216F25" w:rsidP="00256E56">
                        <w:pPr>
                          <w:pStyle w:val="ListParagraph"/>
                          <w:jc w:val="left"/>
                          <w:rPr>
                            <w:color w:val="373545" w:themeColor="text2"/>
                          </w:rPr>
                        </w:pPr>
                        <w:r>
                          <w:rPr>
                            <w:color w:val="373545" w:themeColor="text2"/>
                          </w:rPr>
                          <w:t>Purchase Orders</w:t>
                        </w:r>
                      </w:p>
                    </w:txbxContent>
                  </v:textbox>
                </v:rect>
                <v:shape id="Text Box 239" o:spid="_x0000_s1057" type="#_x0000_t202" style="position:absolute;width:44789;height:5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" fillcolor="white [3201]" stroked="f" strokeweight=".5pt">
                  <v:textbox>
                    <w:txbxContent>
                      <w:p w14:paraId="6645E0EC" w14:textId="1D728152" w:rsidR="00216F25" w:rsidRPr="00256E56" w:rsidRDefault="00216F25" w:rsidP="00256E56">
                        <w:pPr>
                          <w:pStyle w:val="Heading2"/>
                          <w:jc w:val="left"/>
                          <w:rPr>
                            <w:color w:val="373545" w:themeColor="text2"/>
                            <w:szCs w:val="44"/>
                          </w:rPr>
                        </w:pPr>
                        <w:r>
                          <w:rPr>
                            <w:rStyle w:val="Heading2Char"/>
                            <w:color w:val="373545" w:themeColor="text2"/>
                            <w:szCs w:val="44"/>
                          </w:rPr>
                          <w:t>Administrative Documentation</w:t>
                        </w:r>
                      </w:p>
                      <w:p w14:paraId="21D29C12" w14:textId="77777777" w:rsidR="00216F25" w:rsidRPr="00256E56" w:rsidRDefault="00216F25" w:rsidP="00256E56">
                        <w:pPr>
                          <w:rPr>
                            <w:color w:val="373545" w:themeColor="text2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color w:val="1C6194" w:themeColor="accent6" w:themeShade="BF"/>
        </w:rPr>
        <mc:AlternateContent>
          <mc:Choice Requires="wps">
            <w:drawing>
              <wp:anchor distT="0" distB="0" distL="114300" distR="114300" simplePos="0" relativeHeight="251889664" behindDoc="1" locked="0" layoutInCell="1" allowOverlap="1" wp14:anchorId="092980DB" wp14:editId="1840FBBF">
                <wp:simplePos x="0" y="0"/>
                <wp:positionH relativeFrom="column">
                  <wp:posOffset>708660</wp:posOffset>
                </wp:positionH>
                <wp:positionV relativeFrom="paragraph">
                  <wp:posOffset>8393430</wp:posOffset>
                </wp:positionV>
                <wp:extent cx="3930015" cy="450215"/>
                <wp:effectExtent l="0" t="0" r="0" b="0"/>
                <wp:wrapNone/>
                <wp:docPr id="240" name="Rectangl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0015" cy="450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BA2C51" w14:textId="5AF198EC" w:rsidR="00216F25" w:rsidRPr="009B1C14" w:rsidRDefault="00216F25" w:rsidP="00256E56">
                            <w:pPr>
                              <w:pStyle w:val="NoSpacing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Style w:val="BalloonTextChar"/>
                                <w:rFonts w:asciiTheme="minorHAnsi" w:hAnsiTheme="minorHAnsi" w:cstheme="minorBidi"/>
                                <w:color w:val="000000" w:themeColor="text1"/>
                                <w:sz w:val="36"/>
                                <w:szCs w:val="22"/>
                              </w:rPr>
                              <w:t>Senior Design Project</w:t>
                            </w:r>
                            <w:r w:rsidRPr="009B1C14">
                              <w:rPr>
                                <w:rStyle w:val="BalloonTextChar"/>
                                <w:rFonts w:asciiTheme="minorHAnsi" w:hAnsiTheme="minorHAnsi" w:cstheme="minorBidi"/>
                                <w:color w:val="000000" w:themeColor="text1"/>
                                <w:sz w:val="36"/>
                                <w:szCs w:val="22"/>
                              </w:rPr>
                              <w:t xml:space="preserve"> Notebook</w:t>
                            </w:r>
                          </w:p>
                          <w:p w14:paraId="2C42E7BC" w14:textId="77777777" w:rsidR="00216F25" w:rsidRPr="00BE2FAA" w:rsidRDefault="00216F25" w:rsidP="00256E56">
                            <w:pPr>
                              <w:pStyle w:val="Heading3"/>
                              <w:spacing w:before="0"/>
                              <w:jc w:val="left"/>
                              <w:rPr>
                                <w:color w:val="84ACB6" w:themeColor="accent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2980DB" id="Rectangle 240" o:spid="_x0000_s1058" style="position:absolute;margin-left:55.8pt;margin-top:660.9pt;width:309.45pt;height:35.45pt;z-index:-25142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" filled="f" stroked="f" strokeweight="3pt">
                <v:textbox>
                  <w:txbxContent>
                    <w:p w14:paraId="27BA2C51" w14:textId="5AF198EC" w:rsidR="00216F25" w:rsidRPr="009B1C14" w:rsidRDefault="00216F25" w:rsidP="00256E56">
                      <w:pPr>
                        <w:pStyle w:val="NoSpacing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Style w:val="BalloonTextChar"/>
                          <w:rFonts w:asciiTheme="minorHAnsi" w:hAnsiTheme="minorHAnsi" w:cstheme="minorBidi"/>
                          <w:color w:val="000000" w:themeColor="text1"/>
                          <w:sz w:val="36"/>
                          <w:szCs w:val="22"/>
                        </w:rPr>
                        <w:t>Senior Design Project</w:t>
                      </w:r>
                      <w:r w:rsidRPr="009B1C14">
                        <w:rPr>
                          <w:rStyle w:val="BalloonTextChar"/>
                          <w:rFonts w:asciiTheme="minorHAnsi" w:hAnsiTheme="minorHAnsi" w:cstheme="minorBidi"/>
                          <w:color w:val="000000" w:themeColor="text1"/>
                          <w:sz w:val="36"/>
                          <w:szCs w:val="22"/>
                        </w:rPr>
                        <w:t xml:space="preserve"> Notebook</w:t>
                      </w:r>
                    </w:p>
                    <w:p w14:paraId="2C42E7BC" w14:textId="77777777" w:rsidR="00216F25" w:rsidRPr="00BE2FAA" w:rsidRDefault="00216F25" w:rsidP="00256E56">
                      <w:pPr>
                        <w:pStyle w:val="Heading3"/>
                        <w:spacing w:before="0"/>
                        <w:jc w:val="left"/>
                        <w:rPr>
                          <w:color w:val="84ACB6" w:themeColor="accent5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1C6194" w:themeColor="accent6" w:themeShade="BF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0068BFB" wp14:editId="0A33F335">
                <wp:simplePos x="0" y="0"/>
                <wp:positionH relativeFrom="margin">
                  <wp:posOffset>6426200</wp:posOffset>
                </wp:positionH>
                <wp:positionV relativeFrom="margin">
                  <wp:posOffset>5661660</wp:posOffset>
                </wp:positionV>
                <wp:extent cx="1356995" cy="868680"/>
                <wp:effectExtent l="0" t="0" r="0" b="7620"/>
                <wp:wrapNone/>
                <wp:docPr id="241" name="AutoShape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1356995" cy="868680"/>
                        </a:xfrm>
                        <a:prstGeom prst="homePlate">
                          <a:avLst>
                            <a:gd name="adj" fmla="val 39053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 w="317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C0D5A4" w14:textId="77777777" w:rsidR="00216F25" w:rsidRPr="00256E56" w:rsidRDefault="00216F25" w:rsidP="00FF3CD0">
                            <w:pPr>
                              <w:pStyle w:val="TabName"/>
                              <w:rPr>
                                <w:b/>
                                <w:color w:val="373545" w:themeColor="text2"/>
                              </w:rPr>
                            </w:pPr>
                            <w:r w:rsidRPr="00256E56">
                              <w:rPr>
                                <w:b/>
                                <w:color w:val="373545" w:themeColor="text2"/>
                              </w:rPr>
                              <w:t>Tab 5</w:t>
                            </w:r>
                          </w:p>
                        </w:txbxContent>
                      </wps:txbx>
                      <wps:bodyPr rot="0" vert="vert" wrap="square" lIns="91440" tIns="45720" rIns="91440" bIns="4572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068BFB" id="AutoShape 427" o:spid="_x0000_s1059" type="#_x0000_t15" style="position:absolute;margin-left:506pt;margin-top:445.8pt;width:106.85pt;height:68.4pt;rotation:180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" fillcolor="#134162 [1609]" stroked="f" strokeweight=".25pt">
                <v:textbox style="layout-flow:vertical">
                  <w:txbxContent>
                    <w:p w14:paraId="1DC0D5A4" w14:textId="77777777" w:rsidR="00216F25" w:rsidRPr="00256E56" w:rsidRDefault="00216F25" w:rsidP="00FF3CD0">
                      <w:pPr>
                        <w:pStyle w:val="TabName"/>
                        <w:rPr>
                          <w:b/>
                          <w:color w:val="373545" w:themeColor="text2"/>
                        </w:rPr>
                      </w:pPr>
                      <w:r w:rsidRPr="00256E56">
                        <w:rPr>
                          <w:b/>
                          <w:color w:val="373545" w:themeColor="text2"/>
                        </w:rPr>
                        <w:t>Tab 5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339048F7" w14:textId="77777777" w:rsidR="00216F25" w:rsidRDefault="00216F25" w:rsidP="00894754">
      <w:pPr>
        <w:rPr>
          <w:color w:val="1C6194" w:themeColor="accent6" w:themeShade="BF"/>
        </w:rPr>
      </w:pPr>
    </w:p>
    <w:p w14:paraId="1CE03F51" w14:textId="77777777" w:rsidR="00216F25" w:rsidRDefault="00216F25">
      <w:pPr>
        <w:rPr>
          <w:color w:val="1C6194" w:themeColor="accent6" w:themeShade="BF"/>
        </w:rPr>
      </w:pPr>
      <w:r>
        <w:rPr>
          <w:color w:val="1C6194" w:themeColor="accent6" w:themeShade="BF"/>
        </w:rPr>
        <w:br w:type="page"/>
      </w:r>
      <w:bookmarkStart w:id="0" w:name="_GoBack"/>
      <w:bookmarkEnd w:id="0"/>
    </w:p>
    <w:p w14:paraId="4320EB11" w14:textId="414C081E" w:rsidR="004D4571" w:rsidRPr="00127C5F" w:rsidRDefault="00256E56" w:rsidP="00894754">
      <w:pPr>
        <w:rPr>
          <w:color w:val="1C6194" w:themeColor="accent6" w:themeShade="BF"/>
        </w:rPr>
      </w:pPr>
      <w:r>
        <w:rPr>
          <w:noProof/>
          <w:color w:val="1C6194" w:themeColor="accent6" w:themeShade="BF"/>
        </w:rPr>
        <mc:AlternateContent>
          <mc:Choice Requires="wpg">
            <w:drawing>
              <wp:anchor distT="0" distB="0" distL="114300" distR="114300" simplePos="0" relativeHeight="251886592" behindDoc="0" locked="0" layoutInCell="1" allowOverlap="1" wp14:anchorId="7408980C" wp14:editId="0B769C44">
                <wp:simplePos x="0" y="0"/>
                <wp:positionH relativeFrom="column">
                  <wp:posOffset>492790</wp:posOffset>
                </wp:positionH>
                <wp:positionV relativeFrom="paragraph">
                  <wp:posOffset>27377</wp:posOffset>
                </wp:positionV>
                <wp:extent cx="5464772" cy="7223977"/>
                <wp:effectExtent l="0" t="0" r="0" b="0"/>
                <wp:wrapNone/>
                <wp:docPr id="229" name="Group 229" descr="text and map 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70065" cy="7223977"/>
                          <a:chOff x="0" y="0"/>
                          <a:chExt cx="5170065" cy="7223977"/>
                        </a:xfrm>
                      </wpg:grpSpPr>
                      <pic:pic xmlns:pic="http://schemas.openxmlformats.org/drawingml/2006/picture">
                        <pic:nvPicPr>
                          <pic:cNvPr id="230" name="Graphic 230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3888" y="914400"/>
                            <a:ext cx="4766177" cy="274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" name="Rectangle 231"/>
                        <wps:cNvSpPr/>
                        <wps:spPr>
                          <a:xfrm>
                            <a:off x="0" y="3957850"/>
                            <a:ext cx="3493770" cy="3266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A0CCC4" w14:textId="77777777" w:rsidR="00256E56" w:rsidRPr="00256E56" w:rsidRDefault="00256E56" w:rsidP="00256E56">
                              <w:pPr>
                                <w:pStyle w:val="1Spine"/>
                                <w:jc w:val="left"/>
                              </w:pPr>
                              <w:r w:rsidRPr="00256E56">
                                <w:t>IN THIS SECTION:</w:t>
                              </w:r>
                            </w:p>
                            <w:p w14:paraId="05DC6BF9" w14:textId="77777777" w:rsidR="00256E56" w:rsidRPr="00256E56" w:rsidRDefault="00256E56" w:rsidP="00256E56">
                              <w:pPr>
                                <w:pStyle w:val="1Spine"/>
                                <w:jc w:val="left"/>
                              </w:pPr>
                            </w:p>
                            <w:p w14:paraId="7426F12B" w14:textId="00594034" w:rsidR="00256E56" w:rsidRPr="00256E56" w:rsidRDefault="00216F25" w:rsidP="00256E56">
                              <w:pPr>
                                <w:pStyle w:val="ListParagraph"/>
                                <w:jc w:val="left"/>
                                <w:rPr>
                                  <w:color w:val="373545" w:themeColor="text2"/>
                                </w:rPr>
                              </w:pPr>
                              <w:r>
                                <w:rPr>
                                  <w:color w:val="373545" w:themeColor="text2"/>
                                </w:rPr>
                                <w:t>Appendix A: Datasheets</w:t>
                              </w:r>
                            </w:p>
                            <w:p w14:paraId="14FEE3ED" w14:textId="47C7B657" w:rsidR="00256E56" w:rsidRPr="00256E56" w:rsidRDefault="00216F25" w:rsidP="00256E56">
                              <w:pPr>
                                <w:pStyle w:val="ListParagraph"/>
                                <w:jc w:val="left"/>
                                <w:rPr>
                                  <w:color w:val="373545" w:themeColor="text2"/>
                                </w:rPr>
                              </w:pPr>
                              <w:r>
                                <w:rPr>
                                  <w:color w:val="373545" w:themeColor="text2"/>
                                </w:rPr>
                                <w:t>Appendix B: Source Code</w:t>
                              </w:r>
                            </w:p>
                            <w:p w14:paraId="2DDAE8CC" w14:textId="4362423D" w:rsidR="00256E56" w:rsidRPr="00256E56" w:rsidRDefault="00256E56" w:rsidP="003C6FCE">
                              <w:pPr>
                                <w:pStyle w:val="ListParagraph"/>
                                <w:numPr>
                                  <w:ilvl w:val="0"/>
                                  <w:numId w:val="0"/>
                                </w:numPr>
                                <w:ind w:left="720"/>
                                <w:jc w:val="left"/>
                                <w:rPr>
                                  <w:color w:val="373545" w:themeColor="text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Text Box 232"/>
                        <wps:cNvSpPr txBox="1"/>
                        <wps:spPr>
                          <a:xfrm>
                            <a:off x="0" y="0"/>
                            <a:ext cx="4424163" cy="58685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D5B387E" w14:textId="029DDAC4" w:rsidR="00256E56" w:rsidRPr="00256E56" w:rsidRDefault="00216F25" w:rsidP="00256E56">
                              <w:pPr>
                                <w:pStyle w:val="Heading2"/>
                                <w:jc w:val="left"/>
                                <w:rPr>
                                  <w:color w:val="373545" w:themeColor="text2"/>
                                  <w:szCs w:val="44"/>
                                </w:rPr>
                              </w:pPr>
                              <w:r>
                                <w:rPr>
                                  <w:rStyle w:val="Heading2Char"/>
                                  <w:color w:val="373545" w:themeColor="text2"/>
                                  <w:szCs w:val="44"/>
                                </w:rPr>
                                <w:t>Appendices</w:t>
                              </w:r>
                            </w:p>
                            <w:p w14:paraId="4F92FEEE" w14:textId="77777777" w:rsidR="00256E56" w:rsidRPr="00256E56" w:rsidRDefault="00256E56" w:rsidP="00256E56">
                              <w:pPr>
                                <w:rPr>
                                  <w:color w:val="373545" w:themeColor="text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08980C" id="Group 229" o:spid="_x0000_s1060" alt="text and map " style="position:absolute;margin-left:38.8pt;margin-top:2.15pt;width:430.3pt;height:568.8pt;z-index:251886592" coordsize="51700,722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">
                <v:shape id="Graphic 230" o:spid="_x0000_s1061" type="#_x0000_t75" style="position:absolute;left:4038;top:9144;width:47662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">
                  <v:imagedata r:id="rId10" o:title=""/>
                </v:shape>
                <v:rect id="Rectangle 231" o:spid="_x0000_s1062" style="position:absolute;top:39578;width:34937;height:326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" filled="f" stroked="f" strokeweight="3pt">
                  <v:textbox>
                    <w:txbxContent>
                      <w:p w14:paraId="7AA0CCC4" w14:textId="77777777" w:rsidR="00256E56" w:rsidRPr="00256E56" w:rsidRDefault="00256E56" w:rsidP="00256E56">
                        <w:pPr>
                          <w:pStyle w:val="1Spine"/>
                          <w:jc w:val="left"/>
                        </w:pPr>
                        <w:r w:rsidRPr="00256E56">
                          <w:t>IN THIS SECTION:</w:t>
                        </w:r>
                      </w:p>
                      <w:p w14:paraId="05DC6BF9" w14:textId="77777777" w:rsidR="00256E56" w:rsidRPr="00256E56" w:rsidRDefault="00256E56" w:rsidP="00256E56">
                        <w:pPr>
                          <w:pStyle w:val="1Spine"/>
                          <w:jc w:val="left"/>
                        </w:pPr>
                      </w:p>
                      <w:p w14:paraId="7426F12B" w14:textId="00594034" w:rsidR="00256E56" w:rsidRPr="00256E56" w:rsidRDefault="00216F25" w:rsidP="00256E56">
                        <w:pPr>
                          <w:pStyle w:val="ListParagraph"/>
                          <w:jc w:val="left"/>
                          <w:rPr>
                            <w:color w:val="373545" w:themeColor="text2"/>
                          </w:rPr>
                        </w:pPr>
                        <w:r>
                          <w:rPr>
                            <w:color w:val="373545" w:themeColor="text2"/>
                          </w:rPr>
                          <w:t>Appendix A: Datasheets</w:t>
                        </w:r>
                      </w:p>
                      <w:p w14:paraId="14FEE3ED" w14:textId="47C7B657" w:rsidR="00256E56" w:rsidRPr="00256E56" w:rsidRDefault="00216F25" w:rsidP="00256E56">
                        <w:pPr>
                          <w:pStyle w:val="ListParagraph"/>
                          <w:jc w:val="left"/>
                          <w:rPr>
                            <w:color w:val="373545" w:themeColor="text2"/>
                          </w:rPr>
                        </w:pPr>
                        <w:r>
                          <w:rPr>
                            <w:color w:val="373545" w:themeColor="text2"/>
                          </w:rPr>
                          <w:t>Appendix B: Source Code</w:t>
                        </w:r>
                      </w:p>
                      <w:p w14:paraId="2DDAE8CC" w14:textId="4362423D" w:rsidR="00256E56" w:rsidRPr="00256E56" w:rsidRDefault="00256E56" w:rsidP="003C6FCE">
                        <w:pPr>
                          <w:pStyle w:val="ListParagraph"/>
                          <w:numPr>
                            <w:ilvl w:val="0"/>
                            <w:numId w:val="0"/>
                          </w:numPr>
                          <w:ind w:left="720"/>
                          <w:jc w:val="left"/>
                          <w:rPr>
                            <w:color w:val="373545" w:themeColor="text2"/>
                          </w:rPr>
                        </w:pPr>
                      </w:p>
                    </w:txbxContent>
                  </v:textbox>
                </v:rect>
                <v:shape id="Text Box 232" o:spid="_x0000_s1063" type="#_x0000_t202" style="position:absolute;width:44241;height:5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" fillcolor="white [3201]" stroked="f" strokeweight=".5pt">
                  <v:textbox>
                    <w:txbxContent>
                      <w:p w14:paraId="1D5B387E" w14:textId="029DDAC4" w:rsidR="00256E56" w:rsidRPr="00256E56" w:rsidRDefault="00216F25" w:rsidP="00256E56">
                        <w:pPr>
                          <w:pStyle w:val="Heading2"/>
                          <w:jc w:val="left"/>
                          <w:rPr>
                            <w:color w:val="373545" w:themeColor="text2"/>
                            <w:szCs w:val="44"/>
                          </w:rPr>
                        </w:pPr>
                        <w:r>
                          <w:rPr>
                            <w:rStyle w:val="Heading2Char"/>
                            <w:color w:val="373545" w:themeColor="text2"/>
                            <w:szCs w:val="44"/>
                          </w:rPr>
                          <w:t>Appendices</w:t>
                        </w:r>
                      </w:p>
                      <w:p w14:paraId="4F92FEEE" w14:textId="77777777" w:rsidR="00256E56" w:rsidRPr="00256E56" w:rsidRDefault="00256E56" w:rsidP="00256E56">
                        <w:pPr>
                          <w:rPr>
                            <w:color w:val="373545" w:themeColor="text2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color w:val="1C6194" w:themeColor="accent6" w:themeShade="BF"/>
        </w:rPr>
        <mc:AlternateContent>
          <mc:Choice Requires="wps">
            <w:drawing>
              <wp:anchor distT="0" distB="0" distL="114300" distR="114300" simplePos="0" relativeHeight="251880448" behindDoc="1" locked="0" layoutInCell="1" allowOverlap="1" wp14:anchorId="7B85A848" wp14:editId="28D5E630">
                <wp:simplePos x="0" y="0"/>
                <wp:positionH relativeFrom="column">
                  <wp:posOffset>708660</wp:posOffset>
                </wp:positionH>
                <wp:positionV relativeFrom="paragraph">
                  <wp:posOffset>8393430</wp:posOffset>
                </wp:positionV>
                <wp:extent cx="3930015" cy="450215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0015" cy="450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02B252" w14:textId="148506D9" w:rsidR="00256E56" w:rsidRPr="009B1C14" w:rsidRDefault="000227C8" w:rsidP="00256E56">
                            <w:pPr>
                              <w:pStyle w:val="NoSpacing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Style w:val="BalloonTextChar"/>
                                <w:rFonts w:asciiTheme="minorHAnsi" w:hAnsiTheme="minorHAnsi" w:cstheme="minorBidi"/>
                                <w:color w:val="000000" w:themeColor="text1"/>
                                <w:sz w:val="36"/>
                                <w:szCs w:val="22"/>
                              </w:rPr>
                              <w:t>Senior Design Project Notebook</w:t>
                            </w:r>
                          </w:p>
                          <w:p w14:paraId="437FCDB4" w14:textId="77777777" w:rsidR="00256E56" w:rsidRPr="00BE2FAA" w:rsidRDefault="00256E56" w:rsidP="00256E56">
                            <w:pPr>
                              <w:pStyle w:val="Heading3"/>
                              <w:spacing w:before="0"/>
                              <w:jc w:val="left"/>
                              <w:rPr>
                                <w:color w:val="84ACB6" w:themeColor="accent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85A848" id="Rectangle 23" o:spid="_x0000_s1064" style="position:absolute;margin-left:55.8pt;margin-top:660.9pt;width:309.45pt;height:35.45pt;z-index:-25143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" filled="f" stroked="f" strokeweight="3pt">
                <v:textbox>
                  <w:txbxContent>
                    <w:p w14:paraId="3502B252" w14:textId="148506D9" w:rsidR="00256E56" w:rsidRPr="009B1C14" w:rsidRDefault="000227C8" w:rsidP="00256E56">
                      <w:pPr>
                        <w:pStyle w:val="NoSpacing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Style w:val="BalloonTextChar"/>
                          <w:rFonts w:asciiTheme="minorHAnsi" w:hAnsiTheme="minorHAnsi" w:cstheme="minorBidi"/>
                          <w:color w:val="000000" w:themeColor="text1"/>
                          <w:sz w:val="36"/>
                          <w:szCs w:val="22"/>
                        </w:rPr>
                        <w:t>Senior Design Project Notebook</w:t>
                      </w:r>
                    </w:p>
                    <w:p w14:paraId="437FCDB4" w14:textId="77777777" w:rsidR="00256E56" w:rsidRPr="00BE2FAA" w:rsidRDefault="00256E56" w:rsidP="00256E56">
                      <w:pPr>
                        <w:pStyle w:val="Heading3"/>
                        <w:spacing w:before="0"/>
                        <w:jc w:val="left"/>
                        <w:rPr>
                          <w:color w:val="84ACB6" w:themeColor="accent5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750509">
        <w:rPr>
          <w:noProof/>
          <w:color w:val="1C6194" w:themeColor="accent6" w:themeShade="BF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B9FC5FF" wp14:editId="456375C2">
                <wp:simplePos x="0" y="0"/>
                <wp:positionH relativeFrom="margin">
                  <wp:posOffset>6426200</wp:posOffset>
                </wp:positionH>
                <wp:positionV relativeFrom="margin">
                  <wp:posOffset>5661660</wp:posOffset>
                </wp:positionV>
                <wp:extent cx="1356995" cy="868680"/>
                <wp:effectExtent l="0" t="0" r="0" b="7620"/>
                <wp:wrapNone/>
                <wp:docPr id="4" name="AutoShape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1356995" cy="868680"/>
                        </a:xfrm>
                        <a:prstGeom prst="homePlate">
                          <a:avLst>
                            <a:gd name="adj" fmla="val 39053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 w="317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62472D" w14:textId="634939BD" w:rsidR="002E076A" w:rsidRPr="00256E56" w:rsidRDefault="002E076A" w:rsidP="00FF3CD0">
                            <w:pPr>
                              <w:pStyle w:val="TabName"/>
                              <w:rPr>
                                <w:b/>
                                <w:color w:val="373545" w:themeColor="text2"/>
                              </w:rPr>
                            </w:pPr>
                            <w:r w:rsidRPr="00256E56">
                              <w:rPr>
                                <w:b/>
                                <w:color w:val="373545" w:themeColor="text2"/>
                              </w:rPr>
                              <w:t xml:space="preserve">Tab </w:t>
                            </w:r>
                            <w:r w:rsidR="00216F25">
                              <w:rPr>
                                <w:b/>
                                <w:color w:val="373545" w:themeColor="text2"/>
                              </w:rPr>
                              <w:t>6</w:t>
                            </w:r>
                          </w:p>
                        </w:txbxContent>
                      </wps:txbx>
                      <wps:bodyPr rot="0" vert="vert" wrap="square" lIns="91440" tIns="45720" rIns="91440" bIns="4572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9FC5FF" id="_x0000_s1065" type="#_x0000_t15" style="position:absolute;margin-left:506pt;margin-top:445.8pt;width:106.85pt;height:68.4pt;rotation:180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" fillcolor="#1c6194 [2409]" stroked="f" strokeweight=".25pt">
                <v:textbox style="layout-flow:vertical">
                  <w:txbxContent>
                    <w:p w14:paraId="2E62472D" w14:textId="634939BD" w:rsidR="002E076A" w:rsidRPr="00256E56" w:rsidRDefault="002E076A" w:rsidP="00FF3CD0">
                      <w:pPr>
                        <w:pStyle w:val="TabName"/>
                        <w:rPr>
                          <w:b/>
                          <w:color w:val="373545" w:themeColor="text2"/>
                        </w:rPr>
                      </w:pPr>
                      <w:r w:rsidRPr="00256E56">
                        <w:rPr>
                          <w:b/>
                          <w:color w:val="373545" w:themeColor="text2"/>
                        </w:rPr>
                        <w:t xml:space="preserve">Tab </w:t>
                      </w:r>
                      <w:r w:rsidR="00216F25">
                        <w:rPr>
                          <w:b/>
                          <w:color w:val="373545" w:themeColor="text2"/>
                        </w:rPr>
                        <w:t>6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sectPr w:rsidR="004D4571" w:rsidRPr="00127C5F" w:rsidSect="00F77647">
      <w:pgSz w:w="12240" w:h="15840"/>
      <w:pgMar w:top="1440" w:right="5083" w:bottom="0" w:left="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FBA71A" w14:textId="77777777" w:rsidR="00C33B2E" w:rsidRDefault="00C33B2E" w:rsidP="00E71C68">
      <w:pPr>
        <w:spacing w:after="0" w:line="240" w:lineRule="auto"/>
      </w:pPr>
      <w:r>
        <w:separator/>
      </w:r>
    </w:p>
  </w:endnote>
  <w:endnote w:type="continuationSeparator" w:id="0">
    <w:p w14:paraId="4293E4C8" w14:textId="77777777" w:rsidR="00C33B2E" w:rsidRDefault="00C33B2E" w:rsidP="00E71C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Rockwell">
    <w:charset w:val="00"/>
    <w:family w:val="roman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Office Preview Font">
    <w:altName w:val="Calibri"/>
    <w:charset w:val="00"/>
    <w:family w:val="swiss"/>
    <w:pitch w:val="variable"/>
    <w:sig w:usb0="00000003" w:usb1="02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300621" w14:textId="77777777" w:rsidR="00C33B2E" w:rsidRDefault="00C33B2E" w:rsidP="00E71C68">
      <w:pPr>
        <w:spacing w:after="0" w:line="240" w:lineRule="auto"/>
      </w:pPr>
      <w:r>
        <w:separator/>
      </w:r>
    </w:p>
  </w:footnote>
  <w:footnote w:type="continuationSeparator" w:id="0">
    <w:p w14:paraId="23D4439D" w14:textId="77777777" w:rsidR="00C33B2E" w:rsidRDefault="00C33B2E" w:rsidP="00E71C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EB68DF"/>
    <w:multiLevelType w:val="hybridMultilevel"/>
    <w:tmpl w:val="9CE8FBDC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AD3FD1"/>
    <w:multiLevelType w:val="hybridMultilevel"/>
    <w:tmpl w:val="0784985A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6316DE"/>
    <w:multiLevelType w:val="hybridMultilevel"/>
    <w:tmpl w:val="EA08D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942B2B"/>
    <w:multiLevelType w:val="hybridMultilevel"/>
    <w:tmpl w:val="4E021FC8"/>
    <w:lvl w:ilvl="0" w:tplc="BC849BE0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drawingGridHorizontalSpacing w:val="110"/>
  <w:displayHorizontalDrawingGridEvery w:val="2"/>
  <w:characterSpacingControl w:val="doNotCompress"/>
  <w:hdr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B2E"/>
    <w:rsid w:val="00006FB5"/>
    <w:rsid w:val="00011FF1"/>
    <w:rsid w:val="0002200E"/>
    <w:rsid w:val="000227C8"/>
    <w:rsid w:val="0003441C"/>
    <w:rsid w:val="0006261B"/>
    <w:rsid w:val="000811F4"/>
    <w:rsid w:val="00082E2C"/>
    <w:rsid w:val="000B12EB"/>
    <w:rsid w:val="000B4B04"/>
    <w:rsid w:val="000B56BF"/>
    <w:rsid w:val="000C1B91"/>
    <w:rsid w:val="000D0FB4"/>
    <w:rsid w:val="000D14F9"/>
    <w:rsid w:val="000E082B"/>
    <w:rsid w:val="000E2E3E"/>
    <w:rsid w:val="000F1EE6"/>
    <w:rsid w:val="000F3AB3"/>
    <w:rsid w:val="000F6E14"/>
    <w:rsid w:val="000F7717"/>
    <w:rsid w:val="00106D84"/>
    <w:rsid w:val="00114AA9"/>
    <w:rsid w:val="00123E3F"/>
    <w:rsid w:val="00127C5F"/>
    <w:rsid w:val="001419D9"/>
    <w:rsid w:val="00141AC3"/>
    <w:rsid w:val="00166BC2"/>
    <w:rsid w:val="001943EC"/>
    <w:rsid w:val="001A1FD8"/>
    <w:rsid w:val="001A4CE9"/>
    <w:rsid w:val="001B2BDB"/>
    <w:rsid w:val="001B6867"/>
    <w:rsid w:val="001C3CC5"/>
    <w:rsid w:val="001D7239"/>
    <w:rsid w:val="001D7464"/>
    <w:rsid w:val="001D79DD"/>
    <w:rsid w:val="001F45AD"/>
    <w:rsid w:val="002028F6"/>
    <w:rsid w:val="00216CA2"/>
    <w:rsid w:val="00216F25"/>
    <w:rsid w:val="00220B18"/>
    <w:rsid w:val="00226B91"/>
    <w:rsid w:val="00237489"/>
    <w:rsid w:val="00247F14"/>
    <w:rsid w:val="00256E56"/>
    <w:rsid w:val="00276B61"/>
    <w:rsid w:val="00281013"/>
    <w:rsid w:val="0029766D"/>
    <w:rsid w:val="002A071C"/>
    <w:rsid w:val="002B0C55"/>
    <w:rsid w:val="002D41EE"/>
    <w:rsid w:val="002E076A"/>
    <w:rsid w:val="002F65C8"/>
    <w:rsid w:val="0030342E"/>
    <w:rsid w:val="00305E11"/>
    <w:rsid w:val="00311394"/>
    <w:rsid w:val="0031277C"/>
    <w:rsid w:val="00313274"/>
    <w:rsid w:val="00327501"/>
    <w:rsid w:val="003277BA"/>
    <w:rsid w:val="00327A26"/>
    <w:rsid w:val="00335C40"/>
    <w:rsid w:val="00340B80"/>
    <w:rsid w:val="00344A2D"/>
    <w:rsid w:val="00351184"/>
    <w:rsid w:val="00351925"/>
    <w:rsid w:val="0037133C"/>
    <w:rsid w:val="00381773"/>
    <w:rsid w:val="003842A3"/>
    <w:rsid w:val="003C6FCE"/>
    <w:rsid w:val="003D0F5F"/>
    <w:rsid w:val="003E1F23"/>
    <w:rsid w:val="003E78CA"/>
    <w:rsid w:val="003F086C"/>
    <w:rsid w:val="00415427"/>
    <w:rsid w:val="004232A7"/>
    <w:rsid w:val="004242BA"/>
    <w:rsid w:val="00433BDB"/>
    <w:rsid w:val="0044254D"/>
    <w:rsid w:val="0045204A"/>
    <w:rsid w:val="00454742"/>
    <w:rsid w:val="00477E7E"/>
    <w:rsid w:val="004B6520"/>
    <w:rsid w:val="004B6747"/>
    <w:rsid w:val="004D012D"/>
    <w:rsid w:val="004D4571"/>
    <w:rsid w:val="004D5084"/>
    <w:rsid w:val="004D77DE"/>
    <w:rsid w:val="004F3A2A"/>
    <w:rsid w:val="00503867"/>
    <w:rsid w:val="00505D5C"/>
    <w:rsid w:val="00513BE6"/>
    <w:rsid w:val="00516D9A"/>
    <w:rsid w:val="00531213"/>
    <w:rsid w:val="00553AF2"/>
    <w:rsid w:val="00561F2A"/>
    <w:rsid w:val="005710D1"/>
    <w:rsid w:val="00585C94"/>
    <w:rsid w:val="005907CF"/>
    <w:rsid w:val="00595173"/>
    <w:rsid w:val="00596F7A"/>
    <w:rsid w:val="005A39E3"/>
    <w:rsid w:val="005A3D89"/>
    <w:rsid w:val="005A4B58"/>
    <w:rsid w:val="005B00F1"/>
    <w:rsid w:val="005B5088"/>
    <w:rsid w:val="005C0237"/>
    <w:rsid w:val="005D7B71"/>
    <w:rsid w:val="005E616C"/>
    <w:rsid w:val="005F03FB"/>
    <w:rsid w:val="005F4499"/>
    <w:rsid w:val="00603C6F"/>
    <w:rsid w:val="00607A9E"/>
    <w:rsid w:val="00623218"/>
    <w:rsid w:val="006477A4"/>
    <w:rsid w:val="00654860"/>
    <w:rsid w:val="00655E3C"/>
    <w:rsid w:val="0065720E"/>
    <w:rsid w:val="00661713"/>
    <w:rsid w:val="00666759"/>
    <w:rsid w:val="0067304F"/>
    <w:rsid w:val="006942E3"/>
    <w:rsid w:val="006C5603"/>
    <w:rsid w:val="006C7237"/>
    <w:rsid w:val="006F0ECB"/>
    <w:rsid w:val="006F549D"/>
    <w:rsid w:val="00701178"/>
    <w:rsid w:val="00703074"/>
    <w:rsid w:val="007075FB"/>
    <w:rsid w:val="00714974"/>
    <w:rsid w:val="0071641C"/>
    <w:rsid w:val="00720560"/>
    <w:rsid w:val="00723A13"/>
    <w:rsid w:val="00727CDF"/>
    <w:rsid w:val="0073432E"/>
    <w:rsid w:val="00734AA9"/>
    <w:rsid w:val="00750509"/>
    <w:rsid w:val="00754FFE"/>
    <w:rsid w:val="0076193A"/>
    <w:rsid w:val="007638B8"/>
    <w:rsid w:val="007730CE"/>
    <w:rsid w:val="00782A34"/>
    <w:rsid w:val="007A4F6C"/>
    <w:rsid w:val="007D2103"/>
    <w:rsid w:val="007D430A"/>
    <w:rsid w:val="007D735D"/>
    <w:rsid w:val="007D78D5"/>
    <w:rsid w:val="007E0CC0"/>
    <w:rsid w:val="007E191F"/>
    <w:rsid w:val="007F270D"/>
    <w:rsid w:val="00802E4B"/>
    <w:rsid w:val="00806727"/>
    <w:rsid w:val="008121A2"/>
    <w:rsid w:val="0083433E"/>
    <w:rsid w:val="008472CF"/>
    <w:rsid w:val="00857541"/>
    <w:rsid w:val="00861DE7"/>
    <w:rsid w:val="0087250B"/>
    <w:rsid w:val="00890994"/>
    <w:rsid w:val="008945CC"/>
    <w:rsid w:val="00894754"/>
    <w:rsid w:val="008A5A4F"/>
    <w:rsid w:val="008C300E"/>
    <w:rsid w:val="008D7CA9"/>
    <w:rsid w:val="008E73C6"/>
    <w:rsid w:val="008F179F"/>
    <w:rsid w:val="008F1825"/>
    <w:rsid w:val="008F1F04"/>
    <w:rsid w:val="008F636F"/>
    <w:rsid w:val="0090618A"/>
    <w:rsid w:val="009225E5"/>
    <w:rsid w:val="0093309D"/>
    <w:rsid w:val="0093445E"/>
    <w:rsid w:val="00940997"/>
    <w:rsid w:val="0095336F"/>
    <w:rsid w:val="00991736"/>
    <w:rsid w:val="009920C5"/>
    <w:rsid w:val="00993850"/>
    <w:rsid w:val="009A5B09"/>
    <w:rsid w:val="009B1C14"/>
    <w:rsid w:val="009C601D"/>
    <w:rsid w:val="009F6BB1"/>
    <w:rsid w:val="00A02E9A"/>
    <w:rsid w:val="00A031B1"/>
    <w:rsid w:val="00A0722F"/>
    <w:rsid w:val="00A16CD4"/>
    <w:rsid w:val="00A764AC"/>
    <w:rsid w:val="00A76530"/>
    <w:rsid w:val="00A83921"/>
    <w:rsid w:val="00A83959"/>
    <w:rsid w:val="00A90C75"/>
    <w:rsid w:val="00A91F94"/>
    <w:rsid w:val="00A96584"/>
    <w:rsid w:val="00AB0720"/>
    <w:rsid w:val="00AB21AC"/>
    <w:rsid w:val="00AC0CDB"/>
    <w:rsid w:val="00AC4155"/>
    <w:rsid w:val="00AD32B0"/>
    <w:rsid w:val="00AF5119"/>
    <w:rsid w:val="00B12D2D"/>
    <w:rsid w:val="00B3401F"/>
    <w:rsid w:val="00B34603"/>
    <w:rsid w:val="00B453A6"/>
    <w:rsid w:val="00B45600"/>
    <w:rsid w:val="00B65E45"/>
    <w:rsid w:val="00B82845"/>
    <w:rsid w:val="00B84B85"/>
    <w:rsid w:val="00B86AF3"/>
    <w:rsid w:val="00B97DE0"/>
    <w:rsid w:val="00BC0804"/>
    <w:rsid w:val="00BD0E87"/>
    <w:rsid w:val="00BD4824"/>
    <w:rsid w:val="00BD73DD"/>
    <w:rsid w:val="00BE022E"/>
    <w:rsid w:val="00BE2FAA"/>
    <w:rsid w:val="00BF5322"/>
    <w:rsid w:val="00C02FA7"/>
    <w:rsid w:val="00C0585E"/>
    <w:rsid w:val="00C2509D"/>
    <w:rsid w:val="00C314A8"/>
    <w:rsid w:val="00C33B2E"/>
    <w:rsid w:val="00C36CBE"/>
    <w:rsid w:val="00C37765"/>
    <w:rsid w:val="00C47E5D"/>
    <w:rsid w:val="00C537B5"/>
    <w:rsid w:val="00C56592"/>
    <w:rsid w:val="00C63E7D"/>
    <w:rsid w:val="00C76123"/>
    <w:rsid w:val="00C85A37"/>
    <w:rsid w:val="00C91FDE"/>
    <w:rsid w:val="00CA368C"/>
    <w:rsid w:val="00CB34A9"/>
    <w:rsid w:val="00CB7C48"/>
    <w:rsid w:val="00CC5998"/>
    <w:rsid w:val="00D228C1"/>
    <w:rsid w:val="00D2651B"/>
    <w:rsid w:val="00D36652"/>
    <w:rsid w:val="00D46651"/>
    <w:rsid w:val="00D53EDE"/>
    <w:rsid w:val="00D61901"/>
    <w:rsid w:val="00D62452"/>
    <w:rsid w:val="00D70CD7"/>
    <w:rsid w:val="00DC5A24"/>
    <w:rsid w:val="00DF1303"/>
    <w:rsid w:val="00E126C5"/>
    <w:rsid w:val="00E126DB"/>
    <w:rsid w:val="00E2507A"/>
    <w:rsid w:val="00E400EE"/>
    <w:rsid w:val="00E535A3"/>
    <w:rsid w:val="00E547F3"/>
    <w:rsid w:val="00E5582E"/>
    <w:rsid w:val="00E61048"/>
    <w:rsid w:val="00E6595B"/>
    <w:rsid w:val="00E71C68"/>
    <w:rsid w:val="00E75F75"/>
    <w:rsid w:val="00E8024A"/>
    <w:rsid w:val="00E826C8"/>
    <w:rsid w:val="00E8693C"/>
    <w:rsid w:val="00EA31B7"/>
    <w:rsid w:val="00ED4F64"/>
    <w:rsid w:val="00ED7502"/>
    <w:rsid w:val="00F03761"/>
    <w:rsid w:val="00F252A7"/>
    <w:rsid w:val="00F47899"/>
    <w:rsid w:val="00F540FA"/>
    <w:rsid w:val="00F7167D"/>
    <w:rsid w:val="00F77647"/>
    <w:rsid w:val="00F81C5E"/>
    <w:rsid w:val="00F934B6"/>
    <w:rsid w:val="00F95754"/>
    <w:rsid w:val="00FB0797"/>
    <w:rsid w:val="00FB544B"/>
    <w:rsid w:val="00FC7B17"/>
    <w:rsid w:val="00FD7E5E"/>
    <w:rsid w:val="00FE227B"/>
    <w:rsid w:val="00FF3CD0"/>
    <w:rsid w:val="00FF5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  <o:shapelayout v:ext="edit">
      <o:idmap v:ext="edit" data="1"/>
    </o:shapelayout>
  </w:shapeDefaults>
  <w:decimalSymbol w:val="."/>
  <w:listSeparator w:val=","/>
  <w14:docId w14:val="361AAD20"/>
  <w15:docId w15:val="{A2BF7B5F-949D-4C0B-BF61-FCA8F5F20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1773"/>
    <w:rPr>
      <w:color w:val="276E8B" w:themeColor="accent1" w:themeShade="BF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167D"/>
    <w:pPr>
      <w:jc w:val="center"/>
      <w:outlineLvl w:val="0"/>
    </w:pPr>
    <w:rPr>
      <w:rFonts w:asciiTheme="majorHAnsi" w:hAnsiTheme="majorHAnsi"/>
      <w:caps/>
      <w:color w:val="FFFFFF" w:themeColor="background1"/>
      <w:sz w:val="56"/>
      <w:szCs w:val="56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AF5119"/>
    <w:pPr>
      <w:outlineLvl w:val="1"/>
    </w:pPr>
    <w:rPr>
      <w:color w:val="58B6C0" w:themeColor="accent2"/>
      <w:sz w:val="4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5119"/>
    <w:pPr>
      <w:spacing w:before="1000" w:after="0"/>
      <w:jc w:val="center"/>
      <w:outlineLvl w:val="2"/>
    </w:pPr>
    <w:rPr>
      <w:rFonts w:asciiTheme="majorHAnsi" w:hAnsiTheme="majorHAnsi"/>
      <w:caps/>
      <w:color w:val="FFFFFF" w:themeColor="background1"/>
      <w:sz w:val="44"/>
      <w:szCs w:val="3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81773"/>
    <w:pPr>
      <w:jc w:val="right"/>
      <w:outlineLvl w:val="3"/>
    </w:pPr>
    <w:rPr>
      <w:rFonts w:asciiTheme="majorHAnsi" w:hAnsiTheme="majorHAnsi"/>
      <w:color w:val="3494BA" w:themeColor="accent1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400E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373545" w:themeColor="text2"/>
      <w:sz w:val="36"/>
    </w:rPr>
  </w:style>
  <w:style w:type="paragraph" w:styleId="Heading6">
    <w:name w:val="heading 6"/>
    <w:basedOn w:val="Normal"/>
    <w:next w:val="Normal"/>
    <w:link w:val="Heading6Char"/>
    <w:unhideWhenUsed/>
    <w:qFormat/>
    <w:rsid w:val="004D4571"/>
    <w:pPr>
      <w:keepNext/>
      <w:spacing w:after="0" w:line="240" w:lineRule="auto"/>
      <w:outlineLvl w:val="5"/>
    </w:pPr>
    <w:rPr>
      <w:rFonts w:ascii="Times New Roman" w:eastAsia="Times New Roman" w:hAnsi="Times New Roman" w:cs="Times New Roman"/>
      <w:color w:val="292733" w:themeColor="text2" w:themeShade="BF"/>
      <w:sz w:val="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34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34B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13BE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Intro">
    <w:name w:val="Intro"/>
    <w:basedOn w:val="Normal"/>
    <w:qFormat/>
    <w:rsid w:val="00381773"/>
    <w:pPr>
      <w:ind w:left="1440"/>
    </w:pPr>
    <w:rPr>
      <w:sz w:val="28"/>
    </w:rPr>
  </w:style>
  <w:style w:type="character" w:styleId="PlaceholderText">
    <w:name w:val="Placeholder Text"/>
    <w:basedOn w:val="DefaultParagraphFont"/>
    <w:uiPriority w:val="99"/>
    <w:semiHidden/>
    <w:rsid w:val="00166BC2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AF5119"/>
    <w:rPr>
      <w:rFonts w:asciiTheme="majorHAnsi" w:hAnsiTheme="majorHAnsi"/>
      <w:caps/>
      <w:color w:val="58B6C0" w:themeColor="accent2"/>
      <w:sz w:val="44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AF5119"/>
    <w:rPr>
      <w:rFonts w:asciiTheme="majorHAnsi" w:hAnsiTheme="majorHAnsi"/>
      <w:caps/>
      <w:color w:val="FFFFFF" w:themeColor="background1"/>
      <w:sz w:val="44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381773"/>
    <w:rPr>
      <w:rFonts w:asciiTheme="majorHAnsi" w:hAnsiTheme="majorHAnsi"/>
      <w:color w:val="3494BA" w:themeColor="accent1"/>
      <w:sz w:val="24"/>
    </w:rPr>
  </w:style>
  <w:style w:type="character" w:customStyle="1" w:styleId="Heading6Char">
    <w:name w:val="Heading 6 Char"/>
    <w:basedOn w:val="DefaultParagraphFont"/>
    <w:link w:val="Heading6"/>
    <w:rsid w:val="004D4571"/>
    <w:rPr>
      <w:rFonts w:ascii="Times New Roman" w:eastAsia="Times New Roman" w:hAnsi="Times New Roman" w:cs="Times New Roman"/>
      <w:color w:val="292733" w:themeColor="text2" w:themeShade="BF"/>
      <w:sz w:val="60"/>
    </w:rPr>
  </w:style>
  <w:style w:type="paragraph" w:customStyle="1" w:styleId="TabName">
    <w:name w:val="Tab Name"/>
    <w:basedOn w:val="Normal"/>
    <w:rsid w:val="00381773"/>
    <w:pPr>
      <w:jc w:val="center"/>
    </w:pPr>
    <w:rPr>
      <w:color w:val="3494BA" w:themeColor="accent1"/>
      <w:sz w:val="32"/>
    </w:rPr>
  </w:style>
  <w:style w:type="paragraph" w:styleId="ListParagraph">
    <w:name w:val="List Paragraph"/>
    <w:basedOn w:val="Normal"/>
    <w:uiPriority w:val="34"/>
    <w:qFormat/>
    <w:rsid w:val="000D0FB4"/>
    <w:pPr>
      <w:numPr>
        <w:numId w:val="1"/>
      </w:numPr>
      <w:spacing w:after="400" w:line="240" w:lineRule="auto"/>
      <w:jc w:val="center"/>
    </w:pPr>
    <w:rPr>
      <w:color w:val="3494BA" w:themeColor="accent1"/>
      <w:sz w:val="32"/>
      <w:lang w:bidi="hi-IN"/>
    </w:rPr>
  </w:style>
  <w:style w:type="paragraph" w:customStyle="1" w:styleId="1Spine">
    <w:name w:val="1&quot; Spine"/>
    <w:basedOn w:val="Normal"/>
    <w:qFormat/>
    <w:rsid w:val="00AF5119"/>
    <w:pPr>
      <w:spacing w:after="0" w:line="240" w:lineRule="auto"/>
      <w:jc w:val="center"/>
    </w:pPr>
    <w:rPr>
      <w:b/>
      <w:color w:val="373545" w:themeColor="text2"/>
      <w:sz w:val="44"/>
      <w:szCs w:val="44"/>
      <w:lang w:bidi="hi-IN"/>
    </w:rPr>
  </w:style>
  <w:style w:type="paragraph" w:customStyle="1" w:styleId="15Spine">
    <w:name w:val="1.5&quot; Spine"/>
    <w:basedOn w:val="Normal"/>
    <w:qFormat/>
    <w:rsid w:val="00AF5119"/>
    <w:pPr>
      <w:spacing w:after="0" w:line="240" w:lineRule="auto"/>
      <w:jc w:val="center"/>
    </w:pPr>
    <w:rPr>
      <w:b/>
      <w:color w:val="373545" w:themeColor="text2"/>
      <w:sz w:val="48"/>
      <w:szCs w:val="48"/>
      <w:lang w:bidi="hi-IN"/>
    </w:rPr>
  </w:style>
  <w:style w:type="paragraph" w:customStyle="1" w:styleId="2Spine">
    <w:name w:val="2&quot; Spine"/>
    <w:basedOn w:val="Normal"/>
    <w:qFormat/>
    <w:rsid w:val="00AF5119"/>
    <w:pPr>
      <w:spacing w:after="0" w:line="240" w:lineRule="auto"/>
      <w:jc w:val="center"/>
    </w:pPr>
    <w:rPr>
      <w:b/>
      <w:color w:val="373545" w:themeColor="text2"/>
      <w:sz w:val="56"/>
      <w:szCs w:val="56"/>
      <w:lang w:bidi="hi-IN"/>
    </w:rPr>
  </w:style>
  <w:style w:type="paragraph" w:customStyle="1" w:styleId="3Spine">
    <w:name w:val="3&quot; Spine"/>
    <w:basedOn w:val="Normal"/>
    <w:qFormat/>
    <w:rsid w:val="00AF5119"/>
    <w:pPr>
      <w:spacing w:after="0" w:line="240" w:lineRule="auto"/>
      <w:jc w:val="center"/>
    </w:pPr>
    <w:rPr>
      <w:b/>
      <w:color w:val="373545" w:themeColor="text2"/>
      <w:sz w:val="64"/>
      <w:szCs w:val="64"/>
      <w:lang w:bidi="hi-IN"/>
    </w:rPr>
  </w:style>
  <w:style w:type="paragraph" w:styleId="Header">
    <w:name w:val="header"/>
    <w:basedOn w:val="Normal"/>
    <w:link w:val="HeaderChar"/>
    <w:uiPriority w:val="99"/>
    <w:unhideWhenUsed/>
    <w:rsid w:val="00E71C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1C68"/>
  </w:style>
  <w:style w:type="paragraph" w:styleId="Footer">
    <w:name w:val="footer"/>
    <w:basedOn w:val="Normal"/>
    <w:link w:val="FooterChar"/>
    <w:uiPriority w:val="99"/>
    <w:unhideWhenUsed/>
    <w:rsid w:val="00E71C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1C68"/>
  </w:style>
  <w:style w:type="character" w:customStyle="1" w:styleId="Heading1Char">
    <w:name w:val="Heading 1 Char"/>
    <w:basedOn w:val="DefaultParagraphFont"/>
    <w:link w:val="Heading1"/>
    <w:uiPriority w:val="9"/>
    <w:rsid w:val="00F7167D"/>
    <w:rPr>
      <w:rFonts w:asciiTheme="majorHAnsi" w:hAnsiTheme="majorHAnsi"/>
      <w:caps/>
      <w:color w:val="FFFFFF" w:themeColor="background1"/>
      <w:sz w:val="56"/>
      <w:szCs w:val="56"/>
    </w:rPr>
  </w:style>
  <w:style w:type="paragraph" w:customStyle="1" w:styleId="ClassName">
    <w:name w:val="Class Name"/>
    <w:basedOn w:val="Heading6"/>
    <w:qFormat/>
    <w:rsid w:val="00381773"/>
    <w:pPr>
      <w:jc w:val="center"/>
    </w:pPr>
    <w:rPr>
      <w:rFonts w:asciiTheme="majorHAnsi" w:hAnsiTheme="majorHAnsi"/>
      <w:caps/>
      <w:color w:val="3494BA" w:themeColor="accent1"/>
      <w:sz w:val="44"/>
    </w:rPr>
  </w:style>
  <w:style w:type="paragraph" w:styleId="Title">
    <w:name w:val="Title"/>
    <w:basedOn w:val="Heading3"/>
    <w:next w:val="Normal"/>
    <w:link w:val="TitleChar"/>
    <w:uiPriority w:val="10"/>
    <w:qFormat/>
    <w:rsid w:val="00381773"/>
  </w:style>
  <w:style w:type="character" w:customStyle="1" w:styleId="TitleChar">
    <w:name w:val="Title Char"/>
    <w:basedOn w:val="DefaultParagraphFont"/>
    <w:link w:val="Title"/>
    <w:uiPriority w:val="10"/>
    <w:rsid w:val="00381773"/>
    <w:rPr>
      <w:rFonts w:asciiTheme="majorHAnsi" w:hAnsiTheme="majorHAnsi"/>
      <w:caps/>
      <w:color w:val="3494BA" w:themeColor="accent1"/>
      <w:sz w:val="36"/>
      <w:szCs w:val="36"/>
    </w:rPr>
  </w:style>
  <w:style w:type="paragraph" w:customStyle="1" w:styleId="Subtitle2">
    <w:name w:val="Subtitle 2"/>
    <w:link w:val="Subtitle2Char"/>
    <w:qFormat/>
    <w:rsid w:val="000D0FB4"/>
    <w:pPr>
      <w:spacing w:line="240" w:lineRule="auto"/>
      <w:jc w:val="center"/>
    </w:pPr>
    <w:rPr>
      <w:rFonts w:ascii="Microsoft Office Preview Font" w:hAnsi="Microsoft Office Preview Font"/>
      <w:color w:val="4A7090" w:themeColor="background2" w:themeShade="80"/>
      <w:sz w:val="32"/>
      <w:szCs w:val="32"/>
    </w:rPr>
  </w:style>
  <w:style w:type="paragraph" w:styleId="NoSpacing">
    <w:name w:val="No Spacing"/>
    <w:uiPriority w:val="1"/>
    <w:qFormat/>
    <w:rsid w:val="00276B61"/>
    <w:pPr>
      <w:spacing w:after="0" w:line="240" w:lineRule="auto"/>
      <w:jc w:val="right"/>
    </w:pPr>
    <w:rPr>
      <w:b/>
      <w:color w:val="FFFFFF" w:themeColor="background1"/>
      <w:sz w:val="36"/>
    </w:rPr>
  </w:style>
  <w:style w:type="character" w:customStyle="1" w:styleId="Subtitle2Char">
    <w:name w:val="Subtitle 2 Char"/>
    <w:basedOn w:val="Heading4Char"/>
    <w:link w:val="Subtitle2"/>
    <w:rsid w:val="000D0FB4"/>
    <w:rPr>
      <w:rFonts w:ascii="Microsoft Office Preview Font" w:hAnsi="Microsoft Office Preview Font"/>
      <w:color w:val="4A7090" w:themeColor="background2" w:themeShade="80"/>
      <w:sz w:val="32"/>
      <w:szCs w:val="32"/>
    </w:rPr>
  </w:style>
  <w:style w:type="paragraph" w:customStyle="1" w:styleId="Name">
    <w:name w:val="Name"/>
    <w:basedOn w:val="Normal"/>
    <w:qFormat/>
    <w:rsid w:val="00AF5119"/>
    <w:pPr>
      <w:jc w:val="center"/>
    </w:pPr>
    <w:rPr>
      <w:rFonts w:asciiTheme="majorHAnsi" w:hAnsiTheme="majorHAnsi"/>
      <w:caps/>
      <w:color w:val="373545" w:themeColor="text2"/>
      <w:sz w:val="40"/>
      <w:szCs w:val="40"/>
    </w:rPr>
  </w:style>
  <w:style w:type="paragraph" w:styleId="Date">
    <w:name w:val="Date"/>
    <w:basedOn w:val="Normal"/>
    <w:next w:val="Normal"/>
    <w:link w:val="DateChar"/>
    <w:uiPriority w:val="99"/>
    <w:unhideWhenUsed/>
    <w:rsid w:val="00082E2C"/>
    <w:pPr>
      <w:jc w:val="center"/>
    </w:pPr>
    <w:rPr>
      <w:rFonts w:asciiTheme="majorHAnsi" w:hAnsiTheme="majorHAnsi"/>
      <w:color w:val="FFFFFF" w:themeColor="background1"/>
      <w:sz w:val="32"/>
      <w:szCs w:val="32"/>
    </w:rPr>
  </w:style>
  <w:style w:type="character" w:customStyle="1" w:styleId="DateChar">
    <w:name w:val="Date Char"/>
    <w:basedOn w:val="DefaultParagraphFont"/>
    <w:link w:val="Date"/>
    <w:uiPriority w:val="99"/>
    <w:rsid w:val="00082E2C"/>
    <w:rPr>
      <w:rFonts w:asciiTheme="majorHAnsi" w:hAnsiTheme="majorHAnsi"/>
      <w:color w:val="FFFFFF" w:themeColor="background1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E400EE"/>
    <w:rPr>
      <w:rFonts w:asciiTheme="majorHAnsi" w:eastAsiaTheme="majorEastAsia" w:hAnsiTheme="majorHAnsi" w:cstheme="majorBidi"/>
      <w:b/>
      <w:color w:val="373545" w:themeColor="text2"/>
      <w:sz w:val="36"/>
    </w:rPr>
  </w:style>
  <w:style w:type="paragraph" w:customStyle="1" w:styleId="TOCTitle">
    <w:name w:val="TOC Title"/>
    <w:basedOn w:val="Normal"/>
    <w:qFormat/>
    <w:rsid w:val="00D46651"/>
    <w:pPr>
      <w:spacing w:after="0" w:line="240" w:lineRule="auto"/>
      <w:jc w:val="center"/>
    </w:pPr>
    <w:rPr>
      <w:rFonts w:asciiTheme="majorHAnsi" w:eastAsia="Times New Roman" w:hAnsiTheme="majorHAnsi" w:cs="Times New Roman"/>
      <w:b/>
      <w:color w:val="auto"/>
      <w:sz w:val="24"/>
      <w:szCs w:val="24"/>
    </w:rPr>
  </w:style>
  <w:style w:type="paragraph" w:customStyle="1" w:styleId="Level1">
    <w:name w:val="Level 1"/>
    <w:basedOn w:val="TOC1"/>
    <w:qFormat/>
    <w:rsid w:val="00D46651"/>
    <w:pPr>
      <w:tabs>
        <w:tab w:val="right" w:pos="8630"/>
      </w:tabs>
      <w:spacing w:before="360" w:after="360" w:line="240" w:lineRule="auto"/>
    </w:pPr>
    <w:rPr>
      <w:rFonts w:asciiTheme="majorHAnsi" w:eastAsia="Times New Roman" w:hAnsiTheme="majorHAnsi" w:cs="Times New Roman"/>
      <w:b/>
      <w:bCs/>
      <w:caps/>
      <w:color w:val="auto"/>
      <w:u w:val="single"/>
    </w:rPr>
  </w:style>
  <w:style w:type="paragraph" w:customStyle="1" w:styleId="Level2">
    <w:name w:val="Level 2"/>
    <w:basedOn w:val="TOC2"/>
    <w:qFormat/>
    <w:rsid w:val="00D46651"/>
    <w:pPr>
      <w:tabs>
        <w:tab w:val="right" w:pos="8630"/>
      </w:tabs>
      <w:spacing w:after="0" w:line="240" w:lineRule="auto"/>
      <w:ind w:left="0"/>
    </w:pPr>
    <w:rPr>
      <w:rFonts w:asciiTheme="majorHAnsi" w:eastAsia="Times New Roman" w:hAnsiTheme="majorHAnsi" w:cs="Times New Roman"/>
      <w:b/>
      <w:bCs/>
      <w:smallCaps/>
      <w:color w:val="auto"/>
    </w:rPr>
  </w:style>
  <w:style w:type="paragraph" w:customStyle="1" w:styleId="Level3">
    <w:name w:val="Level 3"/>
    <w:basedOn w:val="TOC3"/>
    <w:qFormat/>
    <w:rsid w:val="00D46651"/>
    <w:pPr>
      <w:tabs>
        <w:tab w:val="right" w:pos="8630"/>
      </w:tabs>
      <w:spacing w:after="0" w:line="240" w:lineRule="auto"/>
      <w:ind w:left="0"/>
    </w:pPr>
    <w:rPr>
      <w:rFonts w:asciiTheme="majorHAnsi" w:eastAsia="Times New Roman" w:hAnsiTheme="majorHAnsi" w:cs="Times New Roman"/>
      <w:smallCaps/>
      <w:color w:val="auto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46651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D4665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4665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227C8"/>
    <w:rPr>
      <w:color w:val="6B9F2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27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590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kper\AppData\Roaming\Microsoft\Templates\Business%20report%20notebook%20kit%20(cover,%20binder%20spine,%20divider%20tabs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EA7FA9CD3834B46B2F560B6FF01D7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67615E-015F-4DA9-B207-763DC501736C}"/>
      </w:docPartPr>
      <w:docPartBody>
        <w:p w:rsidR="00000000" w:rsidRDefault="00386F0A">
          <w:pPr>
            <w:pStyle w:val="5EA7FA9CD3834B46B2F560B6FF01D7EB"/>
          </w:pPr>
          <w:r w:rsidRPr="00BA0537">
            <w:rPr>
              <w:rStyle w:val="PlaceholderText"/>
              <w:rFonts w:asciiTheme="majorHAnsi" w:hAnsiTheme="majorHAnsi"/>
              <w:b/>
              <w:bCs/>
              <w:color w:val="1F3864" w:themeColor="accent1" w:themeShade="80"/>
              <w:sz w:val="44"/>
              <w:szCs w:val="44"/>
            </w:rPr>
            <w:t>[1” Binder Spine Insert Title]</w:t>
          </w:r>
        </w:p>
      </w:docPartBody>
    </w:docPart>
    <w:docPart>
      <w:docPartPr>
        <w:name w:val="1014BBC7177843F68C10C71775B4AD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331A17-91F5-414B-B68A-F78D293BC8B6}"/>
      </w:docPartPr>
      <w:docPartBody>
        <w:p w:rsidR="00000000" w:rsidRDefault="00386F0A">
          <w:pPr>
            <w:pStyle w:val="1014BBC7177843F68C10C71775B4AD19"/>
          </w:pPr>
          <w:r w:rsidRPr="007C6753">
            <w:rPr>
              <w:rStyle w:val="PlaceholderText"/>
              <w:rFonts w:asciiTheme="majorHAnsi" w:hAnsiTheme="majorHAnsi"/>
              <w:b/>
              <w:bCs/>
              <w:color w:val="1F3864" w:themeColor="accent1" w:themeShade="80"/>
              <w:sz w:val="48"/>
              <w:szCs w:val="48"/>
            </w:rPr>
            <w:t>[1.5” Binder Spine Insert Title]</w:t>
          </w:r>
        </w:p>
      </w:docPartBody>
    </w:docPart>
    <w:docPart>
      <w:docPartPr>
        <w:name w:val="B127CFBC9E0B484CA667B9512DB5DA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2E37DF-FC03-45A9-B1EB-0311382B8906}"/>
      </w:docPartPr>
      <w:docPartBody>
        <w:p w:rsidR="00000000" w:rsidRDefault="00386F0A">
          <w:pPr>
            <w:pStyle w:val="B127CFBC9E0B484CA667B9512DB5DAEB"/>
          </w:pPr>
          <w:r w:rsidRPr="007C6753">
            <w:rPr>
              <w:rStyle w:val="PlaceholderText"/>
              <w:rFonts w:asciiTheme="majorHAnsi" w:hAnsiTheme="majorHAnsi"/>
              <w:b/>
              <w:bCs/>
              <w:color w:val="1F3864" w:themeColor="accent1" w:themeShade="80"/>
              <w:sz w:val="56"/>
              <w:szCs w:val="56"/>
            </w:rPr>
            <w:t>[2” Binder Spine Insert Title]</w:t>
          </w:r>
        </w:p>
      </w:docPartBody>
    </w:docPart>
    <w:docPart>
      <w:docPartPr>
        <w:name w:val="2BC793314350437089B1ED53A37DB0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FAC8BE-0675-46CE-A256-B19F63361930}"/>
      </w:docPartPr>
      <w:docPartBody>
        <w:p w:rsidR="00000000" w:rsidRDefault="00386F0A">
          <w:pPr>
            <w:pStyle w:val="2BC793314350437089B1ED53A37DB023"/>
          </w:pPr>
          <w:r w:rsidRPr="00C1270F">
            <w:rPr>
              <w:rStyle w:val="PlaceholderText"/>
              <w:rFonts w:asciiTheme="majorHAnsi" w:hAnsiTheme="majorHAnsi"/>
              <w:b/>
              <w:bCs/>
              <w:color w:val="1F3864" w:themeColor="accent1" w:themeShade="80"/>
              <w:sz w:val="64"/>
              <w:szCs w:val="64"/>
            </w:rPr>
            <w:t>[3” Binder Spine Insert Title]</w:t>
          </w:r>
        </w:p>
      </w:docPartBody>
    </w:docPart>
    <w:docPart>
      <w:docPartPr>
        <w:name w:val="6584EB0608C24587A0A8FA6343CFF5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84F44F-F864-4024-83CF-9BC8C2A18E9D}"/>
      </w:docPartPr>
      <w:docPartBody>
        <w:p w:rsidR="00000000" w:rsidRDefault="00386F0A">
          <w:pPr>
            <w:pStyle w:val="6584EB0608C24587A0A8FA6343CFF505"/>
          </w:pPr>
          <w:r>
            <w:t>[</w:t>
          </w:r>
          <w:r>
            <w:rPr>
              <w:rStyle w:val="PlaceholderText"/>
            </w:rPr>
            <w:t>Click here to enter a date]</w:t>
          </w:r>
        </w:p>
      </w:docPartBody>
    </w:docPart>
    <w:docPart>
      <w:docPartPr>
        <w:name w:val="BF42DCCC57B048C6A61C75BF1E3DA9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123803-613E-412E-BFA7-921C79A9D6CE}"/>
      </w:docPartPr>
      <w:docPartBody>
        <w:p w:rsidR="00000000" w:rsidRDefault="00386F0A" w:rsidP="00386F0A">
          <w:pPr>
            <w:pStyle w:val="BF42DCCC57B048C6A61C75BF1E3DA9BD"/>
          </w:pPr>
          <w:r w:rsidRPr="00BA0537">
            <w:rPr>
              <w:rStyle w:val="PlaceholderText"/>
              <w:rFonts w:asciiTheme="majorHAnsi" w:hAnsiTheme="majorHAnsi"/>
              <w:b/>
              <w:bCs/>
              <w:color w:val="1F3864" w:themeColor="accent1" w:themeShade="80"/>
              <w:sz w:val="44"/>
              <w:szCs w:val="44"/>
            </w:rPr>
            <w:t>[1” Binder Spine Insert Title]</w:t>
          </w:r>
        </w:p>
      </w:docPartBody>
    </w:docPart>
    <w:docPart>
      <w:docPartPr>
        <w:name w:val="BA32CE652DFC44CCAA2CA5FE593C08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8006E1-0636-4905-9D8F-1507862849C1}"/>
      </w:docPartPr>
      <w:docPartBody>
        <w:p w:rsidR="00000000" w:rsidRDefault="00386F0A" w:rsidP="00386F0A">
          <w:pPr>
            <w:pStyle w:val="BA32CE652DFC44CCAA2CA5FE593C084B"/>
          </w:pPr>
          <w:r w:rsidRPr="00BA0537">
            <w:rPr>
              <w:rStyle w:val="PlaceholderText"/>
              <w:rFonts w:asciiTheme="majorHAnsi" w:hAnsiTheme="majorHAnsi"/>
              <w:b/>
              <w:bCs/>
              <w:color w:val="1F3864" w:themeColor="accent1" w:themeShade="80"/>
              <w:sz w:val="44"/>
              <w:szCs w:val="44"/>
            </w:rPr>
            <w:t>[1” Binder Spine Insert Title]</w:t>
          </w:r>
        </w:p>
      </w:docPartBody>
    </w:docPart>
    <w:docPart>
      <w:docPartPr>
        <w:name w:val="80E9454E71DC431A8945B43B3A3091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4AA501-2C75-47C3-BAB4-A49B9B3A2AE0}"/>
      </w:docPartPr>
      <w:docPartBody>
        <w:p w:rsidR="00000000" w:rsidRDefault="00386F0A" w:rsidP="00386F0A">
          <w:pPr>
            <w:pStyle w:val="80E9454E71DC431A8945B43B3A309161"/>
          </w:pPr>
          <w:r w:rsidRPr="00BA0537">
            <w:rPr>
              <w:rStyle w:val="PlaceholderText"/>
              <w:rFonts w:asciiTheme="majorHAnsi" w:hAnsiTheme="majorHAnsi"/>
              <w:b/>
              <w:bCs/>
              <w:color w:val="1F3864" w:themeColor="accent1" w:themeShade="80"/>
              <w:sz w:val="44"/>
              <w:szCs w:val="44"/>
            </w:rPr>
            <w:t>[1” Binder Spine Insert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Rockwell">
    <w:charset w:val="00"/>
    <w:family w:val="roman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Office Preview Font">
    <w:altName w:val="Calibri"/>
    <w:charset w:val="00"/>
    <w:family w:val="swiss"/>
    <w:pitch w:val="variable"/>
    <w:sig w:usb0="00000003" w:usb1="02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F0A"/>
    <w:rsid w:val="0038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86F0A"/>
    <w:rPr>
      <w:color w:val="808080"/>
    </w:rPr>
  </w:style>
  <w:style w:type="paragraph" w:customStyle="1" w:styleId="5EA7FA9CD3834B46B2F560B6FF01D7EB">
    <w:name w:val="5EA7FA9CD3834B46B2F560B6FF01D7EB"/>
  </w:style>
  <w:style w:type="paragraph" w:customStyle="1" w:styleId="1014BBC7177843F68C10C71775B4AD19">
    <w:name w:val="1014BBC7177843F68C10C71775B4AD19"/>
  </w:style>
  <w:style w:type="paragraph" w:customStyle="1" w:styleId="B127CFBC9E0B484CA667B9512DB5DAEB">
    <w:name w:val="B127CFBC9E0B484CA667B9512DB5DAEB"/>
  </w:style>
  <w:style w:type="paragraph" w:customStyle="1" w:styleId="2BC793314350437089B1ED53A37DB023">
    <w:name w:val="2BC793314350437089B1ED53A37DB023"/>
  </w:style>
  <w:style w:type="paragraph" w:customStyle="1" w:styleId="6584EB0608C24587A0A8FA6343CFF505">
    <w:name w:val="6584EB0608C24587A0A8FA6343CFF505"/>
  </w:style>
  <w:style w:type="paragraph" w:customStyle="1" w:styleId="BF42DCCC57B048C6A61C75BF1E3DA9BD">
    <w:name w:val="BF42DCCC57B048C6A61C75BF1E3DA9BD"/>
    <w:rsid w:val="00386F0A"/>
  </w:style>
  <w:style w:type="paragraph" w:customStyle="1" w:styleId="BA32CE652DFC44CCAA2CA5FE593C084B">
    <w:name w:val="BA32CE652DFC44CCAA2CA5FE593C084B"/>
    <w:rsid w:val="00386F0A"/>
  </w:style>
  <w:style w:type="paragraph" w:customStyle="1" w:styleId="80E9454E71DC431A8945B43B3A309161">
    <w:name w:val="80E9454E71DC431A8945B43B3A309161"/>
    <w:rsid w:val="00386F0A"/>
  </w:style>
  <w:style w:type="paragraph" w:customStyle="1" w:styleId="6FBCA2FA28F04EDD807C60873F67E096">
    <w:name w:val="6FBCA2FA28F04EDD807C60873F67E096"/>
    <w:rsid w:val="00386F0A"/>
  </w:style>
  <w:style w:type="paragraph" w:customStyle="1" w:styleId="3CF4371EAA4B414AA032F0B70BF039A2">
    <w:name w:val="3CF4371EAA4B414AA032F0B70BF039A2"/>
    <w:rsid w:val="00386F0A"/>
  </w:style>
  <w:style w:type="paragraph" w:customStyle="1" w:styleId="20D71293876140D39337473FBC53591E">
    <w:name w:val="20D71293876140D39337473FBC53591E"/>
    <w:rsid w:val="00386F0A"/>
  </w:style>
  <w:style w:type="paragraph" w:customStyle="1" w:styleId="AB21AF2C08A54CE484CF099DF37F6769">
    <w:name w:val="AB21AF2C08A54CE484CF099DF37F6769"/>
    <w:rsid w:val="00386F0A"/>
  </w:style>
  <w:style w:type="paragraph" w:customStyle="1" w:styleId="7EA4FA103F594DD2A31C0E7C0436334E">
    <w:name w:val="7EA4FA103F594DD2A31C0E7C0436334E"/>
    <w:rsid w:val="00386F0A"/>
  </w:style>
  <w:style w:type="paragraph" w:customStyle="1" w:styleId="4796B4940F0D4B2F85F479622BD5613E">
    <w:name w:val="4796B4940F0D4B2F85F479622BD5613E"/>
    <w:rsid w:val="00386F0A"/>
  </w:style>
  <w:style w:type="paragraph" w:customStyle="1" w:styleId="06D9C4EE2F0549EA9C8D73ECFB244BCE">
    <w:name w:val="06D9C4EE2F0549EA9C8D73ECFB244BCE"/>
    <w:rsid w:val="00386F0A"/>
  </w:style>
  <w:style w:type="paragraph" w:customStyle="1" w:styleId="EDC7F71506C54779985ACEE9CFDF50CE">
    <w:name w:val="EDC7F71506C54779985ACEE9CFDF50CE"/>
    <w:rsid w:val="00386F0A"/>
  </w:style>
  <w:style w:type="paragraph" w:customStyle="1" w:styleId="A0F0C253BB4F4567AA5C12AEB3C632CB">
    <w:name w:val="A0F0C253BB4F4567AA5C12AEB3C632CB"/>
    <w:rsid w:val="00386F0A"/>
  </w:style>
  <w:style w:type="paragraph" w:customStyle="1" w:styleId="60E42EA653BC4AB7AA6B641955ED9D73">
    <w:name w:val="60E42EA653BC4AB7AA6B641955ED9D73"/>
    <w:rsid w:val="00386F0A"/>
  </w:style>
  <w:style w:type="paragraph" w:customStyle="1" w:styleId="FA0FE6E4428C4DFDB3D62FB1B092D1A5">
    <w:name w:val="FA0FE6E4428C4DFDB3D62FB1B092D1A5"/>
    <w:rsid w:val="00386F0A"/>
  </w:style>
  <w:style w:type="paragraph" w:customStyle="1" w:styleId="FEA20B551A01479692198E6DD3BA9E9D">
    <w:name w:val="FEA20B551A01479692198E6DD3BA9E9D"/>
    <w:rsid w:val="00386F0A"/>
  </w:style>
  <w:style w:type="paragraph" w:customStyle="1" w:styleId="4B0B792CC2DA4ED89D95BDDCF1FCFD34">
    <w:name w:val="4B0B792CC2DA4ED89D95BDDCF1FCFD34"/>
    <w:rsid w:val="00386F0A"/>
  </w:style>
  <w:style w:type="paragraph" w:customStyle="1" w:styleId="BF80C2D5751F41D0BE665009C99055BB">
    <w:name w:val="BF80C2D5751F41D0BE665009C99055BB"/>
    <w:rsid w:val="00386F0A"/>
  </w:style>
  <w:style w:type="paragraph" w:customStyle="1" w:styleId="AC676F7ABADF44A68666B0654764B468">
    <w:name w:val="AC676F7ABADF44A68666B0654764B468"/>
    <w:rsid w:val="00386F0A"/>
  </w:style>
  <w:style w:type="paragraph" w:customStyle="1" w:styleId="2927F7309F554604BEFC7463B8C14907">
    <w:name w:val="2927F7309F554604BEFC7463B8C14907"/>
    <w:rsid w:val="00386F0A"/>
  </w:style>
  <w:style w:type="paragraph" w:customStyle="1" w:styleId="E8523621B4C44062B9CED6F93A245B01">
    <w:name w:val="E8523621B4C44062B9CED6F93A245B01"/>
    <w:rsid w:val="00386F0A"/>
  </w:style>
  <w:style w:type="paragraph" w:customStyle="1" w:styleId="90ED6C2D84BF478FBAB0D1795223B14B">
    <w:name w:val="90ED6C2D84BF478FBAB0D1795223B14B"/>
    <w:rsid w:val="00386F0A"/>
  </w:style>
  <w:style w:type="paragraph" w:customStyle="1" w:styleId="4EA14626D8A747349F7553885C37ECD2">
    <w:name w:val="4EA14626D8A747349F7553885C37ECD2"/>
    <w:rsid w:val="00386F0A"/>
  </w:style>
  <w:style w:type="paragraph" w:customStyle="1" w:styleId="89F356D0171B4456A49C6765BFEE6915">
    <w:name w:val="89F356D0171B4456A49C6765BFEE6915"/>
    <w:rsid w:val="00386F0A"/>
  </w:style>
  <w:style w:type="paragraph" w:customStyle="1" w:styleId="04981816B59841099F288F3B95689A27">
    <w:name w:val="04981816B59841099F288F3B95689A27"/>
    <w:rsid w:val="00386F0A"/>
  </w:style>
  <w:style w:type="paragraph" w:customStyle="1" w:styleId="A3FA7A9F10944A1EAE907C5FDD82C4BF">
    <w:name w:val="A3FA7A9F10944A1EAE907C5FDD82C4BF"/>
    <w:rsid w:val="00386F0A"/>
  </w:style>
  <w:style w:type="paragraph" w:customStyle="1" w:styleId="8972A1F87B6640B4BC845248A76E3296">
    <w:name w:val="8972A1F87B6640B4BC845248A76E3296"/>
    <w:rsid w:val="00386F0A"/>
  </w:style>
  <w:style w:type="paragraph" w:customStyle="1" w:styleId="FC939F305A6E4AF9AA306DD317A9F521">
    <w:name w:val="FC939F305A6E4AF9AA306DD317A9F521"/>
    <w:rsid w:val="00386F0A"/>
  </w:style>
  <w:style w:type="paragraph" w:customStyle="1" w:styleId="6926CFDD71494C20AF55FF9FF2088E0C">
    <w:name w:val="6926CFDD71494C20AF55FF9FF2088E0C"/>
    <w:rsid w:val="00386F0A"/>
  </w:style>
  <w:style w:type="paragraph" w:customStyle="1" w:styleId="D9537C671DF54DE4A2A6867AC02ED159">
    <w:name w:val="D9537C671DF54DE4A2A6867AC02ED159"/>
    <w:rsid w:val="00386F0A"/>
  </w:style>
  <w:style w:type="paragraph" w:customStyle="1" w:styleId="A9795D8D1E6A4A8EB5765C20952B7B55">
    <w:name w:val="A9795D8D1E6A4A8EB5765C20952B7B55"/>
    <w:rsid w:val="00386F0A"/>
  </w:style>
  <w:style w:type="paragraph" w:customStyle="1" w:styleId="B05058F90A534DB8B6E92A90C093CCC5">
    <w:name w:val="B05058F90A534DB8B6E92A90C093CCC5"/>
    <w:rsid w:val="00386F0A"/>
  </w:style>
  <w:style w:type="paragraph" w:customStyle="1" w:styleId="BA3FF56FF1BD43F6A7A9B8232F40AF3F">
    <w:name w:val="BA3FF56FF1BD43F6A7A9B8232F40AF3F"/>
    <w:rsid w:val="00386F0A"/>
  </w:style>
  <w:style w:type="paragraph" w:customStyle="1" w:styleId="8784DBE72B544E5B9802C9E5DF3EFA48">
    <w:name w:val="8784DBE72B544E5B9802C9E5DF3EFA48"/>
    <w:rsid w:val="00386F0A"/>
  </w:style>
  <w:style w:type="paragraph" w:customStyle="1" w:styleId="1E266F6CD6ED4785B327946F91F8F071">
    <w:name w:val="1E266F6CD6ED4785B327946F91F8F071"/>
    <w:rsid w:val="00386F0A"/>
  </w:style>
  <w:style w:type="paragraph" w:customStyle="1" w:styleId="F28D1B8AB0F0457A830AD36B89E81757">
    <w:name w:val="F28D1B8AB0F0457A830AD36B89E81757"/>
    <w:rsid w:val="00386F0A"/>
  </w:style>
  <w:style w:type="paragraph" w:customStyle="1" w:styleId="5F9D4D42187A4DFFA330A3C2094D8744">
    <w:name w:val="5F9D4D42187A4DFFA330A3C2094D8744"/>
    <w:rsid w:val="00386F0A"/>
  </w:style>
  <w:style w:type="paragraph" w:customStyle="1" w:styleId="FBCB570FDD864FBDB87779E3686F9D7D">
    <w:name w:val="FBCB570FDD864FBDB87779E3686F9D7D"/>
    <w:rsid w:val="00386F0A"/>
  </w:style>
  <w:style w:type="paragraph" w:customStyle="1" w:styleId="DF0E787FDCE941C9A79B8055335CCB4B">
    <w:name w:val="DF0E787FDCE941C9A79B8055335CCB4B"/>
    <w:rsid w:val="00386F0A"/>
  </w:style>
  <w:style w:type="paragraph" w:customStyle="1" w:styleId="F4192BFCD28E436EB89FB53922E7522B">
    <w:name w:val="F4192BFCD28E436EB89FB53922E7522B"/>
    <w:rsid w:val="00386F0A"/>
  </w:style>
  <w:style w:type="paragraph" w:customStyle="1" w:styleId="8779AC08E5AB4147B7450571D592277D">
    <w:name w:val="8779AC08E5AB4147B7450571D592277D"/>
    <w:rsid w:val="00386F0A"/>
  </w:style>
  <w:style w:type="paragraph" w:customStyle="1" w:styleId="A72D2415A5D046109C9A6C3136F27C53">
    <w:name w:val="A72D2415A5D046109C9A6C3136F27C53"/>
    <w:rsid w:val="00386F0A"/>
  </w:style>
  <w:style w:type="paragraph" w:customStyle="1" w:styleId="DA3C851F10A543E1BD2CBB272AE8EED9">
    <w:name w:val="DA3C851F10A543E1BD2CBB272AE8EED9"/>
    <w:rsid w:val="00386F0A"/>
  </w:style>
  <w:style w:type="paragraph" w:customStyle="1" w:styleId="663E21C1665D4EEBB0056056811456F6">
    <w:name w:val="663E21C1665D4EEBB0056056811456F6"/>
    <w:rsid w:val="00386F0A"/>
  </w:style>
  <w:style w:type="paragraph" w:customStyle="1" w:styleId="E87B8F5C76D74A73971962B4E57A93E5">
    <w:name w:val="E87B8F5C76D74A73971962B4E57A93E5"/>
    <w:rsid w:val="00386F0A"/>
  </w:style>
  <w:style w:type="paragraph" w:customStyle="1" w:styleId="6A383D5E356148CD9DA60AE7D74D4880">
    <w:name w:val="6A383D5E356148CD9DA60AE7D74D4880"/>
    <w:rsid w:val="00386F0A"/>
  </w:style>
  <w:style w:type="paragraph" w:customStyle="1" w:styleId="1808C6ACCCC24669B2D04605AF4D6280">
    <w:name w:val="1808C6ACCCC24669B2D04605AF4D6280"/>
    <w:rsid w:val="00386F0A"/>
  </w:style>
  <w:style w:type="paragraph" w:customStyle="1" w:styleId="D368C5C02B1748E99D328FD972A45AE3">
    <w:name w:val="D368C5C02B1748E99D328FD972A45AE3"/>
    <w:rsid w:val="00386F0A"/>
  </w:style>
  <w:style w:type="paragraph" w:customStyle="1" w:styleId="9F6104F0D6F74D67BE8A31E60FAC0E95">
    <w:name w:val="9F6104F0D6F74D67BE8A31E60FAC0E95"/>
    <w:rsid w:val="00386F0A"/>
  </w:style>
  <w:style w:type="paragraph" w:customStyle="1" w:styleId="FD0786E726FD4BA1A1CA104C4366FD88">
    <w:name w:val="FD0786E726FD4BA1A1CA104C4366FD88"/>
    <w:rsid w:val="00386F0A"/>
  </w:style>
  <w:style w:type="paragraph" w:customStyle="1" w:styleId="05BD0C856A574C6182DB725EA08F79E2">
    <w:name w:val="05BD0C856A574C6182DB725EA08F79E2"/>
    <w:rsid w:val="00386F0A"/>
  </w:style>
  <w:style w:type="paragraph" w:customStyle="1" w:styleId="421330882F3646E7A952AF320F5400ED">
    <w:name w:val="421330882F3646E7A952AF320F5400ED"/>
    <w:rsid w:val="00386F0A"/>
  </w:style>
  <w:style w:type="paragraph" w:customStyle="1" w:styleId="BC9E758F97C64B29B677E2FEEEB0B2B8">
    <w:name w:val="BC9E758F97C64B29B677E2FEEEB0B2B8"/>
    <w:rsid w:val="00386F0A"/>
  </w:style>
  <w:style w:type="paragraph" w:customStyle="1" w:styleId="73E21119C2E3465B9EA122D03C872444">
    <w:name w:val="73E21119C2E3465B9EA122D03C872444"/>
    <w:rsid w:val="00386F0A"/>
  </w:style>
  <w:style w:type="paragraph" w:customStyle="1" w:styleId="28CCFE6F5B274659AE809C9956D076BB">
    <w:name w:val="28CCFE6F5B274659AE809C9956D076BB"/>
    <w:rsid w:val="00386F0A"/>
  </w:style>
  <w:style w:type="paragraph" w:customStyle="1" w:styleId="0B87C247C0854C2F8A8CABA0384C86BA">
    <w:name w:val="0B87C247C0854C2F8A8CABA0384C86BA"/>
    <w:rsid w:val="00386F0A"/>
  </w:style>
  <w:style w:type="paragraph" w:customStyle="1" w:styleId="E5896E57944E4665B872B109B8ADDCE0">
    <w:name w:val="E5896E57944E4665B872B109B8ADDCE0"/>
    <w:rsid w:val="00386F0A"/>
  </w:style>
  <w:style w:type="paragraph" w:customStyle="1" w:styleId="01F98745473D48A68E0BB9333F773A09">
    <w:name w:val="01F98745473D48A68E0BB9333F773A09"/>
    <w:rsid w:val="00386F0A"/>
  </w:style>
  <w:style w:type="paragraph" w:customStyle="1" w:styleId="C79985A3D6634FFDB916BDC756646E43">
    <w:name w:val="C79985A3D6634FFDB916BDC756646E43"/>
    <w:rsid w:val="00386F0A"/>
  </w:style>
  <w:style w:type="paragraph" w:customStyle="1" w:styleId="FC9E357EC4D84A208C4D7A37F8BB7220">
    <w:name w:val="FC9E357EC4D84A208C4D7A37F8BB7220"/>
    <w:rsid w:val="00386F0A"/>
  </w:style>
  <w:style w:type="paragraph" w:customStyle="1" w:styleId="E4FCF1568A764B5482275435F18D0B31">
    <w:name w:val="E4FCF1568A764B5482275435F18D0B31"/>
    <w:rsid w:val="00386F0A"/>
  </w:style>
  <w:style w:type="paragraph" w:customStyle="1" w:styleId="9F85BBCC1D0C4ABFA534FE693A2536D6">
    <w:name w:val="9F85BBCC1D0C4ABFA534FE693A2536D6"/>
    <w:rsid w:val="00386F0A"/>
  </w:style>
  <w:style w:type="paragraph" w:customStyle="1" w:styleId="3577287275DD4A15BA32A0682A34C328">
    <w:name w:val="3577287275DD4A15BA32A0682A34C328"/>
    <w:rsid w:val="00386F0A"/>
  </w:style>
  <w:style w:type="paragraph" w:customStyle="1" w:styleId="E1DA3ED64FFC4F2795C839811B4CF2F9">
    <w:name w:val="E1DA3ED64FFC4F2795C839811B4CF2F9"/>
    <w:rsid w:val="00386F0A"/>
  </w:style>
  <w:style w:type="paragraph" w:customStyle="1" w:styleId="BB02B12DB26540E0B61E5F5D72A384AB">
    <w:name w:val="BB02B12DB26540E0B61E5F5D72A384AB"/>
    <w:rsid w:val="00386F0A"/>
  </w:style>
  <w:style w:type="paragraph" w:customStyle="1" w:styleId="40AB420A17284C0CB9D58ACC255820C7">
    <w:name w:val="40AB420A17284C0CB9D58ACC255820C7"/>
    <w:rsid w:val="00386F0A"/>
  </w:style>
  <w:style w:type="paragraph" w:customStyle="1" w:styleId="7693EA770BB444DEAC3A4CF9E1F28B0C">
    <w:name w:val="7693EA770BB444DEAC3A4CF9E1F28B0C"/>
    <w:rsid w:val="00386F0A"/>
  </w:style>
  <w:style w:type="paragraph" w:customStyle="1" w:styleId="1281FFDF237348238B947F77F40A2526">
    <w:name w:val="1281FFDF237348238B947F77F40A2526"/>
    <w:rsid w:val="00386F0A"/>
  </w:style>
  <w:style w:type="paragraph" w:customStyle="1" w:styleId="EC55491986EB4C45A04B2FFB2FA58300">
    <w:name w:val="EC55491986EB4C45A04B2FFB2FA58300"/>
    <w:rsid w:val="00386F0A"/>
  </w:style>
  <w:style w:type="paragraph" w:customStyle="1" w:styleId="830F703EC23141DA83077C6A2AA7E462">
    <w:name w:val="830F703EC23141DA83077C6A2AA7E462"/>
    <w:rsid w:val="00386F0A"/>
  </w:style>
  <w:style w:type="paragraph" w:customStyle="1" w:styleId="D9502C0D77344E90B0622A05F0816031">
    <w:name w:val="D9502C0D77344E90B0622A05F0816031"/>
    <w:rsid w:val="00386F0A"/>
  </w:style>
  <w:style w:type="paragraph" w:customStyle="1" w:styleId="FCBD2AECC83C4FFCA0EAF8F5D5B8027E">
    <w:name w:val="FCBD2AECC83C4FFCA0EAF8F5D5B8027E"/>
    <w:rsid w:val="00386F0A"/>
  </w:style>
  <w:style w:type="paragraph" w:customStyle="1" w:styleId="D9B35B093CAE46E7A77497C96046BC83">
    <w:name w:val="D9B35B093CAE46E7A77497C96046BC83"/>
    <w:rsid w:val="00386F0A"/>
  </w:style>
  <w:style w:type="paragraph" w:customStyle="1" w:styleId="A78CBA20ED6E4C92894544A9DDF93A43">
    <w:name w:val="A78CBA20ED6E4C92894544A9DDF93A43"/>
    <w:rsid w:val="00386F0A"/>
  </w:style>
  <w:style w:type="paragraph" w:customStyle="1" w:styleId="33F15A67BCB64780871678452D2D044F">
    <w:name w:val="33F15A67BCB64780871678452D2D044F"/>
    <w:rsid w:val="00386F0A"/>
  </w:style>
  <w:style w:type="paragraph" w:customStyle="1" w:styleId="70F0B12DF52149918774DC5EE762CBD0">
    <w:name w:val="70F0B12DF52149918774DC5EE762CBD0"/>
    <w:rsid w:val="00386F0A"/>
  </w:style>
  <w:style w:type="paragraph" w:customStyle="1" w:styleId="E5A07A093DF44BF48C9E97B4D84219B4">
    <w:name w:val="E5A07A093DF44BF48C9E97B4D84219B4"/>
    <w:rsid w:val="00386F0A"/>
  </w:style>
  <w:style w:type="paragraph" w:customStyle="1" w:styleId="BAB85A97FC174B318D6E4E063D9C19E8">
    <w:name w:val="BAB85A97FC174B318D6E4E063D9C19E8"/>
    <w:rsid w:val="00386F0A"/>
  </w:style>
  <w:style w:type="paragraph" w:customStyle="1" w:styleId="80DCCFC249CE4875BB7AEB56760D4F13">
    <w:name w:val="80DCCFC249CE4875BB7AEB56760D4F13"/>
    <w:rsid w:val="00386F0A"/>
  </w:style>
  <w:style w:type="paragraph" w:customStyle="1" w:styleId="90D633B56EBB4A2B9E08BA80AAA52C4D">
    <w:name w:val="90D633B56EBB4A2B9E08BA80AAA52C4D"/>
    <w:rsid w:val="00386F0A"/>
  </w:style>
  <w:style w:type="paragraph" w:customStyle="1" w:styleId="A531CF41A0FD406BA534CFBC604D00BE">
    <w:name w:val="A531CF41A0FD406BA534CFBC604D00BE"/>
    <w:rsid w:val="00386F0A"/>
  </w:style>
  <w:style w:type="paragraph" w:customStyle="1" w:styleId="AA579F6BC83A43B89A83A6793DAAC37F">
    <w:name w:val="AA579F6BC83A43B89A83A6793DAAC37F"/>
    <w:rsid w:val="00386F0A"/>
  </w:style>
  <w:style w:type="paragraph" w:customStyle="1" w:styleId="ED7DF26389C94EA4A888627A8D7A0DDC">
    <w:name w:val="ED7DF26389C94EA4A888627A8D7A0DDC"/>
    <w:rsid w:val="00386F0A"/>
  </w:style>
  <w:style w:type="paragraph" w:customStyle="1" w:styleId="BBE627A3FC694B82B4BA4B11A4095261">
    <w:name w:val="BBE627A3FC694B82B4BA4B11A4095261"/>
    <w:rsid w:val="00386F0A"/>
  </w:style>
  <w:style w:type="paragraph" w:customStyle="1" w:styleId="B35D579C67B84229BC5D11F9977EE622">
    <w:name w:val="B35D579C67B84229BC5D11F9977EE622"/>
    <w:rsid w:val="00386F0A"/>
  </w:style>
  <w:style w:type="paragraph" w:customStyle="1" w:styleId="B12F3019C7F54769A6DD24516612055E">
    <w:name w:val="B12F3019C7F54769A6DD24516612055E"/>
    <w:rsid w:val="00386F0A"/>
  </w:style>
  <w:style w:type="paragraph" w:customStyle="1" w:styleId="05D9E0F26CBC43CDBBCB6D23C191A398">
    <w:name w:val="05D9E0F26CBC43CDBBCB6D23C191A398"/>
    <w:rsid w:val="00386F0A"/>
  </w:style>
  <w:style w:type="paragraph" w:customStyle="1" w:styleId="B2C2893F617E4B2F98B62E27A3EAD7C0">
    <w:name w:val="B2C2893F617E4B2F98B62E27A3EAD7C0"/>
    <w:rsid w:val="00386F0A"/>
  </w:style>
  <w:style w:type="paragraph" w:customStyle="1" w:styleId="757A8239B14141D3886E77DF340F7D13">
    <w:name w:val="757A8239B14141D3886E77DF340F7D13"/>
    <w:rsid w:val="00386F0A"/>
  </w:style>
  <w:style w:type="paragraph" w:customStyle="1" w:styleId="28DFD8C14AF443A2A1E93D6AE7CD0161">
    <w:name w:val="28DFD8C14AF443A2A1E93D6AE7CD0161"/>
    <w:rsid w:val="00386F0A"/>
  </w:style>
  <w:style w:type="paragraph" w:customStyle="1" w:styleId="6EB8944A77104E27812D7D3513697139">
    <w:name w:val="6EB8944A77104E27812D7D3513697139"/>
    <w:rsid w:val="00386F0A"/>
  </w:style>
  <w:style w:type="paragraph" w:customStyle="1" w:styleId="B3FC62D6D54A4EC0B4E0FBB1A1042A47">
    <w:name w:val="B3FC62D6D54A4EC0B4E0FBB1A1042A47"/>
    <w:rsid w:val="00386F0A"/>
  </w:style>
  <w:style w:type="paragraph" w:customStyle="1" w:styleId="F1DB64C9A83F4B308E62E3EADB1D8B7E">
    <w:name w:val="F1DB64C9A83F4B308E62E3EADB1D8B7E"/>
    <w:rsid w:val="00386F0A"/>
  </w:style>
  <w:style w:type="paragraph" w:customStyle="1" w:styleId="9C56E415AB204D8989A160BF0D674F46">
    <w:name w:val="9C56E415AB204D8989A160BF0D674F46"/>
    <w:rsid w:val="00386F0A"/>
  </w:style>
  <w:style w:type="paragraph" w:customStyle="1" w:styleId="71D6C557B6884136A9F0373AB61D2122">
    <w:name w:val="71D6C557B6884136A9F0373AB61D2122"/>
    <w:rsid w:val="00386F0A"/>
  </w:style>
  <w:style w:type="paragraph" w:customStyle="1" w:styleId="8B6DA9AB28934F6F8FB237B75A783DC7">
    <w:name w:val="8B6DA9AB28934F6F8FB237B75A783DC7"/>
    <w:rsid w:val="00386F0A"/>
  </w:style>
  <w:style w:type="paragraph" w:customStyle="1" w:styleId="5EF25CA7C6BD4526AB664DC90F2E3651">
    <w:name w:val="5EF25CA7C6BD4526AB664DC90F2E3651"/>
    <w:rsid w:val="00386F0A"/>
  </w:style>
  <w:style w:type="paragraph" w:customStyle="1" w:styleId="B308FDA045614769BA13A71FB01A8069">
    <w:name w:val="B308FDA045614769BA13A71FB01A8069"/>
    <w:rsid w:val="00386F0A"/>
  </w:style>
  <w:style w:type="paragraph" w:customStyle="1" w:styleId="185FC6F185924E78B5D907BD82B14434">
    <w:name w:val="185FC6F185924E78B5D907BD82B14434"/>
    <w:rsid w:val="00386F0A"/>
  </w:style>
  <w:style w:type="paragraph" w:customStyle="1" w:styleId="F725AF0582B143E6A58AB3AF441A58E5">
    <w:name w:val="F725AF0582B143E6A58AB3AF441A58E5"/>
    <w:rsid w:val="00386F0A"/>
  </w:style>
  <w:style w:type="paragraph" w:customStyle="1" w:styleId="581EFA68EB964489B492381368A09A05">
    <w:name w:val="581EFA68EB964489B492381368A09A05"/>
    <w:rsid w:val="00386F0A"/>
  </w:style>
  <w:style w:type="paragraph" w:customStyle="1" w:styleId="49C88F6E998C493B9C0FEEE0B5262970">
    <w:name w:val="49C88F6E998C493B9C0FEEE0B5262970"/>
    <w:rsid w:val="00386F0A"/>
  </w:style>
  <w:style w:type="paragraph" w:customStyle="1" w:styleId="73E7AAD8B0994CC9828BF64C2AF90CB8">
    <w:name w:val="73E7AAD8B0994CC9828BF64C2AF90CB8"/>
    <w:rsid w:val="00386F0A"/>
  </w:style>
  <w:style w:type="paragraph" w:customStyle="1" w:styleId="9495A105B32A4BE8A9984260A2117D7B">
    <w:name w:val="9495A105B32A4BE8A9984260A2117D7B"/>
    <w:rsid w:val="00386F0A"/>
  </w:style>
  <w:style w:type="paragraph" w:customStyle="1" w:styleId="C4EBC035DF9C402BA9D897B1E10D8E85">
    <w:name w:val="C4EBC035DF9C402BA9D897B1E10D8E85"/>
    <w:rsid w:val="00386F0A"/>
  </w:style>
  <w:style w:type="paragraph" w:customStyle="1" w:styleId="2C98D33BBCD24BC5A80C7391E308E7C2">
    <w:name w:val="2C98D33BBCD24BC5A80C7391E308E7C2"/>
    <w:rsid w:val="00386F0A"/>
  </w:style>
  <w:style w:type="paragraph" w:customStyle="1" w:styleId="2E84E638BAE8499FB7CBC058FB679679">
    <w:name w:val="2E84E638BAE8499FB7CBC058FB679679"/>
    <w:rsid w:val="00386F0A"/>
  </w:style>
  <w:style w:type="paragraph" w:customStyle="1" w:styleId="4D7A787803304A26AC80CD44AF16D5ED">
    <w:name w:val="4D7A787803304A26AC80CD44AF16D5ED"/>
    <w:rsid w:val="00386F0A"/>
  </w:style>
  <w:style w:type="paragraph" w:customStyle="1" w:styleId="1FFD6F64D406451EA2E098665F620235">
    <w:name w:val="1FFD6F64D406451EA2E098665F620235"/>
    <w:rsid w:val="00386F0A"/>
  </w:style>
  <w:style w:type="paragraph" w:customStyle="1" w:styleId="4AC13AFB61C44B69999F0F40D39FAB29">
    <w:name w:val="4AC13AFB61C44B69999F0F40D39FAB29"/>
    <w:rsid w:val="00386F0A"/>
  </w:style>
  <w:style w:type="paragraph" w:customStyle="1" w:styleId="EB5DC2D6157C4FB988F1E0682A297256">
    <w:name w:val="EB5DC2D6157C4FB988F1E0682A297256"/>
    <w:rsid w:val="00386F0A"/>
  </w:style>
  <w:style w:type="paragraph" w:customStyle="1" w:styleId="4BE842CC2EDD46BDABF5EE33F55D500A">
    <w:name w:val="4BE842CC2EDD46BDABF5EE33F55D500A"/>
    <w:rsid w:val="00386F0A"/>
  </w:style>
  <w:style w:type="paragraph" w:customStyle="1" w:styleId="F9E0AEDA218342ABAC987B849C7BA6C3">
    <w:name w:val="F9E0AEDA218342ABAC987B849C7BA6C3"/>
    <w:rsid w:val="00386F0A"/>
  </w:style>
  <w:style w:type="paragraph" w:customStyle="1" w:styleId="44ED9F4E27DA458A9744385642A03E63">
    <w:name w:val="44ED9F4E27DA458A9744385642A03E63"/>
    <w:rsid w:val="00386F0A"/>
  </w:style>
  <w:style w:type="paragraph" w:customStyle="1" w:styleId="503114A6A17A4583AE641F7E7FFE7F3F">
    <w:name w:val="503114A6A17A4583AE641F7E7FFE7F3F"/>
    <w:rsid w:val="00386F0A"/>
  </w:style>
  <w:style w:type="paragraph" w:customStyle="1" w:styleId="F56B5E16723C476797C487949B7FBDE5">
    <w:name w:val="F56B5E16723C476797C487949B7FBDE5"/>
    <w:rsid w:val="00386F0A"/>
  </w:style>
  <w:style w:type="paragraph" w:customStyle="1" w:styleId="DC7853EF38204AC49D511325A4F14B04">
    <w:name w:val="DC7853EF38204AC49D511325A4F14B04"/>
    <w:rsid w:val="00386F0A"/>
  </w:style>
  <w:style w:type="paragraph" w:customStyle="1" w:styleId="7B4E06E365394D4EAF830E6022D52812">
    <w:name w:val="7B4E06E365394D4EAF830E6022D52812"/>
    <w:rsid w:val="00386F0A"/>
  </w:style>
  <w:style w:type="paragraph" w:customStyle="1" w:styleId="281AF1424E984C12AF6D42E74544BB35">
    <w:name w:val="281AF1424E984C12AF6D42E74544BB35"/>
    <w:rsid w:val="00386F0A"/>
  </w:style>
  <w:style w:type="paragraph" w:customStyle="1" w:styleId="055CDD4FB838499B945F056B9CB2F154">
    <w:name w:val="055CDD4FB838499B945F056B9CB2F154"/>
    <w:rsid w:val="00386F0A"/>
  </w:style>
  <w:style w:type="paragraph" w:customStyle="1" w:styleId="19A14E3BE58B4A718CDE60DBFBA373ED">
    <w:name w:val="19A14E3BE58B4A718CDE60DBFBA373ED"/>
    <w:rsid w:val="00386F0A"/>
  </w:style>
  <w:style w:type="paragraph" w:customStyle="1" w:styleId="47FC86F30D3A4FCFA2B14B1122ACF7BF">
    <w:name w:val="47FC86F30D3A4FCFA2B14B1122ACF7BF"/>
    <w:rsid w:val="00386F0A"/>
  </w:style>
  <w:style w:type="paragraph" w:customStyle="1" w:styleId="9D5D64728B1240EC92E73E9EAC7EFFF8">
    <w:name w:val="9D5D64728B1240EC92E73E9EAC7EFFF8"/>
    <w:rsid w:val="00386F0A"/>
  </w:style>
  <w:style w:type="paragraph" w:customStyle="1" w:styleId="A6A6AD7E28FD4968AC53564683970449">
    <w:name w:val="A6A6AD7E28FD4968AC53564683970449"/>
    <w:rsid w:val="00386F0A"/>
  </w:style>
  <w:style w:type="paragraph" w:customStyle="1" w:styleId="52250C7E4EC945BDADF27E8E0D08170E">
    <w:name w:val="52250C7E4EC945BDADF27E8E0D08170E"/>
    <w:rsid w:val="00386F0A"/>
  </w:style>
  <w:style w:type="paragraph" w:customStyle="1" w:styleId="532B263750124C988AF6040E4AF08D98">
    <w:name w:val="532B263750124C988AF6040E4AF08D98"/>
    <w:rsid w:val="00386F0A"/>
  </w:style>
  <w:style w:type="paragraph" w:customStyle="1" w:styleId="081818EC10114F1A82563E612425CB2D">
    <w:name w:val="081818EC10114F1A82563E612425CB2D"/>
    <w:rsid w:val="00386F0A"/>
  </w:style>
  <w:style w:type="paragraph" w:customStyle="1" w:styleId="A0A7EAE93C5444999A55094E86948AB8">
    <w:name w:val="A0A7EAE93C5444999A55094E86948AB8"/>
    <w:rsid w:val="00386F0A"/>
  </w:style>
  <w:style w:type="paragraph" w:customStyle="1" w:styleId="C7BFD6C480764841A1A20D5AAF87BEB2">
    <w:name w:val="C7BFD6C480764841A1A20D5AAF87BEB2"/>
    <w:rsid w:val="00386F0A"/>
  </w:style>
  <w:style w:type="paragraph" w:customStyle="1" w:styleId="6D7CFFAEB0024ADB863560828F21AC68">
    <w:name w:val="6D7CFFAEB0024ADB863560828F21AC68"/>
    <w:rsid w:val="00386F0A"/>
  </w:style>
  <w:style w:type="paragraph" w:customStyle="1" w:styleId="0DFDEE01106D42A0BF5D6FB81DC80B63">
    <w:name w:val="0DFDEE01106D42A0BF5D6FB81DC80B63"/>
    <w:rsid w:val="00386F0A"/>
  </w:style>
  <w:style w:type="paragraph" w:customStyle="1" w:styleId="C99EE23B21134829832D9DACD60415ED">
    <w:name w:val="C99EE23B21134829832D9DACD60415ED"/>
    <w:rsid w:val="00386F0A"/>
  </w:style>
  <w:style w:type="paragraph" w:customStyle="1" w:styleId="108EB35B68394A9380C853B96715E9D4">
    <w:name w:val="108EB35B68394A9380C853B96715E9D4"/>
    <w:rsid w:val="00386F0A"/>
  </w:style>
  <w:style w:type="paragraph" w:customStyle="1" w:styleId="646C01E63C334538B64919565C7EB96F">
    <w:name w:val="646C01E63C334538B64919565C7EB96F"/>
    <w:rsid w:val="00386F0A"/>
  </w:style>
  <w:style w:type="paragraph" w:customStyle="1" w:styleId="2D6916B02EA14F42BAA34439F610466F">
    <w:name w:val="2D6916B02EA14F42BAA34439F610466F"/>
    <w:rsid w:val="00386F0A"/>
  </w:style>
  <w:style w:type="paragraph" w:customStyle="1" w:styleId="D1B35B81F8A846FF9179C6DC374AE349">
    <w:name w:val="D1B35B81F8A846FF9179C6DC374AE349"/>
    <w:rsid w:val="00386F0A"/>
  </w:style>
  <w:style w:type="paragraph" w:customStyle="1" w:styleId="01593769AFA146809EAD2A4FABA18C3C">
    <w:name w:val="01593769AFA146809EAD2A4FABA18C3C"/>
    <w:rsid w:val="00386F0A"/>
  </w:style>
  <w:style w:type="paragraph" w:customStyle="1" w:styleId="39EBE2CF172E46188A214BDEEAE96844">
    <w:name w:val="39EBE2CF172E46188A214BDEEAE96844"/>
    <w:rsid w:val="00386F0A"/>
  </w:style>
  <w:style w:type="paragraph" w:customStyle="1" w:styleId="E8B2BFADD8BA4C8F9B97182182375B3E">
    <w:name w:val="E8B2BFADD8BA4C8F9B97182182375B3E"/>
    <w:rsid w:val="00386F0A"/>
  </w:style>
  <w:style w:type="paragraph" w:customStyle="1" w:styleId="C9B1EF6B555C4C73A6CC553960F6C14A">
    <w:name w:val="C9B1EF6B555C4C73A6CC553960F6C14A"/>
    <w:rsid w:val="00386F0A"/>
  </w:style>
  <w:style w:type="paragraph" w:customStyle="1" w:styleId="E27AF478F161472DB54986810D5F91E5">
    <w:name w:val="E27AF478F161472DB54986810D5F91E5"/>
    <w:rsid w:val="00386F0A"/>
  </w:style>
  <w:style w:type="paragraph" w:customStyle="1" w:styleId="AE400A31AF8E4DF18648351E46B4A9FF">
    <w:name w:val="AE400A31AF8E4DF18648351E46B4A9FF"/>
    <w:rsid w:val="00386F0A"/>
  </w:style>
  <w:style w:type="paragraph" w:customStyle="1" w:styleId="C85F6C01B03F41F9B1419F054193E0C1">
    <w:name w:val="C85F6C01B03F41F9B1419F054193E0C1"/>
    <w:rsid w:val="00386F0A"/>
  </w:style>
  <w:style w:type="paragraph" w:customStyle="1" w:styleId="C63606BCADBF4F6EB9B7878E8F9E1181">
    <w:name w:val="C63606BCADBF4F6EB9B7878E8F9E1181"/>
    <w:rsid w:val="00386F0A"/>
  </w:style>
  <w:style w:type="paragraph" w:customStyle="1" w:styleId="6278726DD5AE4B8D96D361028AD39C59">
    <w:name w:val="6278726DD5AE4B8D96D361028AD39C59"/>
    <w:rsid w:val="00386F0A"/>
  </w:style>
  <w:style w:type="paragraph" w:customStyle="1" w:styleId="B2678E2FF49649BEA3E111BFE70E11DA">
    <w:name w:val="B2678E2FF49649BEA3E111BFE70E11DA"/>
    <w:rsid w:val="00386F0A"/>
  </w:style>
  <w:style w:type="paragraph" w:customStyle="1" w:styleId="5012B81B107C48EA87E697BEE97B26A4">
    <w:name w:val="5012B81B107C48EA87E697BEE97B26A4"/>
    <w:rsid w:val="00386F0A"/>
  </w:style>
  <w:style w:type="paragraph" w:customStyle="1" w:styleId="09B75C7FE8914C5FBA5DA5D021600E72">
    <w:name w:val="09B75C7FE8914C5FBA5DA5D021600E72"/>
    <w:rsid w:val="00386F0A"/>
  </w:style>
  <w:style w:type="paragraph" w:customStyle="1" w:styleId="DE12CE35799243EFB0439824C1427C6B">
    <w:name w:val="DE12CE35799243EFB0439824C1427C6B"/>
    <w:rsid w:val="00386F0A"/>
  </w:style>
  <w:style w:type="paragraph" w:customStyle="1" w:styleId="F44B2FA873DE43359B2A8E5E175C9A0A">
    <w:name w:val="F44B2FA873DE43359B2A8E5E175C9A0A"/>
    <w:rsid w:val="00386F0A"/>
  </w:style>
  <w:style w:type="paragraph" w:customStyle="1" w:styleId="47D84D035BCE4308BCAEBAD1ECD0CF67">
    <w:name w:val="47D84D035BCE4308BCAEBAD1ECD0CF67"/>
    <w:rsid w:val="00386F0A"/>
  </w:style>
  <w:style w:type="paragraph" w:customStyle="1" w:styleId="62ED790D599D4B0BB2BC552658AB685F">
    <w:name w:val="62ED790D599D4B0BB2BC552658AB685F"/>
    <w:rsid w:val="00386F0A"/>
  </w:style>
  <w:style w:type="paragraph" w:customStyle="1" w:styleId="AA57CEC4443E473788D08033DE16CF72">
    <w:name w:val="AA57CEC4443E473788D08033DE16CF72"/>
    <w:rsid w:val="00386F0A"/>
  </w:style>
  <w:style w:type="paragraph" w:customStyle="1" w:styleId="91DA42F0BFAA4540A78FCD54C30C9A5F">
    <w:name w:val="91DA42F0BFAA4540A78FCD54C30C9A5F"/>
    <w:rsid w:val="00386F0A"/>
  </w:style>
  <w:style w:type="paragraph" w:customStyle="1" w:styleId="965DF757FC7C4DBCB2415AF0AA51B3B7">
    <w:name w:val="965DF757FC7C4DBCB2415AF0AA51B3B7"/>
    <w:rsid w:val="00386F0A"/>
  </w:style>
  <w:style w:type="paragraph" w:customStyle="1" w:styleId="A36226EC37EC4D04933BC6457057490E">
    <w:name w:val="A36226EC37EC4D04933BC6457057490E"/>
    <w:rsid w:val="00386F0A"/>
  </w:style>
  <w:style w:type="paragraph" w:customStyle="1" w:styleId="1BE271438C3F45CDA43AEA6ACE453208">
    <w:name w:val="1BE271438C3F45CDA43AEA6ACE453208"/>
    <w:rsid w:val="00386F0A"/>
  </w:style>
  <w:style w:type="paragraph" w:customStyle="1" w:styleId="65A996FB44044AF1B828014701242BC3">
    <w:name w:val="65A996FB44044AF1B828014701242BC3"/>
    <w:rsid w:val="00386F0A"/>
  </w:style>
  <w:style w:type="paragraph" w:customStyle="1" w:styleId="1C8CBE8CCE54456888D9403231669720">
    <w:name w:val="1C8CBE8CCE54456888D9403231669720"/>
    <w:rsid w:val="00386F0A"/>
  </w:style>
  <w:style w:type="paragraph" w:customStyle="1" w:styleId="FA04EE18FB40438E9BF8C964995F0B47">
    <w:name w:val="FA04EE18FB40438E9BF8C964995F0B47"/>
    <w:rsid w:val="00386F0A"/>
  </w:style>
  <w:style w:type="paragraph" w:customStyle="1" w:styleId="B7A286F5B6E84D01AF6998B5F15FCBEE">
    <w:name w:val="B7A286F5B6E84D01AF6998B5F15FCBEE"/>
    <w:rsid w:val="00386F0A"/>
  </w:style>
  <w:style w:type="paragraph" w:customStyle="1" w:styleId="2ACA383CDF314A31BBADC8C6A13090EB">
    <w:name w:val="2ACA383CDF314A31BBADC8C6A13090EB"/>
    <w:rsid w:val="00386F0A"/>
  </w:style>
  <w:style w:type="paragraph" w:customStyle="1" w:styleId="F76607C812BD47B7AD777A8908A5039D">
    <w:name w:val="F76607C812BD47B7AD777A8908A5039D"/>
    <w:rsid w:val="00386F0A"/>
  </w:style>
  <w:style w:type="paragraph" w:customStyle="1" w:styleId="1141A849FF2446EAA4A17CC6A8421526">
    <w:name w:val="1141A849FF2446EAA4A17CC6A8421526"/>
    <w:rsid w:val="00386F0A"/>
  </w:style>
  <w:style w:type="paragraph" w:customStyle="1" w:styleId="8BF0343C409542988297A2BC17D12A96">
    <w:name w:val="8BF0343C409542988297A2BC17D12A96"/>
    <w:rsid w:val="00386F0A"/>
  </w:style>
  <w:style w:type="paragraph" w:customStyle="1" w:styleId="910CC35E67AF45848F1F251BCCE1ACA5">
    <w:name w:val="910CC35E67AF45848F1F251BCCE1ACA5"/>
    <w:rsid w:val="00386F0A"/>
  </w:style>
  <w:style w:type="paragraph" w:customStyle="1" w:styleId="0A71A7B138A54436B3FFD4046ACF9FEC">
    <w:name w:val="0A71A7B138A54436B3FFD4046ACF9FEC"/>
    <w:rsid w:val="00386F0A"/>
  </w:style>
  <w:style w:type="paragraph" w:customStyle="1" w:styleId="03739D6F23784B239D83B56C5EE59499">
    <w:name w:val="03739D6F23784B239D83B56C5EE59499"/>
    <w:rsid w:val="00386F0A"/>
  </w:style>
  <w:style w:type="paragraph" w:customStyle="1" w:styleId="50AC15102AF34505BA6DDF5E66CF58D0">
    <w:name w:val="50AC15102AF34505BA6DDF5E66CF58D0"/>
    <w:rsid w:val="00386F0A"/>
  </w:style>
  <w:style w:type="paragraph" w:customStyle="1" w:styleId="A51C4DAD9E1B4BE49439736536A84D79">
    <w:name w:val="A51C4DAD9E1B4BE49439736536A84D79"/>
    <w:rsid w:val="00386F0A"/>
  </w:style>
  <w:style w:type="paragraph" w:customStyle="1" w:styleId="1CBD471A413749C0AABAF47AE0697246">
    <w:name w:val="1CBD471A413749C0AABAF47AE0697246"/>
    <w:rsid w:val="00386F0A"/>
  </w:style>
  <w:style w:type="paragraph" w:customStyle="1" w:styleId="09B5EEC21B4A435C8137A3D380E076BC">
    <w:name w:val="09B5EEC21B4A435C8137A3D380E076BC"/>
    <w:rsid w:val="00386F0A"/>
  </w:style>
  <w:style w:type="paragraph" w:customStyle="1" w:styleId="D1EFAEB84739415295BD92211A5F801D">
    <w:name w:val="D1EFAEB84739415295BD92211A5F801D"/>
    <w:rsid w:val="00386F0A"/>
  </w:style>
  <w:style w:type="paragraph" w:customStyle="1" w:styleId="3522C276B77D4A8291C9FA6278DFB77D">
    <w:name w:val="3522C276B77D4A8291C9FA6278DFB77D"/>
    <w:rsid w:val="00386F0A"/>
  </w:style>
  <w:style w:type="paragraph" w:customStyle="1" w:styleId="684C5F1A965F48BEB38A6E6052C37C79">
    <w:name w:val="684C5F1A965F48BEB38A6E6052C37C79"/>
    <w:rsid w:val="00386F0A"/>
  </w:style>
  <w:style w:type="paragraph" w:customStyle="1" w:styleId="B881FB43B15B467EBB58509D864AE604">
    <w:name w:val="B881FB43B15B467EBB58509D864AE604"/>
    <w:rsid w:val="00386F0A"/>
  </w:style>
  <w:style w:type="paragraph" w:customStyle="1" w:styleId="C311752120BB44AF895801D77ED92D57">
    <w:name w:val="C311752120BB44AF895801D77ED92D57"/>
    <w:rsid w:val="00386F0A"/>
  </w:style>
  <w:style w:type="paragraph" w:customStyle="1" w:styleId="5FD098E9FFCB4E4CB3D2F6F3D26F8A62">
    <w:name w:val="5FD098E9FFCB4E4CB3D2F6F3D26F8A62"/>
    <w:rsid w:val="00386F0A"/>
  </w:style>
  <w:style w:type="paragraph" w:customStyle="1" w:styleId="C378D9DDC0DF430B8BC283A7C5A0095A">
    <w:name w:val="C378D9DDC0DF430B8BC283A7C5A0095A"/>
    <w:rsid w:val="00386F0A"/>
  </w:style>
  <w:style w:type="paragraph" w:customStyle="1" w:styleId="30CE98556BEC4738BC6993FB78A0DACD">
    <w:name w:val="30CE98556BEC4738BC6993FB78A0DACD"/>
    <w:rsid w:val="00386F0A"/>
  </w:style>
  <w:style w:type="paragraph" w:customStyle="1" w:styleId="B8D2BA2539E44A46BFE389494F3D8CDE">
    <w:name w:val="B8D2BA2539E44A46BFE389494F3D8CDE"/>
    <w:rsid w:val="00386F0A"/>
  </w:style>
  <w:style w:type="paragraph" w:customStyle="1" w:styleId="689D133621D24B7C920E6B5DF30C29DC">
    <w:name w:val="689D133621D24B7C920E6B5DF30C29DC"/>
    <w:rsid w:val="00386F0A"/>
  </w:style>
  <w:style w:type="paragraph" w:customStyle="1" w:styleId="9970A33E59C64B43B50BCBDF73C2DF09">
    <w:name w:val="9970A33E59C64B43B50BCBDF73C2DF09"/>
    <w:rsid w:val="00386F0A"/>
  </w:style>
  <w:style w:type="paragraph" w:customStyle="1" w:styleId="3DC19B6B8E01425699DCD7A71415FC20">
    <w:name w:val="3DC19B6B8E01425699DCD7A71415FC20"/>
    <w:rsid w:val="00386F0A"/>
  </w:style>
  <w:style w:type="paragraph" w:customStyle="1" w:styleId="4925AF3A05214BB28F202AEF993A964F">
    <w:name w:val="4925AF3A05214BB28F202AEF993A964F"/>
    <w:rsid w:val="00386F0A"/>
  </w:style>
  <w:style w:type="paragraph" w:customStyle="1" w:styleId="048C740D4B7E4AA6814C8FF79AD43FB8">
    <w:name w:val="048C740D4B7E4AA6814C8FF79AD43FB8"/>
    <w:rsid w:val="00386F0A"/>
  </w:style>
  <w:style w:type="paragraph" w:customStyle="1" w:styleId="CB22C973DD2E4BCAB7EA0CDFC3477516">
    <w:name w:val="CB22C973DD2E4BCAB7EA0CDFC3477516"/>
    <w:rsid w:val="00386F0A"/>
  </w:style>
  <w:style w:type="paragraph" w:customStyle="1" w:styleId="00A31B5C2C554165A62CA0CC7AC15203">
    <w:name w:val="00A31B5C2C554165A62CA0CC7AC15203"/>
    <w:rsid w:val="00386F0A"/>
  </w:style>
  <w:style w:type="paragraph" w:customStyle="1" w:styleId="81476FE7C48B467BA612A37B5399ED08">
    <w:name w:val="81476FE7C48B467BA612A37B5399ED08"/>
    <w:rsid w:val="00386F0A"/>
  </w:style>
  <w:style w:type="paragraph" w:customStyle="1" w:styleId="57495957672E41F69088086F4A4E0E43">
    <w:name w:val="57495957672E41F69088086F4A4E0E43"/>
    <w:rsid w:val="00386F0A"/>
  </w:style>
  <w:style w:type="paragraph" w:customStyle="1" w:styleId="F32ED19B9D424C41B2CFA019256C547A">
    <w:name w:val="F32ED19B9D424C41B2CFA019256C547A"/>
    <w:rsid w:val="00386F0A"/>
  </w:style>
  <w:style w:type="paragraph" w:customStyle="1" w:styleId="BEC3B4884D0544DB805DB0161F97171F">
    <w:name w:val="BEC3B4884D0544DB805DB0161F97171F"/>
    <w:rsid w:val="00386F0A"/>
  </w:style>
  <w:style w:type="paragraph" w:customStyle="1" w:styleId="89CDA730C4AB4AE593F4DCEC65001417">
    <w:name w:val="89CDA730C4AB4AE593F4DCEC65001417"/>
    <w:rsid w:val="00386F0A"/>
  </w:style>
  <w:style w:type="paragraph" w:customStyle="1" w:styleId="2AEA343172E04F3BAAB709ED34D521A1">
    <w:name w:val="2AEA343172E04F3BAAB709ED34D521A1"/>
    <w:rsid w:val="00386F0A"/>
  </w:style>
  <w:style w:type="paragraph" w:customStyle="1" w:styleId="B2256DD58A7045C8823216A0F373BD25">
    <w:name w:val="B2256DD58A7045C8823216A0F373BD25"/>
    <w:rsid w:val="00386F0A"/>
  </w:style>
  <w:style w:type="paragraph" w:customStyle="1" w:styleId="71C76FA1BF4245E89A0EBF240D65BA70">
    <w:name w:val="71C76FA1BF4245E89A0EBF240D65BA70"/>
    <w:rsid w:val="00386F0A"/>
  </w:style>
  <w:style w:type="paragraph" w:customStyle="1" w:styleId="D39908F3C8AC40BBB4B30ADB17E748DA">
    <w:name w:val="D39908F3C8AC40BBB4B30ADB17E748DA"/>
    <w:rsid w:val="00386F0A"/>
  </w:style>
  <w:style w:type="paragraph" w:customStyle="1" w:styleId="BC64227386FB4AC7BAF477EAD74AE28C">
    <w:name w:val="BC64227386FB4AC7BAF477EAD74AE28C"/>
    <w:rsid w:val="00386F0A"/>
  </w:style>
  <w:style w:type="paragraph" w:customStyle="1" w:styleId="508C8FC4408C4F989750474CCD614FB8">
    <w:name w:val="508C8FC4408C4F989750474CCD614FB8"/>
    <w:rsid w:val="00386F0A"/>
  </w:style>
  <w:style w:type="paragraph" w:customStyle="1" w:styleId="DA6B93C6C2C044239A071660C70086DF">
    <w:name w:val="DA6B93C6C2C044239A071660C70086DF"/>
    <w:rsid w:val="00386F0A"/>
  </w:style>
  <w:style w:type="paragraph" w:customStyle="1" w:styleId="053386B2659E41EEA0C43C8E0AF233FF">
    <w:name w:val="053386B2659E41EEA0C43C8E0AF233FF"/>
    <w:rsid w:val="00386F0A"/>
  </w:style>
  <w:style w:type="paragraph" w:customStyle="1" w:styleId="8B5A0750C64D4144950994FA06E2D729">
    <w:name w:val="8B5A0750C64D4144950994FA06E2D729"/>
    <w:rsid w:val="00386F0A"/>
  </w:style>
  <w:style w:type="paragraph" w:customStyle="1" w:styleId="DAF0B418ED524C7EAEA273E2F7B45C2F">
    <w:name w:val="DAF0B418ED524C7EAEA273E2F7B45C2F"/>
    <w:rsid w:val="00386F0A"/>
  </w:style>
  <w:style w:type="paragraph" w:customStyle="1" w:styleId="BF5AD84A00514E6980B8CCFE61152E7C">
    <w:name w:val="BF5AD84A00514E6980B8CCFE61152E7C"/>
    <w:rsid w:val="00386F0A"/>
  </w:style>
  <w:style w:type="paragraph" w:customStyle="1" w:styleId="42361AD103A84AA4992CAF84EB167BDB">
    <w:name w:val="42361AD103A84AA4992CAF84EB167BDB"/>
    <w:rsid w:val="00386F0A"/>
  </w:style>
  <w:style w:type="paragraph" w:customStyle="1" w:styleId="C49B4A0C04374552AAEA6FF6612D5F94">
    <w:name w:val="C49B4A0C04374552AAEA6FF6612D5F94"/>
    <w:rsid w:val="00386F0A"/>
  </w:style>
  <w:style w:type="paragraph" w:customStyle="1" w:styleId="A25A601DA1554733BC15EDB7670651B0">
    <w:name w:val="A25A601DA1554733BC15EDB7670651B0"/>
    <w:rsid w:val="00386F0A"/>
  </w:style>
  <w:style w:type="paragraph" w:customStyle="1" w:styleId="C3F3E29DACBB49CD84E4C1773FC946BA">
    <w:name w:val="C3F3E29DACBB49CD84E4C1773FC946BA"/>
    <w:rsid w:val="00386F0A"/>
  </w:style>
  <w:style w:type="paragraph" w:customStyle="1" w:styleId="F2AFC4FA1A32447E877859462969C137">
    <w:name w:val="F2AFC4FA1A32447E877859462969C137"/>
    <w:rsid w:val="00386F0A"/>
  </w:style>
  <w:style w:type="paragraph" w:customStyle="1" w:styleId="8884B6C73CA24CB28E0C83512386D9EA">
    <w:name w:val="8884B6C73CA24CB28E0C83512386D9EA"/>
    <w:rsid w:val="00386F0A"/>
  </w:style>
  <w:style w:type="paragraph" w:customStyle="1" w:styleId="FDE84F6C37444C67933B42D99AFA439A">
    <w:name w:val="FDE84F6C37444C67933B42D99AFA439A"/>
    <w:rsid w:val="00386F0A"/>
  </w:style>
  <w:style w:type="paragraph" w:customStyle="1" w:styleId="650D83D25A1B4D04BE2DF2B230F55164">
    <w:name w:val="650D83D25A1B4D04BE2DF2B230F55164"/>
    <w:rsid w:val="00386F0A"/>
  </w:style>
  <w:style w:type="paragraph" w:customStyle="1" w:styleId="0550A77BB87D4F32AB2A7111FD4ED8B9">
    <w:name w:val="0550A77BB87D4F32AB2A7111FD4ED8B9"/>
    <w:rsid w:val="00386F0A"/>
  </w:style>
  <w:style w:type="paragraph" w:customStyle="1" w:styleId="F9C12C293B864B98A837D7039C4E2F78">
    <w:name w:val="F9C12C293B864B98A837D7039C4E2F78"/>
    <w:rsid w:val="00386F0A"/>
  </w:style>
  <w:style w:type="paragraph" w:customStyle="1" w:styleId="FE15E136DBE74FAF8E1DB0D28A542FC0">
    <w:name w:val="FE15E136DBE74FAF8E1DB0D28A542FC0"/>
    <w:rsid w:val="00386F0A"/>
  </w:style>
  <w:style w:type="paragraph" w:customStyle="1" w:styleId="BC4E12BBBE1345568097A169EC2BAD73">
    <w:name w:val="BC4E12BBBE1345568097A169EC2BAD73"/>
    <w:rsid w:val="00386F0A"/>
  </w:style>
  <w:style w:type="paragraph" w:customStyle="1" w:styleId="803CE675DF984F33B610CE9E84246C79">
    <w:name w:val="803CE675DF984F33B610CE9E84246C79"/>
    <w:rsid w:val="00386F0A"/>
  </w:style>
  <w:style w:type="paragraph" w:customStyle="1" w:styleId="32DF562B12AA415097A0A072F6149C93">
    <w:name w:val="32DF562B12AA415097A0A072F6149C93"/>
    <w:rsid w:val="00386F0A"/>
  </w:style>
  <w:style w:type="paragraph" w:customStyle="1" w:styleId="A95B6A4952424D7186FC7780316F4138">
    <w:name w:val="A95B6A4952424D7186FC7780316F4138"/>
    <w:rsid w:val="00386F0A"/>
  </w:style>
  <w:style w:type="paragraph" w:customStyle="1" w:styleId="0EEECCC9574E487BBB812D4C61BB9F4D">
    <w:name w:val="0EEECCC9574E487BBB812D4C61BB9F4D"/>
    <w:rsid w:val="00386F0A"/>
  </w:style>
  <w:style w:type="paragraph" w:customStyle="1" w:styleId="FDE2DF045D9F418689222E15A5099C09">
    <w:name w:val="FDE2DF045D9F418689222E15A5099C09"/>
    <w:rsid w:val="00386F0A"/>
  </w:style>
  <w:style w:type="paragraph" w:customStyle="1" w:styleId="80FA54F0BF3940DCBA51416A0BF82B84">
    <w:name w:val="80FA54F0BF3940DCBA51416A0BF82B84"/>
    <w:rsid w:val="00386F0A"/>
  </w:style>
  <w:style w:type="paragraph" w:customStyle="1" w:styleId="8E2F2353CF7C4BD087032E53ACA03EC4">
    <w:name w:val="8E2F2353CF7C4BD087032E53ACA03EC4"/>
    <w:rsid w:val="00386F0A"/>
  </w:style>
  <w:style w:type="paragraph" w:customStyle="1" w:styleId="13F9EFED4E4944E0A7FD26691C10A27B">
    <w:name w:val="13F9EFED4E4944E0A7FD26691C10A27B"/>
    <w:rsid w:val="00386F0A"/>
  </w:style>
  <w:style w:type="paragraph" w:customStyle="1" w:styleId="04A7CCAE78BC465089585E07269DA4BC">
    <w:name w:val="04A7CCAE78BC465089585E07269DA4BC"/>
    <w:rsid w:val="00386F0A"/>
  </w:style>
  <w:style w:type="paragraph" w:customStyle="1" w:styleId="1A555FDDCA5141D89E5E5304AAA051E4">
    <w:name w:val="1A555FDDCA5141D89E5E5304AAA051E4"/>
    <w:rsid w:val="00386F0A"/>
  </w:style>
  <w:style w:type="paragraph" w:customStyle="1" w:styleId="3BEE085D9714448B94B5567C564BC03D">
    <w:name w:val="3BEE085D9714448B94B5567C564BC03D"/>
    <w:rsid w:val="00386F0A"/>
  </w:style>
  <w:style w:type="paragraph" w:customStyle="1" w:styleId="FFA1B01A81504F228F7C7A1B8F57FFDD">
    <w:name w:val="FFA1B01A81504F228F7C7A1B8F57FFDD"/>
    <w:rsid w:val="00386F0A"/>
  </w:style>
  <w:style w:type="paragraph" w:customStyle="1" w:styleId="70EE8291016A4AA6A9AE771951319A23">
    <w:name w:val="70EE8291016A4AA6A9AE771951319A23"/>
    <w:rsid w:val="00386F0A"/>
  </w:style>
  <w:style w:type="paragraph" w:customStyle="1" w:styleId="609BF85B0DD3454895FB7A2DFC7FC845">
    <w:name w:val="609BF85B0DD3454895FB7A2DFC7FC845"/>
    <w:rsid w:val="00386F0A"/>
  </w:style>
  <w:style w:type="paragraph" w:customStyle="1" w:styleId="07C1FC6D11654286849CD851FE7101BB">
    <w:name w:val="07C1FC6D11654286849CD851FE7101BB"/>
    <w:rsid w:val="00386F0A"/>
  </w:style>
  <w:style w:type="paragraph" w:customStyle="1" w:styleId="259A3C9F05DD409B850892A01EF6DCD2">
    <w:name w:val="259A3C9F05DD409B850892A01EF6DCD2"/>
    <w:rsid w:val="00386F0A"/>
  </w:style>
  <w:style w:type="paragraph" w:customStyle="1" w:styleId="DF19E7A32EFB417F8CD46943FFBEF73C">
    <w:name w:val="DF19E7A32EFB417F8CD46943FFBEF73C"/>
    <w:rsid w:val="00386F0A"/>
  </w:style>
  <w:style w:type="paragraph" w:customStyle="1" w:styleId="7DA513690564484FAB4AC713F7C68B53">
    <w:name w:val="7DA513690564484FAB4AC713F7C68B53"/>
    <w:rsid w:val="00386F0A"/>
  </w:style>
  <w:style w:type="paragraph" w:customStyle="1" w:styleId="7989F2EC298F45B785B015683BF50B3D">
    <w:name w:val="7989F2EC298F45B785B015683BF50B3D"/>
    <w:rsid w:val="00386F0A"/>
  </w:style>
  <w:style w:type="paragraph" w:customStyle="1" w:styleId="BF5E256A577541559BD86C73BC5FA6B2">
    <w:name w:val="BF5E256A577541559BD86C73BC5FA6B2"/>
    <w:rsid w:val="00386F0A"/>
  </w:style>
  <w:style w:type="paragraph" w:customStyle="1" w:styleId="BE41058D7EAE4F799D7FF2531B6D2C5B">
    <w:name w:val="BE41058D7EAE4F799D7FF2531B6D2C5B"/>
    <w:rsid w:val="00386F0A"/>
  </w:style>
  <w:style w:type="paragraph" w:customStyle="1" w:styleId="58BE112EB7584F69A6E7369863CA28CF">
    <w:name w:val="58BE112EB7584F69A6E7369863CA28CF"/>
    <w:rsid w:val="00386F0A"/>
  </w:style>
  <w:style w:type="paragraph" w:customStyle="1" w:styleId="8FEA67310F1F4D16BEE9C7F95BB86C0F">
    <w:name w:val="8FEA67310F1F4D16BEE9C7F95BB86C0F"/>
    <w:rsid w:val="00386F0A"/>
  </w:style>
  <w:style w:type="paragraph" w:customStyle="1" w:styleId="7FE2B602DEBB4F5399E20312A2014D2F">
    <w:name w:val="7FE2B602DEBB4F5399E20312A2014D2F"/>
    <w:rsid w:val="00386F0A"/>
  </w:style>
  <w:style w:type="paragraph" w:customStyle="1" w:styleId="6001BCE2131B408D95D717CBD4F31222">
    <w:name w:val="6001BCE2131B408D95D717CBD4F31222"/>
    <w:rsid w:val="00386F0A"/>
  </w:style>
  <w:style w:type="paragraph" w:customStyle="1" w:styleId="23AD64D5A40241CDAC9062FDC7B0367D">
    <w:name w:val="23AD64D5A40241CDAC9062FDC7B0367D"/>
    <w:rsid w:val="00386F0A"/>
  </w:style>
  <w:style w:type="paragraph" w:customStyle="1" w:styleId="505B28938FE64ECBAE1FE6509634071A">
    <w:name w:val="505B28938FE64ECBAE1FE6509634071A"/>
    <w:rsid w:val="00386F0A"/>
  </w:style>
  <w:style w:type="paragraph" w:customStyle="1" w:styleId="629AFE0E581E45B49B4B2FE0947A1942">
    <w:name w:val="629AFE0E581E45B49B4B2FE0947A1942"/>
    <w:rsid w:val="00386F0A"/>
  </w:style>
  <w:style w:type="paragraph" w:customStyle="1" w:styleId="1A529C67A49940088929D876F3BF21FF">
    <w:name w:val="1A529C67A49940088929D876F3BF21FF"/>
    <w:rsid w:val="00386F0A"/>
  </w:style>
  <w:style w:type="paragraph" w:customStyle="1" w:styleId="7EA74E58B7B34E9EAAD437ABDD449235">
    <w:name w:val="7EA74E58B7B34E9EAAD437ABDD449235"/>
    <w:rsid w:val="00386F0A"/>
  </w:style>
  <w:style w:type="paragraph" w:customStyle="1" w:styleId="4EC19313FE0342A8A87F55B1CEF795C7">
    <w:name w:val="4EC19313FE0342A8A87F55B1CEF795C7"/>
    <w:rsid w:val="00386F0A"/>
  </w:style>
  <w:style w:type="paragraph" w:customStyle="1" w:styleId="7825E762C42349AA85EAEE58B08FE390">
    <w:name w:val="7825E762C42349AA85EAEE58B08FE390"/>
    <w:rsid w:val="00386F0A"/>
  </w:style>
  <w:style w:type="paragraph" w:customStyle="1" w:styleId="14E10FC2E95A46B190FA24596C2EC5AA">
    <w:name w:val="14E10FC2E95A46B190FA24596C2EC5AA"/>
    <w:rsid w:val="00386F0A"/>
  </w:style>
  <w:style w:type="paragraph" w:customStyle="1" w:styleId="AEF1FE4C0B694007B9B0CE11C7FE50C8">
    <w:name w:val="AEF1FE4C0B694007B9B0CE11C7FE50C8"/>
    <w:rsid w:val="00386F0A"/>
  </w:style>
  <w:style w:type="paragraph" w:customStyle="1" w:styleId="8C352ED2752D4D908E7EB199F0F69B4D">
    <w:name w:val="8C352ED2752D4D908E7EB199F0F69B4D"/>
    <w:rsid w:val="00386F0A"/>
  </w:style>
  <w:style w:type="paragraph" w:customStyle="1" w:styleId="1B949CB3E28A4A87A187B716E3254A69">
    <w:name w:val="1B949CB3E28A4A87A187B716E3254A69"/>
    <w:rsid w:val="00386F0A"/>
  </w:style>
  <w:style w:type="paragraph" w:customStyle="1" w:styleId="79877B36447442F6B5E50C5879729A33">
    <w:name w:val="79877B36447442F6B5E50C5879729A33"/>
    <w:rsid w:val="00386F0A"/>
  </w:style>
  <w:style w:type="paragraph" w:customStyle="1" w:styleId="915AA316E59F4310A23CF178E93BE695">
    <w:name w:val="915AA316E59F4310A23CF178E93BE695"/>
    <w:rsid w:val="00386F0A"/>
  </w:style>
  <w:style w:type="paragraph" w:customStyle="1" w:styleId="AD2A8C2DE7914B3A92AA624491C36D49">
    <w:name w:val="AD2A8C2DE7914B3A92AA624491C36D49"/>
    <w:rsid w:val="00386F0A"/>
  </w:style>
  <w:style w:type="paragraph" w:customStyle="1" w:styleId="F89F4F27D5AE43EABBE4C94010CD5A08">
    <w:name w:val="F89F4F27D5AE43EABBE4C94010CD5A08"/>
    <w:rsid w:val="00386F0A"/>
  </w:style>
  <w:style w:type="paragraph" w:customStyle="1" w:styleId="E1D109C1F1474DE2AEC01B7E6EF289F9">
    <w:name w:val="E1D109C1F1474DE2AEC01B7E6EF289F9"/>
    <w:rsid w:val="00386F0A"/>
  </w:style>
  <w:style w:type="paragraph" w:customStyle="1" w:styleId="D6C7580935094757BE75C50CA6E63F93">
    <w:name w:val="D6C7580935094757BE75C50CA6E63F93"/>
    <w:rsid w:val="00386F0A"/>
  </w:style>
  <w:style w:type="paragraph" w:customStyle="1" w:styleId="4449C139A02942AAA4F85D306930BBD1">
    <w:name w:val="4449C139A02942AAA4F85D306930BBD1"/>
    <w:rsid w:val="00386F0A"/>
  </w:style>
  <w:style w:type="paragraph" w:customStyle="1" w:styleId="2B93DF594CD14DE7B7CA915F59F9A6E1">
    <w:name w:val="2B93DF594CD14DE7B7CA915F59F9A6E1"/>
    <w:rsid w:val="00386F0A"/>
  </w:style>
  <w:style w:type="paragraph" w:customStyle="1" w:styleId="BE5B0A3C8DC043388C10F156339B432B">
    <w:name w:val="BE5B0A3C8DC043388C10F156339B432B"/>
    <w:rsid w:val="00386F0A"/>
  </w:style>
  <w:style w:type="paragraph" w:customStyle="1" w:styleId="367BA5A08D1B4BEC81705F23BAF5FF2B">
    <w:name w:val="367BA5A08D1B4BEC81705F23BAF5FF2B"/>
    <w:rsid w:val="00386F0A"/>
  </w:style>
  <w:style w:type="paragraph" w:customStyle="1" w:styleId="547180859DE94832ADB0CD399E0487AC">
    <w:name w:val="547180859DE94832ADB0CD399E0487AC"/>
    <w:rsid w:val="00386F0A"/>
  </w:style>
  <w:style w:type="paragraph" w:customStyle="1" w:styleId="2203590EEEC6454893CFDF4119E76014">
    <w:name w:val="2203590EEEC6454893CFDF4119E76014"/>
    <w:rsid w:val="00386F0A"/>
  </w:style>
  <w:style w:type="paragraph" w:customStyle="1" w:styleId="29E0E7DB10D944A1BFB13967241B4205">
    <w:name w:val="29E0E7DB10D944A1BFB13967241B4205"/>
    <w:rsid w:val="00386F0A"/>
  </w:style>
  <w:style w:type="paragraph" w:customStyle="1" w:styleId="20C0D77B45B7446E8DB7DB63BE9FDFEB">
    <w:name w:val="20C0D77B45B7446E8DB7DB63BE9FDFEB"/>
    <w:rsid w:val="00386F0A"/>
  </w:style>
  <w:style w:type="paragraph" w:customStyle="1" w:styleId="098D05B1177D47268F3B096397C062BE">
    <w:name w:val="098D05B1177D47268F3B096397C062BE"/>
    <w:rsid w:val="00386F0A"/>
  </w:style>
  <w:style w:type="paragraph" w:customStyle="1" w:styleId="E216917A37FC499A89CA1C220A45BED0">
    <w:name w:val="E216917A37FC499A89CA1C220A45BED0"/>
    <w:rsid w:val="00386F0A"/>
  </w:style>
  <w:style w:type="paragraph" w:customStyle="1" w:styleId="CBDEEC4697694D238F61F2060C94900A">
    <w:name w:val="CBDEEC4697694D238F61F2060C94900A"/>
    <w:rsid w:val="00386F0A"/>
  </w:style>
  <w:style w:type="paragraph" w:customStyle="1" w:styleId="79B64A1C9DF94A98AB0A87290670284F">
    <w:name w:val="79B64A1C9DF94A98AB0A87290670284F"/>
    <w:rsid w:val="00386F0A"/>
  </w:style>
  <w:style w:type="paragraph" w:customStyle="1" w:styleId="6653A4951F304CC3A1B1B06A3731BBF2">
    <w:name w:val="6653A4951F304CC3A1B1B06A3731BBF2"/>
    <w:rsid w:val="00386F0A"/>
  </w:style>
  <w:style w:type="paragraph" w:customStyle="1" w:styleId="F5A18B19EBF046C889635B94382B0C9E">
    <w:name w:val="F5A18B19EBF046C889635B94382B0C9E"/>
    <w:rsid w:val="00386F0A"/>
  </w:style>
  <w:style w:type="paragraph" w:customStyle="1" w:styleId="42F85545B28D45ED8827F484A7600BFB">
    <w:name w:val="42F85545B28D45ED8827F484A7600BFB"/>
    <w:rsid w:val="00386F0A"/>
  </w:style>
  <w:style w:type="paragraph" w:customStyle="1" w:styleId="CFD836212F264285AF0F118B0BE46C8E">
    <w:name w:val="CFD836212F264285AF0F118B0BE46C8E"/>
    <w:rsid w:val="00386F0A"/>
  </w:style>
  <w:style w:type="paragraph" w:customStyle="1" w:styleId="56933FBFA73344FBB4C7EADAE0D03E71">
    <w:name w:val="56933FBFA73344FBB4C7EADAE0D03E71"/>
    <w:rsid w:val="00386F0A"/>
  </w:style>
  <w:style w:type="paragraph" w:customStyle="1" w:styleId="974C1F513D3B4367857A2FB535B16BF3">
    <w:name w:val="974C1F513D3B4367857A2FB535B16BF3"/>
    <w:rsid w:val="00386F0A"/>
  </w:style>
  <w:style w:type="paragraph" w:customStyle="1" w:styleId="2CC2E3825DC142ED82279BF638E154A7">
    <w:name w:val="2CC2E3825DC142ED82279BF638E154A7"/>
    <w:rsid w:val="00386F0A"/>
  </w:style>
  <w:style w:type="paragraph" w:customStyle="1" w:styleId="E3936EDBE6614F4A86A82AA24B5616C9">
    <w:name w:val="E3936EDBE6614F4A86A82AA24B5616C9"/>
    <w:rsid w:val="00386F0A"/>
  </w:style>
  <w:style w:type="paragraph" w:customStyle="1" w:styleId="A877470B92414B8A8F0B16B1A4FAF434">
    <w:name w:val="A877470B92414B8A8F0B16B1A4FAF434"/>
    <w:rsid w:val="00386F0A"/>
  </w:style>
  <w:style w:type="paragraph" w:customStyle="1" w:styleId="6ED3930CC9834885A58E91DA2289C8E1">
    <w:name w:val="6ED3930CC9834885A58E91DA2289C8E1"/>
    <w:rsid w:val="00386F0A"/>
  </w:style>
  <w:style w:type="paragraph" w:customStyle="1" w:styleId="A4800337335743FEB147C458C4ED96F2">
    <w:name w:val="A4800337335743FEB147C458C4ED96F2"/>
    <w:rsid w:val="00386F0A"/>
  </w:style>
  <w:style w:type="paragraph" w:customStyle="1" w:styleId="688B667178EE43A5B432BCCD818E49AC">
    <w:name w:val="688B667178EE43A5B432BCCD818E49AC"/>
    <w:rsid w:val="00386F0A"/>
  </w:style>
  <w:style w:type="paragraph" w:customStyle="1" w:styleId="E2BA64A1A04046FAA7DA249B6BE653D7">
    <w:name w:val="E2BA64A1A04046FAA7DA249B6BE653D7"/>
    <w:rsid w:val="00386F0A"/>
  </w:style>
  <w:style w:type="paragraph" w:customStyle="1" w:styleId="629A0C5C059B47309A5CA1DEA510AEBC">
    <w:name w:val="629A0C5C059B47309A5CA1DEA510AEBC"/>
    <w:rsid w:val="00386F0A"/>
  </w:style>
  <w:style w:type="paragraph" w:customStyle="1" w:styleId="27EF060823434FBD91296F0D3C95C189">
    <w:name w:val="27EF060823434FBD91296F0D3C95C189"/>
    <w:rsid w:val="00386F0A"/>
  </w:style>
  <w:style w:type="paragraph" w:customStyle="1" w:styleId="AFA80AFE7D1D4A73B3ED77E0E18C7C47">
    <w:name w:val="AFA80AFE7D1D4A73B3ED77E0E18C7C47"/>
    <w:rsid w:val="00386F0A"/>
  </w:style>
  <w:style w:type="paragraph" w:customStyle="1" w:styleId="E9E5AAA56B304C2AB2E0D9D15D86D4D9">
    <w:name w:val="E9E5AAA56B304C2AB2E0D9D15D86D4D9"/>
    <w:rsid w:val="00386F0A"/>
  </w:style>
  <w:style w:type="paragraph" w:customStyle="1" w:styleId="249B07C0E2DF4624B7F50C609FBABEC8">
    <w:name w:val="249B07C0E2DF4624B7F50C609FBABEC8"/>
    <w:rsid w:val="00386F0A"/>
  </w:style>
  <w:style w:type="paragraph" w:customStyle="1" w:styleId="1E9976E2FFB64F8089BC3B9CF263C678">
    <w:name w:val="1E9976E2FFB64F8089BC3B9CF263C678"/>
    <w:rsid w:val="00386F0A"/>
  </w:style>
  <w:style w:type="paragraph" w:customStyle="1" w:styleId="4A1FE95F13034D589BC3F4DF89F58E76">
    <w:name w:val="4A1FE95F13034D589BC3F4DF89F58E76"/>
    <w:rsid w:val="00386F0A"/>
  </w:style>
  <w:style w:type="paragraph" w:customStyle="1" w:styleId="4B4569293A4248BABF09CC495A2E65C5">
    <w:name w:val="4B4569293A4248BABF09CC495A2E65C5"/>
    <w:rsid w:val="00386F0A"/>
  </w:style>
  <w:style w:type="paragraph" w:customStyle="1" w:styleId="08F607AAA55B406B849DD0FD6EC10B0D">
    <w:name w:val="08F607AAA55B406B849DD0FD6EC10B0D"/>
    <w:rsid w:val="00386F0A"/>
  </w:style>
  <w:style w:type="paragraph" w:customStyle="1" w:styleId="8CE27B147B494458AFE6642AADF5E472">
    <w:name w:val="8CE27B147B494458AFE6642AADF5E472"/>
    <w:rsid w:val="00386F0A"/>
  </w:style>
  <w:style w:type="paragraph" w:customStyle="1" w:styleId="B72566BBA4B64BF0938EF32109B8B57A">
    <w:name w:val="B72566BBA4B64BF0938EF32109B8B57A"/>
    <w:rsid w:val="00386F0A"/>
  </w:style>
  <w:style w:type="paragraph" w:customStyle="1" w:styleId="666F49664DD04944B38037B2F16F4E9E">
    <w:name w:val="666F49664DD04944B38037B2F16F4E9E"/>
    <w:rsid w:val="00386F0A"/>
  </w:style>
  <w:style w:type="paragraph" w:customStyle="1" w:styleId="A43AB3B8F3684A69AB842E63D255BFEC">
    <w:name w:val="A43AB3B8F3684A69AB842E63D255BFEC"/>
    <w:rsid w:val="00386F0A"/>
  </w:style>
  <w:style w:type="paragraph" w:customStyle="1" w:styleId="073D27525D3740B0A77BDFCA62141CE6">
    <w:name w:val="073D27525D3740B0A77BDFCA62141CE6"/>
    <w:rsid w:val="00386F0A"/>
  </w:style>
  <w:style w:type="paragraph" w:customStyle="1" w:styleId="13B17C7B74DA480F8B5083E13929D196">
    <w:name w:val="13B17C7B74DA480F8B5083E13929D196"/>
    <w:rsid w:val="00386F0A"/>
  </w:style>
  <w:style w:type="paragraph" w:customStyle="1" w:styleId="BDAF46C9442E4FECBBFC2799CAFC8B90">
    <w:name w:val="BDAF46C9442E4FECBBFC2799CAFC8B90"/>
    <w:rsid w:val="00386F0A"/>
  </w:style>
  <w:style w:type="paragraph" w:customStyle="1" w:styleId="61B613C13C2D469097B43E340E7FB5E6">
    <w:name w:val="61B613C13C2D469097B43E340E7FB5E6"/>
    <w:rsid w:val="00386F0A"/>
  </w:style>
  <w:style w:type="paragraph" w:customStyle="1" w:styleId="2A1D9D57EAE34E27843897EDC0D4FF98">
    <w:name w:val="2A1D9D57EAE34E27843897EDC0D4FF98"/>
    <w:rsid w:val="00386F0A"/>
  </w:style>
  <w:style w:type="paragraph" w:customStyle="1" w:styleId="39F85E5FCC174E17899EED0D4BEFD5F5">
    <w:name w:val="39F85E5FCC174E17899EED0D4BEFD5F5"/>
    <w:rsid w:val="00386F0A"/>
  </w:style>
  <w:style w:type="paragraph" w:customStyle="1" w:styleId="EAE5B1E857C549D5ABE70DADB96FE8E4">
    <w:name w:val="EAE5B1E857C549D5ABE70DADB96FE8E4"/>
    <w:rsid w:val="00386F0A"/>
  </w:style>
  <w:style w:type="paragraph" w:customStyle="1" w:styleId="BB81C4908E424631B5CC829EC77A015B">
    <w:name w:val="BB81C4908E424631B5CC829EC77A015B"/>
    <w:rsid w:val="00386F0A"/>
  </w:style>
  <w:style w:type="paragraph" w:customStyle="1" w:styleId="F82B1CA5401B4168BD0BD800C7A5A963">
    <w:name w:val="F82B1CA5401B4168BD0BD800C7A5A963"/>
    <w:rsid w:val="00386F0A"/>
  </w:style>
  <w:style w:type="paragraph" w:customStyle="1" w:styleId="744DA86184BE48F8B7CFE52361895A46">
    <w:name w:val="744DA86184BE48F8B7CFE52361895A46"/>
    <w:rsid w:val="00386F0A"/>
  </w:style>
  <w:style w:type="paragraph" w:customStyle="1" w:styleId="E2150E0239D044F98A222AFAA1339057">
    <w:name w:val="E2150E0239D044F98A222AFAA1339057"/>
    <w:rsid w:val="00386F0A"/>
  </w:style>
  <w:style w:type="paragraph" w:customStyle="1" w:styleId="E0E6BA03F01343088E695CA697B1DCC0">
    <w:name w:val="E0E6BA03F01343088E695CA697B1DCC0"/>
    <w:rsid w:val="00386F0A"/>
  </w:style>
  <w:style w:type="paragraph" w:customStyle="1" w:styleId="08964711E3DA4319868D84FDC868AB1E">
    <w:name w:val="08964711E3DA4319868D84FDC868AB1E"/>
    <w:rsid w:val="00386F0A"/>
  </w:style>
  <w:style w:type="paragraph" w:customStyle="1" w:styleId="96190F2DEA134E11AAD50D16D968CCED">
    <w:name w:val="96190F2DEA134E11AAD50D16D968CCED"/>
    <w:rsid w:val="00386F0A"/>
  </w:style>
  <w:style w:type="paragraph" w:customStyle="1" w:styleId="E621757F693241E49EEEACF8746BF9A2">
    <w:name w:val="E621757F693241E49EEEACF8746BF9A2"/>
    <w:rsid w:val="00386F0A"/>
  </w:style>
  <w:style w:type="paragraph" w:customStyle="1" w:styleId="B4CDAD46C0C54F1C86C49490C33C1417">
    <w:name w:val="B4CDAD46C0C54F1C86C49490C33C1417"/>
    <w:rsid w:val="00386F0A"/>
  </w:style>
  <w:style w:type="paragraph" w:customStyle="1" w:styleId="21F0041E22424E4782BBB5C841FF0C25">
    <w:name w:val="21F0041E22424E4782BBB5C841FF0C25"/>
    <w:rsid w:val="00386F0A"/>
  </w:style>
  <w:style w:type="paragraph" w:customStyle="1" w:styleId="0B4ADA9B0D21435C9EFBBC249E85D667">
    <w:name w:val="0B4ADA9B0D21435C9EFBBC249E85D667"/>
    <w:rsid w:val="00386F0A"/>
  </w:style>
  <w:style w:type="paragraph" w:customStyle="1" w:styleId="662540507D444994828FFE3CD9B9E368">
    <w:name w:val="662540507D444994828FFE3CD9B9E368"/>
    <w:rsid w:val="00386F0A"/>
  </w:style>
  <w:style w:type="paragraph" w:customStyle="1" w:styleId="020FE076EFFC4210AE762EA728038A9E">
    <w:name w:val="020FE076EFFC4210AE762EA728038A9E"/>
    <w:rsid w:val="00386F0A"/>
  </w:style>
  <w:style w:type="paragraph" w:customStyle="1" w:styleId="2D073BAEBAAF4EFCA56510A997AB0AD5">
    <w:name w:val="2D073BAEBAAF4EFCA56510A997AB0AD5"/>
    <w:rsid w:val="00386F0A"/>
  </w:style>
  <w:style w:type="paragraph" w:customStyle="1" w:styleId="CE5388F915CA4F118DDC240AD3BE5F1A">
    <w:name w:val="CE5388F915CA4F118DDC240AD3BE5F1A"/>
    <w:rsid w:val="00386F0A"/>
  </w:style>
  <w:style w:type="paragraph" w:customStyle="1" w:styleId="4964B48731E44FE184B27AA8EF4D9258">
    <w:name w:val="4964B48731E44FE184B27AA8EF4D9258"/>
    <w:rsid w:val="00386F0A"/>
  </w:style>
  <w:style w:type="paragraph" w:customStyle="1" w:styleId="33E8F4F0DDF04B84BFA932A83D5A350B">
    <w:name w:val="33E8F4F0DDF04B84BFA932A83D5A350B"/>
    <w:rsid w:val="00386F0A"/>
  </w:style>
  <w:style w:type="paragraph" w:customStyle="1" w:styleId="C48ABB573F7F4ABCA2F0100636AA7D99">
    <w:name w:val="C48ABB573F7F4ABCA2F0100636AA7D99"/>
    <w:rsid w:val="00386F0A"/>
  </w:style>
  <w:style w:type="paragraph" w:customStyle="1" w:styleId="8B379C193C784DE98CAAAF2BAE2DC7DB">
    <w:name w:val="8B379C193C784DE98CAAAF2BAE2DC7DB"/>
    <w:rsid w:val="00386F0A"/>
  </w:style>
  <w:style w:type="paragraph" w:customStyle="1" w:styleId="D3E992EB17A24C2BB9FFAB3B7B4D64FC">
    <w:name w:val="D3E992EB17A24C2BB9FFAB3B7B4D64FC"/>
    <w:rsid w:val="00386F0A"/>
  </w:style>
  <w:style w:type="paragraph" w:customStyle="1" w:styleId="7928FAA03FFE47EFB79296CD453D4239">
    <w:name w:val="7928FAA03FFE47EFB79296CD453D4239"/>
    <w:rsid w:val="00386F0A"/>
  </w:style>
  <w:style w:type="paragraph" w:customStyle="1" w:styleId="1182EAB7E7A542E3B2EF07F07B3A90E6">
    <w:name w:val="1182EAB7E7A542E3B2EF07F07B3A90E6"/>
    <w:rsid w:val="00386F0A"/>
  </w:style>
  <w:style w:type="paragraph" w:customStyle="1" w:styleId="E2948A28C446410CB2436BAE132CD2DE">
    <w:name w:val="E2948A28C446410CB2436BAE132CD2DE"/>
    <w:rsid w:val="00386F0A"/>
  </w:style>
  <w:style w:type="paragraph" w:customStyle="1" w:styleId="CCA4A863569846C88C2380732A985AD3">
    <w:name w:val="CCA4A863569846C88C2380732A985AD3"/>
    <w:rsid w:val="00386F0A"/>
  </w:style>
  <w:style w:type="paragraph" w:customStyle="1" w:styleId="F142AE9A5DCB4724B64404E96C01B5A4">
    <w:name w:val="F142AE9A5DCB4724B64404E96C01B5A4"/>
    <w:rsid w:val="00386F0A"/>
  </w:style>
  <w:style w:type="paragraph" w:customStyle="1" w:styleId="B302A7FA3AFF4649A12817EB8BA38E2C">
    <w:name w:val="B302A7FA3AFF4649A12817EB8BA38E2C"/>
    <w:rsid w:val="00386F0A"/>
  </w:style>
  <w:style w:type="paragraph" w:customStyle="1" w:styleId="4F99CA1B33594060A2317A3DD942F6CD">
    <w:name w:val="4F99CA1B33594060A2317A3DD942F6CD"/>
    <w:rsid w:val="00386F0A"/>
  </w:style>
  <w:style w:type="paragraph" w:customStyle="1" w:styleId="7D3BF6F9AF814608ABCE98E634DEADE6">
    <w:name w:val="7D3BF6F9AF814608ABCE98E634DEADE6"/>
    <w:rsid w:val="00386F0A"/>
  </w:style>
  <w:style w:type="paragraph" w:customStyle="1" w:styleId="596FE24A21BB4ABEBD1A1E22502DA201">
    <w:name w:val="596FE24A21BB4ABEBD1A1E22502DA201"/>
    <w:rsid w:val="00386F0A"/>
  </w:style>
  <w:style w:type="paragraph" w:customStyle="1" w:styleId="86F3A43533A64A3AA14772C8208028BE">
    <w:name w:val="86F3A43533A64A3AA14772C8208028BE"/>
    <w:rsid w:val="00386F0A"/>
  </w:style>
  <w:style w:type="paragraph" w:customStyle="1" w:styleId="1F803C8A65A8418080ACDDB9EAE64740">
    <w:name w:val="1F803C8A65A8418080ACDDB9EAE64740"/>
    <w:rsid w:val="00386F0A"/>
  </w:style>
  <w:style w:type="paragraph" w:customStyle="1" w:styleId="A5B0DCC9B9314BD59522CC40C4C5C8C9">
    <w:name w:val="A5B0DCC9B9314BD59522CC40C4C5C8C9"/>
    <w:rsid w:val="00386F0A"/>
  </w:style>
  <w:style w:type="paragraph" w:customStyle="1" w:styleId="CCCCEDE41A914A87B7B43A81AAB8A478">
    <w:name w:val="CCCCEDE41A914A87B7B43A81AAB8A478"/>
    <w:rsid w:val="00386F0A"/>
  </w:style>
  <w:style w:type="paragraph" w:customStyle="1" w:styleId="38FFA15C77EE4460AEB4EDEBAD8BEF37">
    <w:name w:val="38FFA15C77EE4460AEB4EDEBAD8BEF37"/>
    <w:rsid w:val="00386F0A"/>
  </w:style>
  <w:style w:type="paragraph" w:customStyle="1" w:styleId="4564D0A08185448BA66A3675996A88C6">
    <w:name w:val="4564D0A08185448BA66A3675996A88C6"/>
    <w:rsid w:val="00386F0A"/>
  </w:style>
  <w:style w:type="paragraph" w:customStyle="1" w:styleId="E003E0AF64C3476BB251E98E167DACE3">
    <w:name w:val="E003E0AF64C3476BB251E98E167DACE3"/>
    <w:rsid w:val="00386F0A"/>
  </w:style>
  <w:style w:type="paragraph" w:customStyle="1" w:styleId="E8301D171BD1449D9053ED827874A3DA">
    <w:name w:val="E8301D171BD1449D9053ED827874A3DA"/>
    <w:rsid w:val="00386F0A"/>
  </w:style>
  <w:style w:type="paragraph" w:customStyle="1" w:styleId="63ED29D1C4B04AA491ADD7CA6A0C1AE8">
    <w:name w:val="63ED29D1C4B04AA491ADD7CA6A0C1AE8"/>
    <w:rsid w:val="00386F0A"/>
  </w:style>
  <w:style w:type="paragraph" w:customStyle="1" w:styleId="115FEF46C24D4B05A41523765E0C3053">
    <w:name w:val="115FEF46C24D4B05A41523765E0C3053"/>
    <w:rsid w:val="00386F0A"/>
  </w:style>
  <w:style w:type="paragraph" w:customStyle="1" w:styleId="2C51D0F11E674A2E888673CED43C47B8">
    <w:name w:val="2C51D0F11E674A2E888673CED43C47B8"/>
    <w:rsid w:val="00386F0A"/>
  </w:style>
  <w:style w:type="paragraph" w:customStyle="1" w:styleId="49D6F09A910549F08C3E697A0D541A70">
    <w:name w:val="49D6F09A910549F08C3E697A0D541A70"/>
    <w:rsid w:val="00386F0A"/>
  </w:style>
  <w:style w:type="paragraph" w:customStyle="1" w:styleId="3922C54ADCF242E69AF78499E7F85778">
    <w:name w:val="3922C54ADCF242E69AF78499E7F85778"/>
    <w:rsid w:val="00386F0A"/>
  </w:style>
  <w:style w:type="paragraph" w:customStyle="1" w:styleId="D62AA2B0503347C0B16F56F12BEEF7E6">
    <w:name w:val="D62AA2B0503347C0B16F56F12BEEF7E6"/>
    <w:rsid w:val="00386F0A"/>
  </w:style>
  <w:style w:type="paragraph" w:customStyle="1" w:styleId="892383A43EE34B9898DD03A5C815E46E">
    <w:name w:val="892383A43EE34B9898DD03A5C815E46E"/>
    <w:rsid w:val="00386F0A"/>
  </w:style>
  <w:style w:type="paragraph" w:customStyle="1" w:styleId="B1D837415AEF484E99355D6B485EA851">
    <w:name w:val="B1D837415AEF484E99355D6B485EA851"/>
    <w:rsid w:val="00386F0A"/>
  </w:style>
  <w:style w:type="paragraph" w:customStyle="1" w:styleId="48588FA1CFFB4224ADE0DE0C2119E2A5">
    <w:name w:val="48588FA1CFFB4224ADE0DE0C2119E2A5"/>
    <w:rsid w:val="00386F0A"/>
  </w:style>
  <w:style w:type="paragraph" w:customStyle="1" w:styleId="6A0FF8BBDFDF46809B6372D07484374A">
    <w:name w:val="6A0FF8BBDFDF46809B6372D07484374A"/>
    <w:rsid w:val="00386F0A"/>
  </w:style>
  <w:style w:type="paragraph" w:customStyle="1" w:styleId="43F9BBF0F9FC4B51BD0739D6307B304C">
    <w:name w:val="43F9BBF0F9FC4B51BD0739D6307B304C"/>
    <w:rsid w:val="00386F0A"/>
  </w:style>
  <w:style w:type="paragraph" w:customStyle="1" w:styleId="0CB3A45163F144A6AC7790E7202591A8">
    <w:name w:val="0CB3A45163F144A6AC7790E7202591A8"/>
    <w:rsid w:val="00386F0A"/>
  </w:style>
  <w:style w:type="paragraph" w:customStyle="1" w:styleId="4B3B9D3DAD7F4A249B6F00AB95528D58">
    <w:name w:val="4B3B9D3DAD7F4A249B6F00AB95528D58"/>
    <w:rsid w:val="00386F0A"/>
  </w:style>
  <w:style w:type="paragraph" w:customStyle="1" w:styleId="56CA3F4C44CE4E6B83576635A734ECF5">
    <w:name w:val="56CA3F4C44CE4E6B83576635A734ECF5"/>
    <w:rsid w:val="00386F0A"/>
  </w:style>
  <w:style w:type="paragraph" w:customStyle="1" w:styleId="B09087ACFC604E8AB9BC1DFB3875F7F4">
    <w:name w:val="B09087ACFC604E8AB9BC1DFB3875F7F4"/>
    <w:rsid w:val="00386F0A"/>
  </w:style>
  <w:style w:type="paragraph" w:customStyle="1" w:styleId="25028E9749844A69828B456C4F914814">
    <w:name w:val="25028E9749844A69828B456C4F914814"/>
    <w:rsid w:val="00386F0A"/>
  </w:style>
  <w:style w:type="paragraph" w:customStyle="1" w:styleId="C5AB7AD574344CC2854838FB5244F99F">
    <w:name w:val="C5AB7AD574344CC2854838FB5244F99F"/>
    <w:rsid w:val="00386F0A"/>
  </w:style>
  <w:style w:type="paragraph" w:customStyle="1" w:styleId="090116E59A8F46E5B2D485B04E8541D3">
    <w:name w:val="090116E59A8F46E5B2D485B04E8541D3"/>
    <w:rsid w:val="00386F0A"/>
  </w:style>
  <w:style w:type="paragraph" w:customStyle="1" w:styleId="7AD6C2210BF547138F45964C5E797EE2">
    <w:name w:val="7AD6C2210BF547138F45964C5E797EE2"/>
    <w:rsid w:val="00386F0A"/>
  </w:style>
  <w:style w:type="paragraph" w:customStyle="1" w:styleId="C4ACCB0DA7A641C698A004DCC1DCA120">
    <w:name w:val="C4ACCB0DA7A641C698A004DCC1DCA120"/>
    <w:rsid w:val="00386F0A"/>
  </w:style>
  <w:style w:type="paragraph" w:customStyle="1" w:styleId="738333651FE34B2992E64E6B6E77A151">
    <w:name w:val="738333651FE34B2992E64E6B6E77A151"/>
    <w:rsid w:val="00386F0A"/>
  </w:style>
  <w:style w:type="paragraph" w:customStyle="1" w:styleId="5B9ABF23A5FE415983438B903827D212">
    <w:name w:val="5B9ABF23A5FE415983438B903827D212"/>
    <w:rsid w:val="00386F0A"/>
  </w:style>
  <w:style w:type="paragraph" w:customStyle="1" w:styleId="74E82371DE7740E48FEF5DB662893849">
    <w:name w:val="74E82371DE7740E48FEF5DB662893849"/>
    <w:rsid w:val="00386F0A"/>
  </w:style>
  <w:style w:type="paragraph" w:customStyle="1" w:styleId="EA50C9BEFBE2459096D349D83DCFA85C">
    <w:name w:val="EA50C9BEFBE2459096D349D83DCFA85C"/>
    <w:rsid w:val="00386F0A"/>
  </w:style>
  <w:style w:type="paragraph" w:customStyle="1" w:styleId="95E17F0983CA4894B819836387C0F07D">
    <w:name w:val="95E17F0983CA4894B819836387C0F07D"/>
    <w:rsid w:val="00386F0A"/>
  </w:style>
  <w:style w:type="paragraph" w:customStyle="1" w:styleId="7A6085F4ABB3431FBC443EC834A9424B">
    <w:name w:val="7A6085F4ABB3431FBC443EC834A9424B"/>
    <w:rsid w:val="00386F0A"/>
  </w:style>
  <w:style w:type="paragraph" w:customStyle="1" w:styleId="E127AC2DFADF45EEBCFD9ACC3D0B9533">
    <w:name w:val="E127AC2DFADF45EEBCFD9ACC3D0B9533"/>
    <w:rsid w:val="00386F0A"/>
  </w:style>
  <w:style w:type="paragraph" w:customStyle="1" w:styleId="0B02A484D84E440E9846267B0088E9B3">
    <w:name w:val="0B02A484D84E440E9846267B0088E9B3"/>
    <w:rsid w:val="00386F0A"/>
  </w:style>
  <w:style w:type="paragraph" w:customStyle="1" w:styleId="4EC823384B494FB3A66B7E3840B363C9">
    <w:name w:val="4EC823384B494FB3A66B7E3840B363C9"/>
    <w:rsid w:val="00386F0A"/>
  </w:style>
  <w:style w:type="paragraph" w:customStyle="1" w:styleId="0AB35C845A0F4CD4813E79F2DE7944CA">
    <w:name w:val="0AB35C845A0F4CD4813E79F2DE7944CA"/>
    <w:rsid w:val="00386F0A"/>
  </w:style>
  <w:style w:type="paragraph" w:customStyle="1" w:styleId="01690F11226C4CD1AA9741B3B75EAA2A">
    <w:name w:val="01690F11226C4CD1AA9741B3B75EAA2A"/>
    <w:rsid w:val="00386F0A"/>
  </w:style>
  <w:style w:type="paragraph" w:customStyle="1" w:styleId="053E8798189F4CC398083E5F82D72E1B">
    <w:name w:val="053E8798189F4CC398083E5F82D72E1B"/>
    <w:rsid w:val="00386F0A"/>
  </w:style>
  <w:style w:type="paragraph" w:customStyle="1" w:styleId="8C238D71CB6C495388377901089231D9">
    <w:name w:val="8C238D71CB6C495388377901089231D9"/>
    <w:rsid w:val="00386F0A"/>
  </w:style>
  <w:style w:type="paragraph" w:customStyle="1" w:styleId="48D23917314E48F0AD539DCDAE26F919">
    <w:name w:val="48D23917314E48F0AD539DCDAE26F919"/>
    <w:rsid w:val="00386F0A"/>
  </w:style>
  <w:style w:type="paragraph" w:customStyle="1" w:styleId="40F45D1B463445A4A962A58B7E9A9CFE">
    <w:name w:val="40F45D1B463445A4A962A58B7E9A9CFE"/>
    <w:rsid w:val="00386F0A"/>
  </w:style>
  <w:style w:type="paragraph" w:customStyle="1" w:styleId="F14395797BCF446C97E231D21E87845D">
    <w:name w:val="F14395797BCF446C97E231D21E87845D"/>
    <w:rsid w:val="00386F0A"/>
  </w:style>
  <w:style w:type="paragraph" w:customStyle="1" w:styleId="F7B842FD81534C079DC4ECA1A9A790C0">
    <w:name w:val="F7B842FD81534C079DC4ECA1A9A790C0"/>
    <w:rsid w:val="00386F0A"/>
  </w:style>
  <w:style w:type="paragraph" w:customStyle="1" w:styleId="BD0D958F7A844ACA91F6BEA0F38F14A8">
    <w:name w:val="BD0D958F7A844ACA91F6BEA0F38F14A8"/>
    <w:rsid w:val="00386F0A"/>
  </w:style>
  <w:style w:type="paragraph" w:customStyle="1" w:styleId="4150A42C13C04F5FA4D1714A5FA6D240">
    <w:name w:val="4150A42C13C04F5FA4D1714A5FA6D240"/>
    <w:rsid w:val="00386F0A"/>
  </w:style>
  <w:style w:type="paragraph" w:customStyle="1" w:styleId="FBF002A9C38E453BABC57DE76686A241">
    <w:name w:val="FBF002A9C38E453BABC57DE76686A241"/>
    <w:rsid w:val="00386F0A"/>
  </w:style>
  <w:style w:type="paragraph" w:customStyle="1" w:styleId="3A8578A0667C45FFB1B20D400EFDD215">
    <w:name w:val="3A8578A0667C45FFB1B20D400EFDD215"/>
    <w:rsid w:val="00386F0A"/>
  </w:style>
  <w:style w:type="paragraph" w:customStyle="1" w:styleId="841FE291235543AC87E67515B4D24F8C">
    <w:name w:val="841FE291235543AC87E67515B4D24F8C"/>
    <w:rsid w:val="00386F0A"/>
  </w:style>
  <w:style w:type="paragraph" w:customStyle="1" w:styleId="8B5C7008722845589E01092B5797C6CC">
    <w:name w:val="8B5C7008722845589E01092B5797C6CC"/>
    <w:rsid w:val="00386F0A"/>
  </w:style>
  <w:style w:type="paragraph" w:customStyle="1" w:styleId="392C1A95CB494A36ADB43AB8BF42BCC6">
    <w:name w:val="392C1A95CB494A36ADB43AB8BF42BCC6"/>
    <w:rsid w:val="00386F0A"/>
  </w:style>
  <w:style w:type="paragraph" w:customStyle="1" w:styleId="0D725755D8EE44FF80958CE40FE559CC">
    <w:name w:val="0D725755D8EE44FF80958CE40FE559CC"/>
    <w:rsid w:val="00386F0A"/>
  </w:style>
  <w:style w:type="paragraph" w:customStyle="1" w:styleId="9A70642FD6BF4F13AC2591D8F8DB1291">
    <w:name w:val="9A70642FD6BF4F13AC2591D8F8DB1291"/>
    <w:rsid w:val="00386F0A"/>
  </w:style>
  <w:style w:type="paragraph" w:customStyle="1" w:styleId="6FCF9F8A1F5749009BDFC95D333216B5">
    <w:name w:val="6FCF9F8A1F5749009BDFC95D333216B5"/>
    <w:rsid w:val="00386F0A"/>
  </w:style>
  <w:style w:type="paragraph" w:customStyle="1" w:styleId="9F5EB5193C9447B59F5E05E03F20E055">
    <w:name w:val="9F5EB5193C9447B59F5E05E03F20E055"/>
    <w:rsid w:val="00386F0A"/>
  </w:style>
  <w:style w:type="paragraph" w:customStyle="1" w:styleId="A4F75A6D692444909A916C305DB7A23E">
    <w:name w:val="A4F75A6D692444909A916C305DB7A23E"/>
    <w:rsid w:val="00386F0A"/>
  </w:style>
  <w:style w:type="paragraph" w:customStyle="1" w:styleId="8A08C4E5CAC34927BD32C651F52A02FF">
    <w:name w:val="8A08C4E5CAC34927BD32C651F52A02FF"/>
    <w:rsid w:val="00386F0A"/>
  </w:style>
  <w:style w:type="paragraph" w:customStyle="1" w:styleId="4C6B9163D9464002B6F3022683172818">
    <w:name w:val="4C6B9163D9464002B6F3022683172818"/>
    <w:rsid w:val="00386F0A"/>
  </w:style>
  <w:style w:type="paragraph" w:customStyle="1" w:styleId="4117E807AAAD4743A305B1A94DC186BE">
    <w:name w:val="4117E807AAAD4743A305B1A94DC186BE"/>
    <w:rsid w:val="00386F0A"/>
  </w:style>
  <w:style w:type="paragraph" w:customStyle="1" w:styleId="454B60BC45CE4DA4B0681D70B9123343">
    <w:name w:val="454B60BC45CE4DA4B0681D70B9123343"/>
    <w:rsid w:val="00386F0A"/>
  </w:style>
  <w:style w:type="paragraph" w:customStyle="1" w:styleId="E8A18A08FDC44DD0B367D1583EE353AC">
    <w:name w:val="E8A18A08FDC44DD0B367D1583EE353AC"/>
    <w:rsid w:val="00386F0A"/>
  </w:style>
  <w:style w:type="paragraph" w:customStyle="1" w:styleId="2078A6222FF245F098A4E4BF9B561B03">
    <w:name w:val="2078A6222FF245F098A4E4BF9B561B03"/>
    <w:rsid w:val="00386F0A"/>
  </w:style>
  <w:style w:type="paragraph" w:customStyle="1" w:styleId="D2378CBD7F0243BBA3EB60AB6B47A728">
    <w:name w:val="D2378CBD7F0243BBA3EB60AB6B47A728"/>
    <w:rsid w:val="00386F0A"/>
  </w:style>
  <w:style w:type="paragraph" w:customStyle="1" w:styleId="F7B8123CF9154E5BB95B349DF5483725">
    <w:name w:val="F7B8123CF9154E5BB95B349DF5483725"/>
    <w:rsid w:val="00386F0A"/>
  </w:style>
  <w:style w:type="paragraph" w:customStyle="1" w:styleId="428FB15C5FB6484DBDF876E71C98A0F2">
    <w:name w:val="428FB15C5FB6484DBDF876E71C98A0F2"/>
    <w:rsid w:val="00386F0A"/>
  </w:style>
  <w:style w:type="paragraph" w:customStyle="1" w:styleId="FB8ECD7199864AE0BDF52FD189EBB418">
    <w:name w:val="FB8ECD7199864AE0BDF52FD189EBB418"/>
    <w:rsid w:val="00386F0A"/>
  </w:style>
  <w:style w:type="paragraph" w:customStyle="1" w:styleId="DA79B4B3A8A74429B8A1F45F35660B1A">
    <w:name w:val="DA79B4B3A8A74429B8A1F45F35660B1A"/>
    <w:rsid w:val="00386F0A"/>
  </w:style>
  <w:style w:type="paragraph" w:customStyle="1" w:styleId="5197B82ECA01406AA062C9CE581334E8">
    <w:name w:val="5197B82ECA01406AA062C9CE581334E8"/>
    <w:rsid w:val="00386F0A"/>
  </w:style>
  <w:style w:type="paragraph" w:customStyle="1" w:styleId="A76CB3D5A1EE44638CF8B16C2A6250B7">
    <w:name w:val="A76CB3D5A1EE44638CF8B16C2A6250B7"/>
    <w:rsid w:val="00386F0A"/>
  </w:style>
  <w:style w:type="paragraph" w:customStyle="1" w:styleId="208B716C754E48B4BF92F1D27CB033B3">
    <w:name w:val="208B716C754E48B4BF92F1D27CB033B3"/>
    <w:rsid w:val="00386F0A"/>
  </w:style>
  <w:style w:type="paragraph" w:customStyle="1" w:styleId="27A1E78979394E239EE488788CD7C6FB">
    <w:name w:val="27A1E78979394E239EE488788CD7C6FB"/>
    <w:rsid w:val="00386F0A"/>
  </w:style>
  <w:style w:type="paragraph" w:customStyle="1" w:styleId="B9F59BDEB21244048CE12C882C87FA37">
    <w:name w:val="B9F59BDEB21244048CE12C882C87FA37"/>
    <w:rsid w:val="00386F0A"/>
  </w:style>
  <w:style w:type="paragraph" w:customStyle="1" w:styleId="A875E2276602453A961E981798DCB521">
    <w:name w:val="A875E2276602453A961E981798DCB521"/>
    <w:rsid w:val="00386F0A"/>
  </w:style>
  <w:style w:type="paragraph" w:customStyle="1" w:styleId="6AC722B29B7047EA990DF8F1DD1345F5">
    <w:name w:val="6AC722B29B7047EA990DF8F1DD1345F5"/>
    <w:rsid w:val="00386F0A"/>
  </w:style>
  <w:style w:type="paragraph" w:customStyle="1" w:styleId="204FE762365E4437B72F848B1798C23A">
    <w:name w:val="204FE762365E4437B72F848B1798C23A"/>
    <w:rsid w:val="00386F0A"/>
  </w:style>
  <w:style w:type="paragraph" w:customStyle="1" w:styleId="7A7B5638A3E64564B3A53B477690794A">
    <w:name w:val="7A7B5638A3E64564B3A53B477690794A"/>
    <w:rsid w:val="00386F0A"/>
  </w:style>
  <w:style w:type="paragraph" w:customStyle="1" w:styleId="6BF55BB80843477F8E430ED48A40CB97">
    <w:name w:val="6BF55BB80843477F8E430ED48A40CB97"/>
    <w:rsid w:val="00386F0A"/>
  </w:style>
  <w:style w:type="paragraph" w:customStyle="1" w:styleId="8ABA124B70974F0BAD0FFCA986732666">
    <w:name w:val="8ABA124B70974F0BAD0FFCA986732666"/>
    <w:rsid w:val="00386F0A"/>
  </w:style>
  <w:style w:type="paragraph" w:customStyle="1" w:styleId="8E4F1201C09C4A4D9A1A847F1A94FE7C">
    <w:name w:val="8E4F1201C09C4A4D9A1A847F1A94FE7C"/>
    <w:rsid w:val="00386F0A"/>
  </w:style>
  <w:style w:type="paragraph" w:customStyle="1" w:styleId="EE206A745C4943A6B4068E8A3543E06D">
    <w:name w:val="EE206A745C4943A6B4068E8A3543E06D"/>
    <w:rsid w:val="00386F0A"/>
  </w:style>
  <w:style w:type="paragraph" w:customStyle="1" w:styleId="F7A961996728487881F35107FE84DE8C">
    <w:name w:val="F7A961996728487881F35107FE84DE8C"/>
    <w:rsid w:val="00386F0A"/>
  </w:style>
  <w:style w:type="paragraph" w:customStyle="1" w:styleId="291ECBFA5C3046F19000532548680A40">
    <w:name w:val="291ECBFA5C3046F19000532548680A40"/>
    <w:rsid w:val="00386F0A"/>
  </w:style>
  <w:style w:type="paragraph" w:customStyle="1" w:styleId="CD84670CD8A04000B2D7A57D45129D46">
    <w:name w:val="CD84670CD8A04000B2D7A57D45129D46"/>
    <w:rsid w:val="00386F0A"/>
  </w:style>
  <w:style w:type="paragraph" w:customStyle="1" w:styleId="42B1D632CDFB47AAB07CCCCA5CDE5D5D">
    <w:name w:val="42B1D632CDFB47AAB07CCCCA5CDE5D5D"/>
    <w:rsid w:val="00386F0A"/>
  </w:style>
  <w:style w:type="paragraph" w:customStyle="1" w:styleId="7A3C496F543042548020FFCE480E870E">
    <w:name w:val="7A3C496F543042548020FFCE480E870E"/>
    <w:rsid w:val="00386F0A"/>
  </w:style>
  <w:style w:type="paragraph" w:customStyle="1" w:styleId="E304C0BDE6614254BD61C73E9CFCA4CF">
    <w:name w:val="E304C0BDE6614254BD61C73E9CFCA4CF"/>
    <w:rsid w:val="00386F0A"/>
  </w:style>
  <w:style w:type="paragraph" w:customStyle="1" w:styleId="AC13AC639C384DCE9E25C5F6C58ECED5">
    <w:name w:val="AC13AC639C384DCE9E25C5F6C58ECED5"/>
    <w:rsid w:val="00386F0A"/>
  </w:style>
  <w:style w:type="paragraph" w:customStyle="1" w:styleId="64E6C079EA024F108B2CA55285F856D7">
    <w:name w:val="64E6C079EA024F108B2CA55285F856D7"/>
    <w:rsid w:val="00386F0A"/>
  </w:style>
  <w:style w:type="paragraph" w:customStyle="1" w:styleId="FF80305E24C74DC8A81D0FF778E4851A">
    <w:name w:val="FF80305E24C74DC8A81D0FF778E4851A"/>
    <w:rsid w:val="00386F0A"/>
  </w:style>
  <w:style w:type="paragraph" w:customStyle="1" w:styleId="39CB6EA9F46946B287D80C07A81F4A4B">
    <w:name w:val="39CB6EA9F46946B287D80C07A81F4A4B"/>
    <w:rsid w:val="00386F0A"/>
  </w:style>
  <w:style w:type="paragraph" w:customStyle="1" w:styleId="85B58BA77A1B40E781D56E68BA599C9D">
    <w:name w:val="85B58BA77A1B40E781D56E68BA599C9D"/>
    <w:rsid w:val="00386F0A"/>
  </w:style>
  <w:style w:type="paragraph" w:customStyle="1" w:styleId="6D8DC898215B4DB3A485B4FA228585A0">
    <w:name w:val="6D8DC898215B4DB3A485B4FA228585A0"/>
    <w:rsid w:val="00386F0A"/>
  </w:style>
  <w:style w:type="paragraph" w:customStyle="1" w:styleId="C684AB36944A438FAA9B587619DDFD4F">
    <w:name w:val="C684AB36944A438FAA9B587619DDFD4F"/>
    <w:rsid w:val="00386F0A"/>
  </w:style>
  <w:style w:type="paragraph" w:customStyle="1" w:styleId="8D7A07AC72CF4B89B4933F081020F25A">
    <w:name w:val="8D7A07AC72CF4B89B4933F081020F25A"/>
    <w:rsid w:val="00386F0A"/>
  </w:style>
  <w:style w:type="paragraph" w:customStyle="1" w:styleId="D2D7BB40D2B24F0E9D73C6D3F4794051">
    <w:name w:val="D2D7BB40D2B24F0E9D73C6D3F4794051"/>
    <w:rsid w:val="00386F0A"/>
  </w:style>
  <w:style w:type="paragraph" w:customStyle="1" w:styleId="95A24293209E49A1BADE66988551BDB1">
    <w:name w:val="95A24293209E49A1BADE66988551BDB1"/>
    <w:rsid w:val="00386F0A"/>
  </w:style>
  <w:style w:type="paragraph" w:customStyle="1" w:styleId="E38796DBC057421E84EBE9AE06FC58C3">
    <w:name w:val="E38796DBC057421E84EBE9AE06FC58C3"/>
    <w:rsid w:val="00386F0A"/>
  </w:style>
  <w:style w:type="paragraph" w:customStyle="1" w:styleId="B81A21A3B93843688EDA63CDA69BD0B4">
    <w:name w:val="B81A21A3B93843688EDA63CDA69BD0B4"/>
    <w:rsid w:val="00386F0A"/>
  </w:style>
  <w:style w:type="paragraph" w:customStyle="1" w:styleId="1908949553884EB38EFD6A322DF2F04E">
    <w:name w:val="1908949553884EB38EFD6A322DF2F04E"/>
    <w:rsid w:val="00386F0A"/>
  </w:style>
  <w:style w:type="paragraph" w:customStyle="1" w:styleId="19F6F42D874E4591BF700A4534A276F8">
    <w:name w:val="19F6F42D874E4591BF700A4534A276F8"/>
    <w:rsid w:val="00386F0A"/>
  </w:style>
  <w:style w:type="paragraph" w:customStyle="1" w:styleId="D43D552CCF6C4DE8B00877469A79442C">
    <w:name w:val="D43D552CCF6C4DE8B00877469A79442C"/>
    <w:rsid w:val="00386F0A"/>
  </w:style>
  <w:style w:type="paragraph" w:customStyle="1" w:styleId="C62A50962E934963BE9095EC25D88D60">
    <w:name w:val="C62A50962E934963BE9095EC25D88D60"/>
    <w:rsid w:val="00386F0A"/>
  </w:style>
  <w:style w:type="paragraph" w:customStyle="1" w:styleId="4C309C252281407CBDAF558B330D3097">
    <w:name w:val="4C309C252281407CBDAF558B330D3097"/>
    <w:rsid w:val="00386F0A"/>
  </w:style>
  <w:style w:type="paragraph" w:customStyle="1" w:styleId="F47EF2D3E22E4A0A9F3BA5817A817936">
    <w:name w:val="F47EF2D3E22E4A0A9F3BA5817A817936"/>
    <w:rsid w:val="00386F0A"/>
  </w:style>
  <w:style w:type="paragraph" w:customStyle="1" w:styleId="C8A4253B3B584897AB937BBBF3CAC4F6">
    <w:name w:val="C8A4253B3B584897AB937BBBF3CAC4F6"/>
    <w:rsid w:val="00386F0A"/>
  </w:style>
  <w:style w:type="paragraph" w:customStyle="1" w:styleId="92562232C6F5447AA14296757266B3BB">
    <w:name w:val="92562232C6F5447AA14296757266B3BB"/>
    <w:rsid w:val="00386F0A"/>
  </w:style>
  <w:style w:type="paragraph" w:customStyle="1" w:styleId="82398227C64D4142A05E36DD45C84EED">
    <w:name w:val="82398227C64D4142A05E36DD45C84EED"/>
    <w:rsid w:val="00386F0A"/>
  </w:style>
  <w:style w:type="paragraph" w:customStyle="1" w:styleId="E2A1DF5B7B0B4A11974105779E189B39">
    <w:name w:val="E2A1DF5B7B0B4A11974105779E189B39"/>
    <w:rsid w:val="00386F0A"/>
  </w:style>
  <w:style w:type="paragraph" w:customStyle="1" w:styleId="15454D1F391A4F5781901CA6DD7286BE">
    <w:name w:val="15454D1F391A4F5781901CA6DD7286BE"/>
    <w:rsid w:val="00386F0A"/>
  </w:style>
  <w:style w:type="paragraph" w:customStyle="1" w:styleId="161F308568B34A648AA600AE360A00B2">
    <w:name w:val="161F308568B34A648AA600AE360A00B2"/>
    <w:rsid w:val="00386F0A"/>
  </w:style>
  <w:style w:type="paragraph" w:customStyle="1" w:styleId="4786F0037F744962BBADCB478D4021C3">
    <w:name w:val="4786F0037F744962BBADCB478D4021C3"/>
    <w:rsid w:val="00386F0A"/>
  </w:style>
  <w:style w:type="paragraph" w:customStyle="1" w:styleId="BC74648D44704D7E95C8217F7CE2BED9">
    <w:name w:val="BC74648D44704D7E95C8217F7CE2BED9"/>
    <w:rsid w:val="00386F0A"/>
  </w:style>
  <w:style w:type="paragraph" w:customStyle="1" w:styleId="DDE0AF1E8CA047F896349612F77112B6">
    <w:name w:val="DDE0AF1E8CA047F896349612F77112B6"/>
    <w:rsid w:val="00386F0A"/>
  </w:style>
  <w:style w:type="paragraph" w:customStyle="1" w:styleId="2380F64053B44071AFA5C855F23E2103">
    <w:name w:val="2380F64053B44071AFA5C855F23E2103"/>
    <w:rsid w:val="00386F0A"/>
  </w:style>
  <w:style w:type="paragraph" w:customStyle="1" w:styleId="485D4F5AA48845E89AFCA56C0A8BE76F">
    <w:name w:val="485D4F5AA48845E89AFCA56C0A8BE76F"/>
    <w:rsid w:val="00386F0A"/>
  </w:style>
  <w:style w:type="paragraph" w:customStyle="1" w:styleId="A28CA93B787247069B729DA960F2433F">
    <w:name w:val="A28CA93B787247069B729DA960F2433F"/>
    <w:rsid w:val="00386F0A"/>
  </w:style>
  <w:style w:type="paragraph" w:customStyle="1" w:styleId="3D1F496A92C34F349FD5182C99C6AD81">
    <w:name w:val="3D1F496A92C34F349FD5182C99C6AD81"/>
    <w:rsid w:val="00386F0A"/>
  </w:style>
  <w:style w:type="paragraph" w:customStyle="1" w:styleId="3DC9CF0219B34C1D9C02A477042515F7">
    <w:name w:val="3DC9CF0219B34C1D9C02A477042515F7"/>
    <w:rsid w:val="00386F0A"/>
  </w:style>
  <w:style w:type="paragraph" w:customStyle="1" w:styleId="84E687E673634FACA42B58D206C8D4D5">
    <w:name w:val="84E687E673634FACA42B58D206C8D4D5"/>
    <w:rsid w:val="00386F0A"/>
  </w:style>
  <w:style w:type="paragraph" w:customStyle="1" w:styleId="25BF4843F8F74F5F8D1D9C711C4DF43E">
    <w:name w:val="25BF4843F8F74F5F8D1D9C711C4DF43E"/>
    <w:rsid w:val="00386F0A"/>
  </w:style>
  <w:style w:type="paragraph" w:customStyle="1" w:styleId="FBC6E3553E674F4697D50A2B3A27A14D">
    <w:name w:val="FBC6E3553E674F4697D50A2B3A27A14D"/>
    <w:rsid w:val="00386F0A"/>
  </w:style>
  <w:style w:type="paragraph" w:customStyle="1" w:styleId="8761AFAD522040AB9347BB1797235617">
    <w:name w:val="8761AFAD522040AB9347BB1797235617"/>
    <w:rsid w:val="00386F0A"/>
  </w:style>
  <w:style w:type="paragraph" w:customStyle="1" w:styleId="5FD1F4B6B3C249A4A4FBADBF5018F695">
    <w:name w:val="5FD1F4B6B3C249A4A4FBADBF5018F695"/>
    <w:rsid w:val="00386F0A"/>
  </w:style>
  <w:style w:type="paragraph" w:customStyle="1" w:styleId="C3A5B4A2C4F04C25B4A2FC0C84C17BFA">
    <w:name w:val="C3A5B4A2C4F04C25B4A2FC0C84C17BFA"/>
    <w:rsid w:val="00386F0A"/>
  </w:style>
  <w:style w:type="paragraph" w:customStyle="1" w:styleId="0E6C5C3F724F4B43ADBC847F13BF8711">
    <w:name w:val="0E6C5C3F724F4B43ADBC847F13BF8711"/>
    <w:rsid w:val="00386F0A"/>
  </w:style>
  <w:style w:type="paragraph" w:customStyle="1" w:styleId="D2C4271ED2CD4CBBAA496857EB86DAB1">
    <w:name w:val="D2C4271ED2CD4CBBAA496857EB86DAB1"/>
    <w:rsid w:val="00386F0A"/>
  </w:style>
  <w:style w:type="paragraph" w:customStyle="1" w:styleId="9CA0908847FB451AAC566B05C7A567DD">
    <w:name w:val="9CA0908847FB451AAC566B05C7A567DD"/>
    <w:rsid w:val="00386F0A"/>
  </w:style>
  <w:style w:type="paragraph" w:customStyle="1" w:styleId="78087FBB4C6E4A508D1DF8B14293E75B">
    <w:name w:val="78087FBB4C6E4A508D1DF8B14293E75B"/>
    <w:rsid w:val="00386F0A"/>
  </w:style>
  <w:style w:type="paragraph" w:customStyle="1" w:styleId="574232A9F58048C79EBDC1F7E317D005">
    <w:name w:val="574232A9F58048C79EBDC1F7E317D005"/>
    <w:rsid w:val="00386F0A"/>
  </w:style>
  <w:style w:type="paragraph" w:customStyle="1" w:styleId="1668EE9304B548B2A03CFEA428F94AC5">
    <w:name w:val="1668EE9304B548B2A03CFEA428F94AC5"/>
    <w:rsid w:val="00386F0A"/>
  </w:style>
  <w:style w:type="paragraph" w:customStyle="1" w:styleId="BFC7C18D49D64BA8A84332113B7BFECC">
    <w:name w:val="BFC7C18D49D64BA8A84332113B7BFECC"/>
    <w:rsid w:val="00386F0A"/>
  </w:style>
  <w:style w:type="paragraph" w:customStyle="1" w:styleId="3E380E5B9A804AB9A181F20CF5775F09">
    <w:name w:val="3E380E5B9A804AB9A181F20CF5775F09"/>
    <w:rsid w:val="00386F0A"/>
  </w:style>
  <w:style w:type="paragraph" w:customStyle="1" w:styleId="267D3B5B2AD3431D88030617BE43E8F1">
    <w:name w:val="267D3B5B2AD3431D88030617BE43E8F1"/>
    <w:rsid w:val="00386F0A"/>
  </w:style>
  <w:style w:type="paragraph" w:customStyle="1" w:styleId="671B2E86DB2149878A820CF0E1FCF72B">
    <w:name w:val="671B2E86DB2149878A820CF0E1FCF72B"/>
    <w:rsid w:val="00386F0A"/>
  </w:style>
  <w:style w:type="paragraph" w:customStyle="1" w:styleId="80026DD522EA4CB9BF68421B67D89DA6">
    <w:name w:val="80026DD522EA4CB9BF68421B67D89DA6"/>
    <w:rsid w:val="00386F0A"/>
  </w:style>
  <w:style w:type="paragraph" w:customStyle="1" w:styleId="E7905B42FCF6437B861794DFEC0F9B77">
    <w:name w:val="E7905B42FCF6437B861794DFEC0F9B77"/>
    <w:rsid w:val="00386F0A"/>
  </w:style>
  <w:style w:type="paragraph" w:customStyle="1" w:styleId="68F799E8FF824A6EAEE2649A257DAB3C">
    <w:name w:val="68F799E8FF824A6EAEE2649A257DAB3C"/>
    <w:rsid w:val="00386F0A"/>
  </w:style>
  <w:style w:type="paragraph" w:customStyle="1" w:styleId="E9BEAF94030C4CA7A267141B37D01344">
    <w:name w:val="E9BEAF94030C4CA7A267141B37D01344"/>
    <w:rsid w:val="00386F0A"/>
  </w:style>
  <w:style w:type="paragraph" w:customStyle="1" w:styleId="B58B275C430545C7AFF80792A771B19F">
    <w:name w:val="B58B275C430545C7AFF80792A771B19F"/>
    <w:rsid w:val="00386F0A"/>
  </w:style>
  <w:style w:type="paragraph" w:customStyle="1" w:styleId="AB2203A0238F4E53B30777831AF0985A">
    <w:name w:val="AB2203A0238F4E53B30777831AF0985A"/>
    <w:rsid w:val="00386F0A"/>
  </w:style>
  <w:style w:type="paragraph" w:customStyle="1" w:styleId="47BCE3A4DAD5426F8789B8B6AC9F875A">
    <w:name w:val="47BCE3A4DAD5426F8789B8B6AC9F875A"/>
    <w:rsid w:val="00386F0A"/>
  </w:style>
  <w:style w:type="paragraph" w:customStyle="1" w:styleId="B5E0C9859A1F4F249FD54814FBDEB461">
    <w:name w:val="B5E0C9859A1F4F249FD54814FBDEB461"/>
    <w:rsid w:val="00386F0A"/>
  </w:style>
  <w:style w:type="paragraph" w:customStyle="1" w:styleId="E7566A9CEEDD4D448118ED5659289930">
    <w:name w:val="E7566A9CEEDD4D448118ED5659289930"/>
    <w:rsid w:val="00386F0A"/>
  </w:style>
  <w:style w:type="paragraph" w:customStyle="1" w:styleId="AF90948C4F754563A41BDE6BEC0516C6">
    <w:name w:val="AF90948C4F754563A41BDE6BEC0516C6"/>
    <w:rsid w:val="00386F0A"/>
  </w:style>
  <w:style w:type="paragraph" w:customStyle="1" w:styleId="770A217B9B3C4354B51271D293B9882C">
    <w:name w:val="770A217B9B3C4354B51271D293B9882C"/>
    <w:rsid w:val="00386F0A"/>
  </w:style>
  <w:style w:type="paragraph" w:customStyle="1" w:styleId="65C582EF3FF94324A069B586C6B9F604">
    <w:name w:val="65C582EF3FF94324A069B586C6B9F604"/>
    <w:rsid w:val="00386F0A"/>
  </w:style>
  <w:style w:type="paragraph" w:customStyle="1" w:styleId="B66896B56BDD436B9F4142B6F9566C4C">
    <w:name w:val="B66896B56BDD436B9F4142B6F9566C4C"/>
    <w:rsid w:val="00386F0A"/>
  </w:style>
  <w:style w:type="paragraph" w:customStyle="1" w:styleId="0B30691D55914844AB4B2BB994AAADC7">
    <w:name w:val="0B30691D55914844AB4B2BB994AAADC7"/>
    <w:rsid w:val="00386F0A"/>
  </w:style>
  <w:style w:type="paragraph" w:customStyle="1" w:styleId="BABF36325F7C488CBF3253C3F6695858">
    <w:name w:val="BABF36325F7C488CBF3253C3F6695858"/>
    <w:rsid w:val="00386F0A"/>
  </w:style>
  <w:style w:type="paragraph" w:customStyle="1" w:styleId="47425E36D4C446CBB5F3695EC1C49BF9">
    <w:name w:val="47425E36D4C446CBB5F3695EC1C49BF9"/>
    <w:rsid w:val="00386F0A"/>
  </w:style>
  <w:style w:type="paragraph" w:customStyle="1" w:styleId="127106241A3047B2BC016DB9DB6D380C">
    <w:name w:val="127106241A3047B2BC016DB9DB6D380C"/>
    <w:rsid w:val="00386F0A"/>
  </w:style>
  <w:style w:type="paragraph" w:customStyle="1" w:styleId="BA32FB17F9984497B897103D6B210126">
    <w:name w:val="BA32FB17F9984497B897103D6B210126"/>
    <w:rsid w:val="00386F0A"/>
  </w:style>
  <w:style w:type="paragraph" w:customStyle="1" w:styleId="44F37CA4643E492E8065E3767622FF9B">
    <w:name w:val="44F37CA4643E492E8065E3767622FF9B"/>
    <w:rsid w:val="00386F0A"/>
  </w:style>
  <w:style w:type="paragraph" w:customStyle="1" w:styleId="F6BA9484336648A3A6B6E10630651CF9">
    <w:name w:val="F6BA9484336648A3A6B6E10630651CF9"/>
    <w:rsid w:val="00386F0A"/>
  </w:style>
  <w:style w:type="paragraph" w:customStyle="1" w:styleId="4DDDD891A8B64DF3925FF7B13D4876BD">
    <w:name w:val="4DDDD891A8B64DF3925FF7B13D4876BD"/>
    <w:rsid w:val="00386F0A"/>
  </w:style>
  <w:style w:type="paragraph" w:customStyle="1" w:styleId="4B1B85B6A4E845E3B1D9395C84E58EBF">
    <w:name w:val="4B1B85B6A4E845E3B1D9395C84E58EBF"/>
    <w:rsid w:val="00386F0A"/>
  </w:style>
  <w:style w:type="paragraph" w:customStyle="1" w:styleId="ACBA7161EF2D4F019BCAA227AA12CA08">
    <w:name w:val="ACBA7161EF2D4F019BCAA227AA12CA08"/>
    <w:rsid w:val="00386F0A"/>
  </w:style>
  <w:style w:type="paragraph" w:customStyle="1" w:styleId="9AA92D49B11E4B888983F161C0A397B6">
    <w:name w:val="9AA92D49B11E4B888983F161C0A397B6"/>
    <w:rsid w:val="00386F0A"/>
  </w:style>
  <w:style w:type="paragraph" w:customStyle="1" w:styleId="E52D8697D0944F3DABCC0F90EDD33D81">
    <w:name w:val="E52D8697D0944F3DABCC0F90EDD33D81"/>
    <w:rsid w:val="00386F0A"/>
  </w:style>
  <w:style w:type="paragraph" w:customStyle="1" w:styleId="99E2B6E1F10B4F1794FF13DBDED37745">
    <w:name w:val="99E2B6E1F10B4F1794FF13DBDED37745"/>
    <w:rsid w:val="00386F0A"/>
  </w:style>
  <w:style w:type="paragraph" w:customStyle="1" w:styleId="2A68CC2580224F539B0321D99BAF645F">
    <w:name w:val="2A68CC2580224F539B0321D99BAF645F"/>
    <w:rsid w:val="00386F0A"/>
  </w:style>
  <w:style w:type="paragraph" w:customStyle="1" w:styleId="8A948185468E471E9A98F4462C016CE5">
    <w:name w:val="8A948185468E471E9A98F4462C016CE5"/>
    <w:rsid w:val="00386F0A"/>
  </w:style>
  <w:style w:type="paragraph" w:customStyle="1" w:styleId="80B948D9B5B04F919787A6DB58A85561">
    <w:name w:val="80B948D9B5B04F919787A6DB58A85561"/>
    <w:rsid w:val="00386F0A"/>
  </w:style>
  <w:style w:type="paragraph" w:customStyle="1" w:styleId="76F6567667E0464AA3929BDA0FFE3A86">
    <w:name w:val="76F6567667E0464AA3929BDA0FFE3A86"/>
    <w:rsid w:val="00386F0A"/>
  </w:style>
  <w:style w:type="paragraph" w:customStyle="1" w:styleId="E0832F3C271E4B7B8B5938876D9F2720">
    <w:name w:val="E0832F3C271E4B7B8B5938876D9F2720"/>
    <w:rsid w:val="00386F0A"/>
  </w:style>
  <w:style w:type="paragraph" w:customStyle="1" w:styleId="A036E5336EE5492E922748ACA709F75E">
    <w:name w:val="A036E5336EE5492E922748ACA709F75E"/>
    <w:rsid w:val="00386F0A"/>
  </w:style>
  <w:style w:type="paragraph" w:customStyle="1" w:styleId="BD8E314E27AC4FB98F41211A33A1E04C">
    <w:name w:val="BD8E314E27AC4FB98F41211A33A1E04C"/>
    <w:rsid w:val="00386F0A"/>
  </w:style>
  <w:style w:type="paragraph" w:customStyle="1" w:styleId="BC822F2A06E442CA9E05642AA5F124F0">
    <w:name w:val="BC822F2A06E442CA9E05642AA5F124F0"/>
    <w:rsid w:val="00386F0A"/>
  </w:style>
  <w:style w:type="paragraph" w:customStyle="1" w:styleId="9972BB1545BE4C8590D1E3F767D13534">
    <w:name w:val="9972BB1545BE4C8590D1E3F767D13534"/>
    <w:rsid w:val="00386F0A"/>
  </w:style>
  <w:style w:type="paragraph" w:customStyle="1" w:styleId="8EB269C690D44D1581340C79F98A65B3">
    <w:name w:val="8EB269C690D44D1581340C79F98A65B3"/>
    <w:rsid w:val="00386F0A"/>
  </w:style>
  <w:style w:type="paragraph" w:customStyle="1" w:styleId="2C8B5830B0FB49009F57506B36C84376">
    <w:name w:val="2C8B5830B0FB49009F57506B36C84376"/>
    <w:rsid w:val="00386F0A"/>
  </w:style>
  <w:style w:type="paragraph" w:customStyle="1" w:styleId="C6B5E23216C44B22AF17FCC674C1B252">
    <w:name w:val="C6B5E23216C44B22AF17FCC674C1B252"/>
    <w:rsid w:val="00386F0A"/>
  </w:style>
  <w:style w:type="paragraph" w:customStyle="1" w:styleId="31A82C6C40FB46518EF8848A88A0E569">
    <w:name w:val="31A82C6C40FB46518EF8848A88A0E569"/>
    <w:rsid w:val="00386F0A"/>
  </w:style>
  <w:style w:type="paragraph" w:customStyle="1" w:styleId="7E24503A175F47CCA9524EB99BC462F1">
    <w:name w:val="7E24503A175F47CCA9524EB99BC462F1"/>
    <w:rsid w:val="00386F0A"/>
  </w:style>
  <w:style w:type="paragraph" w:customStyle="1" w:styleId="F088AED14C2C478880019468FC43A150">
    <w:name w:val="F088AED14C2C478880019468FC43A150"/>
    <w:rsid w:val="00386F0A"/>
  </w:style>
  <w:style w:type="paragraph" w:customStyle="1" w:styleId="A3630515024949389D9FB9455216FBB1">
    <w:name w:val="A3630515024949389D9FB9455216FBB1"/>
    <w:rsid w:val="00386F0A"/>
  </w:style>
  <w:style w:type="paragraph" w:customStyle="1" w:styleId="2A7AAF19C6E34E799CDDE946BEDFCB9C">
    <w:name w:val="2A7AAF19C6E34E799CDDE946BEDFCB9C"/>
    <w:rsid w:val="00386F0A"/>
  </w:style>
  <w:style w:type="paragraph" w:customStyle="1" w:styleId="F9E7A18E41A54719A73FF5CDD63A5DD2">
    <w:name w:val="F9E7A18E41A54719A73FF5CDD63A5DD2"/>
    <w:rsid w:val="00386F0A"/>
  </w:style>
  <w:style w:type="paragraph" w:customStyle="1" w:styleId="CFDF593D1F8141CCBD048C2655876A24">
    <w:name w:val="CFDF593D1F8141CCBD048C2655876A24"/>
    <w:rsid w:val="00386F0A"/>
  </w:style>
  <w:style w:type="paragraph" w:customStyle="1" w:styleId="AC366FB5EC744E1D88E951428B52CEBE">
    <w:name w:val="AC366FB5EC744E1D88E951428B52CEBE"/>
    <w:rsid w:val="00386F0A"/>
  </w:style>
  <w:style w:type="paragraph" w:customStyle="1" w:styleId="93537527ECB046B692A1B1AF704C4B37">
    <w:name w:val="93537527ECB046B692A1B1AF704C4B37"/>
    <w:rsid w:val="00386F0A"/>
  </w:style>
  <w:style w:type="paragraph" w:customStyle="1" w:styleId="155FEA903EB743D8B72A73ED5DD08206">
    <w:name w:val="155FEA903EB743D8B72A73ED5DD08206"/>
    <w:rsid w:val="00386F0A"/>
  </w:style>
  <w:style w:type="paragraph" w:customStyle="1" w:styleId="C653F68C15024514BB62E8DBB971478A">
    <w:name w:val="C653F68C15024514BB62E8DBB971478A"/>
    <w:rsid w:val="00386F0A"/>
  </w:style>
  <w:style w:type="paragraph" w:customStyle="1" w:styleId="89039942BFA1404392BD2E70242F24F3">
    <w:name w:val="89039942BFA1404392BD2E70242F24F3"/>
    <w:rsid w:val="00386F0A"/>
  </w:style>
  <w:style w:type="paragraph" w:customStyle="1" w:styleId="CD721A471B574F50A469D9DE71B05899">
    <w:name w:val="CD721A471B574F50A469D9DE71B05899"/>
    <w:rsid w:val="00386F0A"/>
  </w:style>
  <w:style w:type="paragraph" w:customStyle="1" w:styleId="16855725947A42C99407F29A4C04887D">
    <w:name w:val="16855725947A42C99407F29A4C04887D"/>
    <w:rsid w:val="00386F0A"/>
  </w:style>
  <w:style w:type="paragraph" w:customStyle="1" w:styleId="D6D1BE2B25864023BB76F448766CE104">
    <w:name w:val="D6D1BE2B25864023BB76F448766CE104"/>
    <w:rsid w:val="00386F0A"/>
  </w:style>
  <w:style w:type="paragraph" w:customStyle="1" w:styleId="F80BC581544B4F0B914CFBAB8C7DBD6E">
    <w:name w:val="F80BC581544B4F0B914CFBAB8C7DBD6E"/>
    <w:rsid w:val="00386F0A"/>
  </w:style>
  <w:style w:type="paragraph" w:customStyle="1" w:styleId="D1B3E924DD3E4160B351C68E5148FE3B">
    <w:name w:val="D1B3E924DD3E4160B351C68E5148FE3B"/>
    <w:rsid w:val="00386F0A"/>
  </w:style>
  <w:style w:type="paragraph" w:customStyle="1" w:styleId="AD8DDD6C7B204FD580C53CD2E60F68A8">
    <w:name w:val="AD8DDD6C7B204FD580C53CD2E60F68A8"/>
    <w:rsid w:val="00386F0A"/>
  </w:style>
  <w:style w:type="paragraph" w:customStyle="1" w:styleId="38D81680EEFE452D81550976D94846EF">
    <w:name w:val="38D81680EEFE452D81550976D94846EF"/>
    <w:rsid w:val="00386F0A"/>
  </w:style>
  <w:style w:type="paragraph" w:customStyle="1" w:styleId="5B687830AA834B30A3EEF50D82CDAE90">
    <w:name w:val="5B687830AA834B30A3EEF50D82CDAE90"/>
    <w:rsid w:val="00386F0A"/>
  </w:style>
  <w:style w:type="paragraph" w:customStyle="1" w:styleId="E092498ED7374A71A04A599F31213BCF">
    <w:name w:val="E092498ED7374A71A04A599F31213BCF"/>
    <w:rsid w:val="00386F0A"/>
  </w:style>
  <w:style w:type="paragraph" w:customStyle="1" w:styleId="19B7DD8D521340FAA10108E6ACFBD2BD">
    <w:name w:val="19B7DD8D521340FAA10108E6ACFBD2BD"/>
    <w:rsid w:val="00386F0A"/>
  </w:style>
  <w:style w:type="paragraph" w:customStyle="1" w:styleId="3C20755D4D2A471FA145649237EABDDA">
    <w:name w:val="3C20755D4D2A471FA145649237EABDDA"/>
    <w:rsid w:val="00386F0A"/>
  </w:style>
  <w:style w:type="paragraph" w:customStyle="1" w:styleId="0A9F8D130DC6477194DB74915EDFF3B6">
    <w:name w:val="0A9F8D130DC6477194DB74915EDFF3B6"/>
    <w:rsid w:val="00386F0A"/>
  </w:style>
  <w:style w:type="paragraph" w:customStyle="1" w:styleId="FF63AE3064794AFB98E190DD8750DCF8">
    <w:name w:val="FF63AE3064794AFB98E190DD8750DCF8"/>
    <w:rsid w:val="00386F0A"/>
  </w:style>
  <w:style w:type="paragraph" w:customStyle="1" w:styleId="43D43CBE9CC845E4BF895E1D27A179FE">
    <w:name w:val="43D43CBE9CC845E4BF895E1D27A179FE"/>
    <w:rsid w:val="00386F0A"/>
  </w:style>
  <w:style w:type="paragraph" w:customStyle="1" w:styleId="5C491231A9DA47A595267B1CFE1A2CCC">
    <w:name w:val="5C491231A9DA47A595267B1CFE1A2CCC"/>
    <w:rsid w:val="00386F0A"/>
  </w:style>
  <w:style w:type="paragraph" w:customStyle="1" w:styleId="EBC98D9F53154378B4F369E5E3439CC0">
    <w:name w:val="EBC98D9F53154378B4F369E5E3439CC0"/>
    <w:rsid w:val="00386F0A"/>
  </w:style>
  <w:style w:type="paragraph" w:customStyle="1" w:styleId="6C71E0969FC14C4AA0ADE48CA211749F">
    <w:name w:val="6C71E0969FC14C4AA0ADE48CA211749F"/>
    <w:rsid w:val="00386F0A"/>
  </w:style>
  <w:style w:type="paragraph" w:customStyle="1" w:styleId="E59E55A13CE9424883BF4D2328D8F001">
    <w:name w:val="E59E55A13CE9424883BF4D2328D8F001"/>
    <w:rsid w:val="00386F0A"/>
  </w:style>
  <w:style w:type="paragraph" w:customStyle="1" w:styleId="A3673E10CCB6407994B11ABD542C62A8">
    <w:name w:val="A3673E10CCB6407994B11ABD542C62A8"/>
    <w:rsid w:val="00386F0A"/>
  </w:style>
  <w:style w:type="paragraph" w:customStyle="1" w:styleId="AF55394880D14514ADB90172CC27017C">
    <w:name w:val="AF55394880D14514ADB90172CC27017C"/>
    <w:rsid w:val="00386F0A"/>
  </w:style>
  <w:style w:type="paragraph" w:customStyle="1" w:styleId="F198AF89150042558AAD540413D3496A">
    <w:name w:val="F198AF89150042558AAD540413D3496A"/>
    <w:rsid w:val="00386F0A"/>
  </w:style>
  <w:style w:type="paragraph" w:customStyle="1" w:styleId="0529D0D48B454E4C887F9FB7786EA0C8">
    <w:name w:val="0529D0D48B454E4C887F9FB7786EA0C8"/>
    <w:rsid w:val="00386F0A"/>
  </w:style>
  <w:style w:type="paragraph" w:customStyle="1" w:styleId="A90C1FA533934EA4B72830A206E85EAE">
    <w:name w:val="A90C1FA533934EA4B72830A206E85EAE"/>
    <w:rsid w:val="00386F0A"/>
  </w:style>
  <w:style w:type="paragraph" w:customStyle="1" w:styleId="7624129D947A44A0A02368554037F3B4">
    <w:name w:val="7624129D947A44A0A02368554037F3B4"/>
    <w:rsid w:val="00386F0A"/>
  </w:style>
  <w:style w:type="paragraph" w:customStyle="1" w:styleId="39ED077E15CD4024B5C64533C8F382EE">
    <w:name w:val="39ED077E15CD4024B5C64533C8F382EE"/>
    <w:rsid w:val="00386F0A"/>
  </w:style>
  <w:style w:type="paragraph" w:customStyle="1" w:styleId="CEED7DF1C362433890DB923496E511CE">
    <w:name w:val="CEED7DF1C362433890DB923496E511CE"/>
    <w:rsid w:val="00386F0A"/>
  </w:style>
  <w:style w:type="paragraph" w:customStyle="1" w:styleId="906706FFEF78497B851455BADA96DCBF">
    <w:name w:val="906706FFEF78497B851455BADA96DCBF"/>
    <w:rsid w:val="00386F0A"/>
  </w:style>
  <w:style w:type="paragraph" w:customStyle="1" w:styleId="D3B1593E61864C70AA9041CECA127F6D">
    <w:name w:val="D3B1593E61864C70AA9041CECA127F6D"/>
    <w:rsid w:val="00386F0A"/>
  </w:style>
  <w:style w:type="paragraph" w:customStyle="1" w:styleId="4D4CEF883DF84829BA743CA924E25A8C">
    <w:name w:val="4D4CEF883DF84829BA743CA924E25A8C"/>
    <w:rsid w:val="00386F0A"/>
  </w:style>
  <w:style w:type="paragraph" w:customStyle="1" w:styleId="D1B4AFFCBDE44E14AC140CD4747B74FC">
    <w:name w:val="D1B4AFFCBDE44E14AC140CD4747B74FC"/>
    <w:rsid w:val="00386F0A"/>
  </w:style>
  <w:style w:type="paragraph" w:customStyle="1" w:styleId="6641A0540AE2493AA8AAB5E21EE16998">
    <w:name w:val="6641A0540AE2493AA8AAB5E21EE16998"/>
    <w:rsid w:val="00386F0A"/>
  </w:style>
  <w:style w:type="paragraph" w:customStyle="1" w:styleId="F2F43F0BF4104A97AA3C94EF97B57196">
    <w:name w:val="F2F43F0BF4104A97AA3C94EF97B57196"/>
    <w:rsid w:val="00386F0A"/>
  </w:style>
  <w:style w:type="paragraph" w:customStyle="1" w:styleId="5F5A3FB00C9446CB811182FB16F104F8">
    <w:name w:val="5F5A3FB00C9446CB811182FB16F104F8"/>
    <w:rsid w:val="00386F0A"/>
  </w:style>
  <w:style w:type="paragraph" w:customStyle="1" w:styleId="D015772B66474B518E46D0E7809B0D6A">
    <w:name w:val="D015772B66474B518E46D0E7809B0D6A"/>
    <w:rsid w:val="00386F0A"/>
  </w:style>
  <w:style w:type="paragraph" w:customStyle="1" w:styleId="C863A903674D4DD2A18F3F59B884478B">
    <w:name w:val="C863A903674D4DD2A18F3F59B884478B"/>
    <w:rsid w:val="00386F0A"/>
  </w:style>
  <w:style w:type="paragraph" w:customStyle="1" w:styleId="38D8250A88DB4314BCE48B0FCB2FF6D1">
    <w:name w:val="38D8250A88DB4314BCE48B0FCB2FF6D1"/>
    <w:rsid w:val="00386F0A"/>
  </w:style>
  <w:style w:type="paragraph" w:customStyle="1" w:styleId="798ACF85929D4ECF9B56F0B91EAC6DE2">
    <w:name w:val="798ACF85929D4ECF9B56F0B91EAC6DE2"/>
    <w:rsid w:val="00386F0A"/>
  </w:style>
  <w:style w:type="paragraph" w:customStyle="1" w:styleId="F589856D52E841768E239BCAE665F0B6">
    <w:name w:val="F589856D52E841768E239BCAE665F0B6"/>
    <w:rsid w:val="00386F0A"/>
  </w:style>
  <w:style w:type="paragraph" w:customStyle="1" w:styleId="180BC92D777B495B9002E350BD46E045">
    <w:name w:val="180BC92D777B495B9002E350BD46E045"/>
    <w:rsid w:val="00386F0A"/>
  </w:style>
  <w:style w:type="paragraph" w:customStyle="1" w:styleId="2CC19AD4305D440BAAD0B490A2CC12C4">
    <w:name w:val="2CC19AD4305D440BAAD0B490A2CC12C4"/>
    <w:rsid w:val="00386F0A"/>
  </w:style>
  <w:style w:type="paragraph" w:customStyle="1" w:styleId="B84D7970FF764E6FAB6924952CFC9711">
    <w:name w:val="B84D7970FF764E6FAB6924952CFC9711"/>
    <w:rsid w:val="00386F0A"/>
  </w:style>
  <w:style w:type="paragraph" w:customStyle="1" w:styleId="A252EF5ED7B849FEAB514C7C5DD3EFB2">
    <w:name w:val="A252EF5ED7B849FEAB514C7C5DD3EFB2"/>
    <w:rsid w:val="00386F0A"/>
  </w:style>
  <w:style w:type="paragraph" w:customStyle="1" w:styleId="89EBF9C7B1D54305B657F18667129BFB">
    <w:name w:val="89EBF9C7B1D54305B657F18667129BFB"/>
    <w:rsid w:val="00386F0A"/>
  </w:style>
  <w:style w:type="paragraph" w:customStyle="1" w:styleId="E7EC23AE04184A088123B0E148A761E1">
    <w:name w:val="E7EC23AE04184A088123B0E148A761E1"/>
    <w:rsid w:val="00386F0A"/>
  </w:style>
  <w:style w:type="paragraph" w:customStyle="1" w:styleId="A5C91278A7964C8B933CFB52C468BF6A">
    <w:name w:val="A5C91278A7964C8B933CFB52C468BF6A"/>
    <w:rsid w:val="00386F0A"/>
  </w:style>
  <w:style w:type="paragraph" w:customStyle="1" w:styleId="329252ED47A24EADBC783C7AD9D94CC9">
    <w:name w:val="329252ED47A24EADBC783C7AD9D94CC9"/>
    <w:rsid w:val="00386F0A"/>
  </w:style>
  <w:style w:type="paragraph" w:customStyle="1" w:styleId="CCF283CC56BA4C0CA7ECAF4913DA8A6C">
    <w:name w:val="CCF283CC56BA4C0CA7ECAF4913DA8A6C"/>
    <w:rsid w:val="00386F0A"/>
  </w:style>
  <w:style w:type="paragraph" w:customStyle="1" w:styleId="654FC8190AF24DBCAEDEB6EA9595D340">
    <w:name w:val="654FC8190AF24DBCAEDEB6EA9595D340"/>
    <w:rsid w:val="00386F0A"/>
  </w:style>
  <w:style w:type="paragraph" w:customStyle="1" w:styleId="0CF4919C79DB4713B25985B8DBEC000D">
    <w:name w:val="0CF4919C79DB4713B25985B8DBEC000D"/>
    <w:rsid w:val="00386F0A"/>
  </w:style>
  <w:style w:type="paragraph" w:customStyle="1" w:styleId="8EC8521ACA6A4A4E97092A7DA9556B57">
    <w:name w:val="8EC8521ACA6A4A4E97092A7DA9556B57"/>
    <w:rsid w:val="00386F0A"/>
  </w:style>
  <w:style w:type="paragraph" w:customStyle="1" w:styleId="F37D9F7E25BC41BBA64C7B36B11725DD">
    <w:name w:val="F37D9F7E25BC41BBA64C7B36B11725DD"/>
    <w:rsid w:val="00386F0A"/>
  </w:style>
  <w:style w:type="paragraph" w:customStyle="1" w:styleId="85873CBB5D8F49D08900DE47CA4D2D48">
    <w:name w:val="85873CBB5D8F49D08900DE47CA4D2D48"/>
    <w:rsid w:val="00386F0A"/>
  </w:style>
  <w:style w:type="paragraph" w:customStyle="1" w:styleId="68E1E75679F7454F89E4E3BF41C03962">
    <w:name w:val="68E1E75679F7454F89E4E3BF41C03962"/>
    <w:rsid w:val="00386F0A"/>
  </w:style>
  <w:style w:type="paragraph" w:customStyle="1" w:styleId="EB26F04002EC4282A1212111C0A0F903">
    <w:name w:val="EB26F04002EC4282A1212111C0A0F903"/>
    <w:rsid w:val="00386F0A"/>
  </w:style>
  <w:style w:type="paragraph" w:customStyle="1" w:styleId="1D54F81281D64BF886BB671DE05AC93E">
    <w:name w:val="1D54F81281D64BF886BB671DE05AC93E"/>
    <w:rsid w:val="00386F0A"/>
  </w:style>
  <w:style w:type="paragraph" w:customStyle="1" w:styleId="56D0D386AC8F48DBAC6BFA9EE37F4D33">
    <w:name w:val="56D0D386AC8F48DBAC6BFA9EE37F4D33"/>
    <w:rsid w:val="00386F0A"/>
  </w:style>
  <w:style w:type="paragraph" w:customStyle="1" w:styleId="B29460FF562D43F2B7B4F345F6C05393">
    <w:name w:val="B29460FF562D43F2B7B4F345F6C05393"/>
    <w:rsid w:val="00386F0A"/>
  </w:style>
  <w:style w:type="paragraph" w:customStyle="1" w:styleId="57129F2E2FB04A13B5BE9C7D68D6FDAF">
    <w:name w:val="57129F2E2FB04A13B5BE9C7D68D6FDAF"/>
    <w:rsid w:val="00386F0A"/>
  </w:style>
  <w:style w:type="paragraph" w:customStyle="1" w:styleId="F38093EE7E0242D7A7BE7520BBDA581C">
    <w:name w:val="F38093EE7E0242D7A7BE7520BBDA581C"/>
    <w:rsid w:val="00386F0A"/>
  </w:style>
  <w:style w:type="paragraph" w:customStyle="1" w:styleId="9CB0BF84FBE1479FA57DE2A00474D49C">
    <w:name w:val="9CB0BF84FBE1479FA57DE2A00474D49C"/>
    <w:rsid w:val="00386F0A"/>
  </w:style>
  <w:style w:type="paragraph" w:customStyle="1" w:styleId="9006D8C82B20432FB02CC7BE6B0ED22F">
    <w:name w:val="9006D8C82B20432FB02CC7BE6B0ED22F"/>
    <w:rsid w:val="00386F0A"/>
  </w:style>
  <w:style w:type="paragraph" w:customStyle="1" w:styleId="3C3B854CD7A24347BA7822647706C9A4">
    <w:name w:val="3C3B854CD7A24347BA7822647706C9A4"/>
    <w:rsid w:val="00386F0A"/>
  </w:style>
  <w:style w:type="paragraph" w:customStyle="1" w:styleId="5C303D96633348EF821B0A93E666A971">
    <w:name w:val="5C303D96633348EF821B0A93E666A971"/>
    <w:rsid w:val="00386F0A"/>
  </w:style>
  <w:style w:type="paragraph" w:customStyle="1" w:styleId="4E975B0EED2149FCB7EA58FC7D6BCC4B">
    <w:name w:val="4E975B0EED2149FCB7EA58FC7D6BCC4B"/>
    <w:rsid w:val="00386F0A"/>
  </w:style>
  <w:style w:type="paragraph" w:customStyle="1" w:styleId="16956B89B2BE43628039621A75709527">
    <w:name w:val="16956B89B2BE43628039621A75709527"/>
    <w:rsid w:val="00386F0A"/>
  </w:style>
  <w:style w:type="paragraph" w:customStyle="1" w:styleId="C02E26C69333425B838D1D70BF54F5EA">
    <w:name w:val="C02E26C69333425B838D1D70BF54F5EA"/>
    <w:rsid w:val="00386F0A"/>
  </w:style>
  <w:style w:type="paragraph" w:customStyle="1" w:styleId="067B15B1CB524BA5820EA2870DE9B961">
    <w:name w:val="067B15B1CB524BA5820EA2870DE9B961"/>
    <w:rsid w:val="00386F0A"/>
  </w:style>
  <w:style w:type="paragraph" w:customStyle="1" w:styleId="AA8BE22877814C59AE981B8D3CD65BE3">
    <w:name w:val="AA8BE22877814C59AE981B8D3CD65BE3"/>
    <w:rsid w:val="00386F0A"/>
  </w:style>
  <w:style w:type="paragraph" w:customStyle="1" w:styleId="BA60657E4219491F859863819DA3CF3F">
    <w:name w:val="BA60657E4219491F859863819DA3CF3F"/>
    <w:rsid w:val="00386F0A"/>
  </w:style>
  <w:style w:type="paragraph" w:customStyle="1" w:styleId="335E89A8878E4B9F9DE7430876D35D43">
    <w:name w:val="335E89A8878E4B9F9DE7430876D35D43"/>
    <w:rsid w:val="00386F0A"/>
  </w:style>
  <w:style w:type="paragraph" w:customStyle="1" w:styleId="AFC99CFAFF7F458DA45AF18FDBE22057">
    <w:name w:val="AFC99CFAFF7F458DA45AF18FDBE22057"/>
    <w:rsid w:val="00386F0A"/>
  </w:style>
  <w:style w:type="paragraph" w:customStyle="1" w:styleId="9CC776AF3D91440AADAC9BF02BA72DFF">
    <w:name w:val="9CC776AF3D91440AADAC9BF02BA72DFF"/>
    <w:rsid w:val="00386F0A"/>
  </w:style>
  <w:style w:type="paragraph" w:customStyle="1" w:styleId="5C9501235EDC4DE5841695CA2EFFCB0B">
    <w:name w:val="5C9501235EDC4DE5841695CA2EFFCB0B"/>
    <w:rsid w:val="00386F0A"/>
  </w:style>
  <w:style w:type="paragraph" w:customStyle="1" w:styleId="4583A2AEB54343BAA3A8AED23D92651B">
    <w:name w:val="4583A2AEB54343BAA3A8AED23D92651B"/>
    <w:rsid w:val="00386F0A"/>
  </w:style>
  <w:style w:type="paragraph" w:customStyle="1" w:styleId="289606F615634C52AE48B93381EB15FB">
    <w:name w:val="289606F615634C52AE48B93381EB15FB"/>
    <w:rsid w:val="00386F0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Foundry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4">
      <a:majorFont>
        <a:latin typeface="Franklin Gothic Book"/>
        <a:ea typeface=""/>
        <a:cs typeface=""/>
      </a:majorFont>
      <a:minorFont>
        <a:latin typeface="Calibri"/>
        <a:ea typeface=""/>
        <a:cs typeface=""/>
      </a:minorFont>
    </a:fontScheme>
    <a:fmtScheme name="Foundry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satMod val="180000"/>
              </a:schemeClr>
            </a:gs>
            <a:gs pos="62000">
              <a:schemeClr val="phClr">
                <a:tint val="30000"/>
                <a:satMod val="180000"/>
              </a:schemeClr>
            </a:gs>
            <a:gs pos="100000">
              <a:schemeClr val="phClr">
                <a:tint val="22000"/>
                <a:satMod val="18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58000"/>
                <a:satMod val="150000"/>
              </a:schemeClr>
            </a:gs>
            <a:gs pos="72000">
              <a:schemeClr val="phClr">
                <a:tint val="90000"/>
                <a:satMod val="135000"/>
              </a:schemeClr>
            </a:gs>
            <a:gs pos="100000">
              <a:schemeClr val="phClr">
                <a:tint val="80000"/>
                <a:satMod val="15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80000"/>
            </a:schemeClr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43137"/>
              </a:srgbClr>
            </a:outerShdw>
          </a:effectLst>
          <a:scene3d>
            <a:camera prst="orthographicFront" fov="0">
              <a:rot lat="0" lon="0" rev="0"/>
            </a:camera>
            <a:lightRig rig="soft" dir="tl">
              <a:rot lat="0" lon="0" rev="20000000"/>
            </a:lightRig>
          </a:scene3d>
          <a:sp3d prstMaterial="matte">
            <a:bevelT w="63500" h="6350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75000"/>
                <a:satMod val="400000"/>
              </a:schemeClr>
            </a:gs>
            <a:gs pos="20000">
              <a:schemeClr val="phClr">
                <a:tint val="80000"/>
                <a:satMod val="355000"/>
              </a:schemeClr>
            </a:gs>
            <a:gs pos="100000">
              <a:schemeClr val="phClr">
                <a:tint val="95000"/>
                <a:shade val="55000"/>
                <a:satMod val="355000"/>
              </a:schemeClr>
            </a:gs>
          </a:gsLst>
          <a:path path="circle">
            <a:fillToRect l="67500" t="35000" r="32500" b="65000"/>
          </a:path>
        </a:gradFill>
        <a:blipFill>
          <a:blip xmlns:r="http://schemas.openxmlformats.org/officeDocument/2006/relationships" r:embed="rId1">
            <a:duotone>
              <a:schemeClr val="phClr">
                <a:shade val="30000"/>
                <a:satMod val="120000"/>
              </a:schemeClr>
              <a:schemeClr val="phClr">
                <a:tint val="70000"/>
                <a:satMod val="250000"/>
              </a:schemeClr>
            </a:duotone>
          </a:blip>
          <a:tile tx="0" ty="0" sx="50000" sy="50000" flip="none" algn="t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0A7AD6-03B4-4F79-865A-3F215678F1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notebook kit (cover, binder spine, divider tabs)</Template>
  <TotalTime>152</TotalTime>
  <Pages>8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nia p</dc:creator>
  <cp:keywords/>
  <dc:description/>
  <cp:lastModifiedBy>Nia Perkins</cp:lastModifiedBy>
  <cp:revision>1</cp:revision>
  <dcterms:created xsi:type="dcterms:W3CDTF">2019-04-23T04:15:00Z</dcterms:created>
  <dcterms:modified xsi:type="dcterms:W3CDTF">2019-04-23T06:59:00Z</dcterms:modified>
</cp:coreProperties>
</file>