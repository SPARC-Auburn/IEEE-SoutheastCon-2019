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1836BB" w14:textId="09043FF1" w:rsidR="00507620" w:rsidRDefault="00BD6665" w:rsidP="004D4571">
      <w:pPr>
        <w:rPr>
          <w:noProof/>
        </w:rPr>
      </w:pPr>
      <w:r>
        <w:rPr>
          <w:noProof/>
          <w:color w:val="1C6194" w:themeColor="accent6" w:themeShade="BF"/>
        </w:rPr>
        <w:drawing>
          <wp:anchor distT="0" distB="0" distL="114300" distR="114300" simplePos="0" relativeHeight="251905024" behindDoc="0" locked="0" layoutInCell="1" allowOverlap="1" wp14:anchorId="318D1FA4" wp14:editId="36D92C3D">
            <wp:simplePos x="0" y="0"/>
            <wp:positionH relativeFrom="column">
              <wp:posOffset>1672949</wp:posOffset>
            </wp:positionH>
            <wp:positionV relativeFrom="paragraph">
              <wp:posOffset>-203642</wp:posOffset>
            </wp:positionV>
            <wp:extent cx="3449955" cy="364045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25" t="9845" r="28570"/>
                    <a:stretch/>
                  </pic:blipFill>
                  <pic:spPr bwMode="auto">
                    <a:xfrm>
                      <a:off x="0" y="0"/>
                      <a:ext cx="344995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341C70" w14:textId="73C6A0F7" w:rsidR="004D4571" w:rsidRPr="00127C5F" w:rsidRDefault="00BD6665" w:rsidP="004D4571">
      <w:pPr>
        <w:rPr>
          <w:color w:val="1C6194" w:themeColor="accent6" w:themeShade="BF"/>
        </w:rPr>
        <w:sectPr w:rsidR="004D4571" w:rsidRPr="00127C5F" w:rsidSect="00D36652"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  <w:r>
        <w:rPr>
          <w:noProof/>
          <w:color w:val="1C6194" w:themeColor="accent6" w:themeShade="BF"/>
        </w:rPr>
        <w:drawing>
          <wp:anchor distT="0" distB="0" distL="114300" distR="114300" simplePos="0" relativeHeight="251891712" behindDoc="0" locked="0" layoutInCell="1" allowOverlap="1" wp14:anchorId="7C6C1428" wp14:editId="0B5E7E16">
            <wp:simplePos x="0" y="0"/>
            <wp:positionH relativeFrom="column">
              <wp:posOffset>3175</wp:posOffset>
            </wp:positionH>
            <wp:positionV relativeFrom="paragraph">
              <wp:posOffset>5751195</wp:posOffset>
            </wp:positionV>
            <wp:extent cx="3577590" cy="1023620"/>
            <wp:effectExtent l="0" t="0" r="3810" b="5080"/>
            <wp:wrapNone/>
            <wp:docPr id="11" name="Picture 11" descr="C:\Users\Matthew\Desktop\mobile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hew\Desktop\mobile-log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63"/>
                    <a:stretch/>
                  </pic:blipFill>
                  <pic:spPr bwMode="auto">
                    <a:xfrm>
                      <a:off x="0" y="0"/>
                      <a:ext cx="357759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2736" behindDoc="0" locked="0" layoutInCell="1" allowOverlap="1" wp14:anchorId="6915AA53" wp14:editId="15E849A8">
            <wp:simplePos x="0" y="0"/>
            <wp:positionH relativeFrom="column">
              <wp:posOffset>3844290</wp:posOffset>
            </wp:positionH>
            <wp:positionV relativeFrom="paragraph">
              <wp:posOffset>5751499</wp:posOffset>
            </wp:positionV>
            <wp:extent cx="2909570" cy="1025525"/>
            <wp:effectExtent l="0" t="0" r="5080" b="3175"/>
            <wp:wrapNone/>
            <wp:docPr id="22" name="Picture 22" descr="Image result for student projects and research committ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student projects and research committe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0" b="19648"/>
                    <a:stretch/>
                  </pic:blipFill>
                  <pic:spPr bwMode="auto">
                    <a:xfrm>
                      <a:off x="0" y="0"/>
                      <a:ext cx="290957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 wp14:anchorId="60E6C294" wp14:editId="49E79813">
                <wp:simplePos x="0" y="0"/>
                <wp:positionH relativeFrom="margin">
                  <wp:posOffset>-47708</wp:posOffset>
                </wp:positionH>
                <wp:positionV relativeFrom="paragraph">
                  <wp:posOffset>2581910</wp:posOffset>
                </wp:positionV>
                <wp:extent cx="7004050" cy="3602990"/>
                <wp:effectExtent l="0" t="0" r="0" b="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4050" cy="3602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0724E" w14:textId="5DBCF41A" w:rsidR="009B1C14" w:rsidRPr="00202FE2" w:rsidRDefault="00C33B2E" w:rsidP="009B1C14">
                            <w:pPr>
                              <w:pStyle w:val="Name"/>
                              <w:jc w:val="lef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IEEE Southeastcon hardware competition</w:t>
                            </w:r>
                          </w:p>
                          <w:p w14:paraId="038E1A2B" w14:textId="078C175D" w:rsidR="009B1C14" w:rsidRPr="00256E56" w:rsidRDefault="00C33B2E" w:rsidP="009B1C14">
                            <w:pPr>
                              <w:pStyle w:val="Heading2"/>
                              <w:jc w:val="left"/>
                              <w:rPr>
                                <w:color w:val="373545" w:themeColor="text2"/>
                                <w:szCs w:val="44"/>
                              </w:rPr>
                            </w:pPr>
                            <w:r>
                              <w:rPr>
                                <w:rStyle w:val="Heading2Char"/>
                                <w:color w:val="373545" w:themeColor="text2"/>
                                <w:szCs w:val="44"/>
                              </w:rPr>
                              <w:t>Spring 2019 Senior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6C294" id="Rectangle 171" o:spid="_x0000_s1026" style="position:absolute;margin-left:-3.75pt;margin-top:203.3pt;width:551.5pt;height:283.7pt;z-index:-25145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" filled="f" stroked="f" strokeweight="3pt">
                <v:textbox>
                  <w:txbxContent>
                    <w:p w14:paraId="7EE0724E" w14:textId="5DBCF41A" w:rsidR="009B1C14" w:rsidRPr="00202FE2" w:rsidRDefault="00C33B2E" w:rsidP="009B1C14">
                      <w:pPr>
                        <w:pStyle w:val="Name"/>
                        <w:jc w:val="left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IEEE Southeastcon hardware competition</w:t>
                      </w:r>
                    </w:p>
                    <w:p w14:paraId="038E1A2B" w14:textId="078C175D" w:rsidR="009B1C14" w:rsidRPr="00256E56" w:rsidRDefault="00C33B2E" w:rsidP="009B1C14">
                      <w:pPr>
                        <w:pStyle w:val="Heading2"/>
                        <w:jc w:val="left"/>
                        <w:rPr>
                          <w:color w:val="373545" w:themeColor="text2"/>
                          <w:szCs w:val="44"/>
                        </w:rPr>
                      </w:pPr>
                      <w:r>
                        <w:rPr>
                          <w:rStyle w:val="Heading2Char"/>
                          <w:color w:val="373545" w:themeColor="text2"/>
                          <w:szCs w:val="44"/>
                        </w:rPr>
                        <w:t>Spring 2019 Senior Design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 wp14:anchorId="31944213" wp14:editId="495FAF01">
                <wp:simplePos x="0" y="0"/>
                <wp:positionH relativeFrom="column">
                  <wp:posOffset>307230</wp:posOffset>
                </wp:positionH>
                <wp:positionV relativeFrom="paragraph">
                  <wp:posOffset>8214525</wp:posOffset>
                </wp:positionV>
                <wp:extent cx="3930015" cy="45021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BFAAAB" w14:textId="7E7960C1" w:rsidR="009B1C14" w:rsidRPr="009B1C14" w:rsidRDefault="005B00F1" w:rsidP="009B1C14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 xml:space="preserve">Senior </w:t>
                            </w:r>
                            <w:r w:rsidR="000227C8"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esign</w:t>
                            </w:r>
                            <w:r w:rsidR="009B1C14" w:rsidRPr="009B1C14"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 xml:space="preserve"> </w:t>
                            </w:r>
                            <w:r w:rsidR="000227C8"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Project</w:t>
                            </w:r>
                            <w:r w:rsidR="009B1C14" w:rsidRPr="009B1C14"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 xml:space="preserve"> Notebook</w:t>
                            </w:r>
                          </w:p>
                          <w:p w14:paraId="170312C1" w14:textId="77777777" w:rsidR="009B1C14" w:rsidRPr="00BE2FAA" w:rsidRDefault="009B1C14" w:rsidP="009B1C14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44213" id="Rectangle 1" o:spid="_x0000_s1027" style="position:absolute;margin-left:24.2pt;margin-top:646.8pt;width:309.45pt;height:35.45pt;z-index:-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" filled="f" stroked="f" strokeweight="3pt">
                <v:textbox>
                  <w:txbxContent>
                    <w:p w14:paraId="1FBFAAAB" w14:textId="7E7960C1" w:rsidR="009B1C14" w:rsidRPr="009B1C14" w:rsidRDefault="005B00F1" w:rsidP="009B1C14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 xml:space="preserve">Senior </w:t>
                      </w:r>
                      <w:r w:rsidR="000227C8"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D</w:t>
                      </w: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esign</w:t>
                      </w:r>
                      <w:r w:rsidR="009B1C14" w:rsidRPr="009B1C14"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 xml:space="preserve"> </w:t>
                      </w:r>
                      <w:r w:rsidR="000227C8"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Project</w:t>
                      </w:r>
                      <w:r w:rsidR="009B1C14" w:rsidRPr="009B1C14"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 xml:space="preserve"> Notebook</w:t>
                      </w:r>
                    </w:p>
                    <w:p w14:paraId="170312C1" w14:textId="77777777" w:rsidR="009B1C14" w:rsidRPr="00BE2FAA" w:rsidRDefault="009B1C14" w:rsidP="009B1C14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02BA9394" wp14:editId="76C992AD">
                <wp:simplePos x="0" y="0"/>
                <wp:positionH relativeFrom="margin">
                  <wp:posOffset>308169</wp:posOffset>
                </wp:positionH>
                <wp:positionV relativeFrom="paragraph">
                  <wp:posOffset>7438059</wp:posOffset>
                </wp:positionV>
                <wp:extent cx="5842000" cy="831850"/>
                <wp:effectExtent l="0" t="0" r="0" b="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0" cy="83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9AF383" w14:textId="0D384606" w:rsidR="009B1C14" w:rsidRPr="009B1C14" w:rsidRDefault="00C33B2E" w:rsidP="009B1C14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000000" w:themeColor="text1"/>
                                <w:szCs w:val="44"/>
                              </w:rPr>
                            </w:pPr>
                            <w:r>
                              <w:rPr>
                                <w:color w:val="000000" w:themeColor="text1"/>
                                <w:szCs w:val="44"/>
                              </w:rPr>
                              <w:t>Matthew Castleberry,</w:t>
                            </w:r>
                            <w:r w:rsidR="005B00F1">
                              <w:rPr>
                                <w:color w:val="000000" w:themeColor="text1"/>
                                <w:szCs w:val="44"/>
                              </w:rPr>
                              <w:t xml:space="preserve"> Josh JABLONOWSKI, JOE hinley, nia perkins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A9394" id="Rectangle 172" o:spid="_x0000_s1028" style="position:absolute;margin-left:24.25pt;margin-top:585.65pt;width:460pt;height:65.5pt;z-index:-25145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" filled="f" stroked="f" strokeweight="3pt">
                <v:textbox>
                  <w:txbxContent>
                    <w:p w14:paraId="619AF383" w14:textId="0D384606" w:rsidR="009B1C14" w:rsidRPr="009B1C14" w:rsidRDefault="00C33B2E" w:rsidP="009B1C14">
                      <w:pPr>
                        <w:pStyle w:val="Heading3"/>
                        <w:spacing w:before="0"/>
                        <w:jc w:val="left"/>
                        <w:rPr>
                          <w:color w:val="000000" w:themeColor="text1"/>
                          <w:szCs w:val="44"/>
                        </w:rPr>
                      </w:pPr>
                      <w:r>
                        <w:rPr>
                          <w:color w:val="000000" w:themeColor="text1"/>
                          <w:szCs w:val="44"/>
                        </w:rPr>
                        <w:t>Matthew Castleberry,</w:t>
                      </w:r>
                      <w:r w:rsidR="005B00F1">
                        <w:rPr>
                          <w:color w:val="000000" w:themeColor="text1"/>
                          <w:szCs w:val="44"/>
                        </w:rPr>
                        <w:t xml:space="preserve"> Josh JABLONOWSKI, JOE hinley, nia perkins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07620">
        <w:rPr>
          <w:noProof/>
        </w:rPr>
        <mc:AlternateContent>
          <mc:Choice Requires="wps">
            <w:drawing>
              <wp:inline distT="0" distB="0" distL="0" distR="0" wp14:anchorId="70520D96" wp14:editId="0F76DCDA">
                <wp:extent cx="302260" cy="302260"/>
                <wp:effectExtent l="0" t="0" r="0" b="0"/>
                <wp:docPr id="7" name="Rectangle 7" descr="Image result for auburn college of engineering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9D72AD" id="Rectangle 7" o:spid="_x0000_s1026" alt="Image result for auburn college of engineering logo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  <w:r w:rsidR="00507620">
        <w:rPr>
          <w:noProof/>
          <w:color w:val="1C6194" w:themeColor="accent6" w:themeShade="BF"/>
        </w:rPr>
        <w:t xml:space="preserve">  </w:t>
      </w:r>
      <w:r w:rsidR="00E400EE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0FB2E44" wp14:editId="5C1D717F">
                <wp:simplePos x="0" y="0"/>
                <wp:positionH relativeFrom="column">
                  <wp:posOffset>3394207</wp:posOffset>
                </wp:positionH>
                <wp:positionV relativeFrom="paragraph">
                  <wp:posOffset>-9359324</wp:posOffset>
                </wp:positionV>
                <wp:extent cx="4453088" cy="553453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088" cy="553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id w:val="562006948"/>
                              <w:placeholder>
                                <w:docPart w:val="6584EB0608C24587A0A8FA6343CFF505"/>
                              </w:placeholder>
                              <w:showingPlcHdr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9E5BF28" w14:textId="77777777" w:rsidR="00E400EE" w:rsidRPr="00E400EE" w:rsidRDefault="00E400EE" w:rsidP="00E400EE">
                                <w:pPr>
                                  <w:pStyle w:val="Heading5"/>
                                  <w:jc w:val="center"/>
                                </w:pPr>
                                <w:r w:rsidRPr="00E400EE">
                                  <w:t>[</w:t>
                                </w:r>
                                <w:r w:rsidRPr="00E400EE">
                                  <w:rPr>
                                    <w:rStyle w:val="PlaceholderText"/>
                                    <w:color w:val="373545" w:themeColor="text2"/>
                                  </w:rPr>
                                  <w:t>Click here to enter a date]</w:t>
                                </w:r>
                              </w:p>
                            </w:sdtContent>
                          </w:sdt>
                          <w:p w14:paraId="2DE347F6" w14:textId="77777777" w:rsidR="00E400EE" w:rsidRDefault="00E400EE" w:rsidP="00E400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B2E44" id="Rectangle 3" o:spid="_x0000_s1029" style="position:absolute;margin-left:267.25pt;margin-top:-736.95pt;width:350.65pt;height:43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" filled="f" stroked="f" strokeweight="3pt">
                <v:textbox>
                  <w:txbxContent>
                    <w:sdt>
                      <w:sdtPr>
                        <w:id w:val="562006948"/>
                        <w:placeholder>
                          <w:docPart w:val="6584EB0608C24587A0A8FA6343CFF505"/>
                        </w:placeholder>
                        <w:showingPlcHdr/>
                        <w:date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69E5BF28" w14:textId="77777777" w:rsidR="00E400EE" w:rsidRPr="00E400EE" w:rsidRDefault="00E400EE" w:rsidP="00E400EE">
                          <w:pPr>
                            <w:pStyle w:val="Heading5"/>
                            <w:jc w:val="center"/>
                          </w:pPr>
                          <w:r w:rsidRPr="00E400EE">
                            <w:t>[</w:t>
                          </w:r>
                          <w:r w:rsidRPr="00E400EE">
                            <w:rPr>
                              <w:rStyle w:val="PlaceholderText"/>
                              <w:color w:val="373545" w:themeColor="text2"/>
                            </w:rPr>
                            <w:t>Click here to enter a date]</w:t>
                          </w:r>
                        </w:p>
                      </w:sdtContent>
                    </w:sdt>
                    <w:p w14:paraId="2DE347F6" w14:textId="77777777" w:rsidR="00E400EE" w:rsidRDefault="00E400EE" w:rsidP="00E400E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thinReverseDiagStripe" w:color="F2F2F2" w:themeColor="background1" w:themeShade="F2" w:fill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  <w:gridCol w:w="10080"/>
      </w:tblGrid>
      <w:tr w:rsidR="004D4571" w:rsidRPr="00127C5F" w14:paraId="505A50DE" w14:textId="77777777" w:rsidTr="00011FF1">
        <w:trPr>
          <w:trHeight w:val="634"/>
        </w:trPr>
        <w:tc>
          <w:tcPr>
            <w:tcW w:w="2880" w:type="dxa"/>
            <w:shd w:val="thinReverseDiagStripe" w:color="F2F2F2" w:themeColor="background1" w:themeShade="F2" w:fill="auto"/>
            <w:vAlign w:val="center"/>
          </w:tcPr>
          <w:p w14:paraId="5D33A8D6" w14:textId="77777777" w:rsidR="004D4571" w:rsidRPr="00507620" w:rsidRDefault="00750509" w:rsidP="00BD73DD">
            <w:pPr>
              <w:rPr>
                <w:b/>
                <w:color w:val="1C6194" w:themeColor="accent6" w:themeShade="BF"/>
              </w:rPr>
            </w:pPr>
            <w:r w:rsidRPr="00507620">
              <w:rPr>
                <w:b/>
                <w:noProof/>
                <w:color w:val="1C6194" w:themeColor="accent6" w:themeShade="BF"/>
              </w:rPr>
              <w:lastRenderedPageBreak/>
              <mc:AlternateContent>
                <mc:Choice Requires="wpc">
                  <w:drawing>
                    <wp:inline distT="0" distB="0" distL="0" distR="0" wp14:anchorId="4B1A2D44" wp14:editId="70980BBF">
                      <wp:extent cx="1828800" cy="411480"/>
                      <wp:effectExtent l="0" t="0" r="0" b="7620"/>
                      <wp:docPr id="224" name="Canvas 224" title="Rectangular shap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schemeClr val="accent5"/>
                              </a:solidFill>
                            </wpc:bg>
                            <wpc:whole/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AA2E937" id="Canvas 224" o:spid="_x0000_s1026" editas="canvas" alt="Title: Rectangular shape" style="width:2in;height:32.4pt;mso-position-horizontal-relative:char;mso-position-vertical-relative:line" coordsize="18288,4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8288;height:4114;visibility:visible;mso-wrap-style:square" filled="t" fillcolor="#84acb6 [3208]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80" w:type="dxa"/>
            <w:shd w:val="thinReverseDiagStripe" w:color="F2F2F2" w:themeColor="background1" w:themeShade="F2" w:fill="auto"/>
            <w:vAlign w:val="center"/>
          </w:tcPr>
          <w:p w14:paraId="21E103C5" w14:textId="78F4E5DB" w:rsidR="004D4571" w:rsidRPr="00DC5A24" w:rsidRDefault="00F115C3" w:rsidP="00DC5A24">
            <w:pPr>
              <w:pStyle w:val="1Spine"/>
            </w:pPr>
            <w:sdt>
              <w:sdtPr>
                <w:tag w:val="Title"/>
                <w:id w:val="1326344"/>
                <w:placeholder>
                  <w:docPart w:val="5EA7FA9CD3834B46B2F560B6FF01D7EB"/>
                </w:placeholder>
              </w:sdtPr>
              <w:sdtEndPr/>
              <w:sdtContent>
                <w:r w:rsidR="00D46651">
                  <w:t>IEEE SOUTHEASTCON Senior Design Notebook</w:t>
                </w:r>
              </w:sdtContent>
            </w:sdt>
            <w:r w:rsidR="00DC5A24">
              <w:softHyphen/>
            </w:r>
          </w:p>
        </w:tc>
      </w:tr>
    </w:tbl>
    <w:p w14:paraId="33DD263F" w14:textId="77777777" w:rsidR="004D4571" w:rsidRPr="00127C5F" w:rsidRDefault="004D4571" w:rsidP="004D4571">
      <w:pPr>
        <w:rPr>
          <w:color w:val="1C6194" w:themeColor="accent6" w:themeShade="BF"/>
        </w:rPr>
      </w:pPr>
      <w:r w:rsidRPr="00127C5F">
        <w:rPr>
          <w:color w:val="1C6194" w:themeColor="accent6" w:themeShade="BF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thinReverseDiagStripe" w:color="F2F2F2" w:themeColor="background1" w:themeShade="F2" w:fill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  <w:gridCol w:w="10080"/>
      </w:tblGrid>
      <w:tr w:rsidR="004D4571" w:rsidRPr="00127C5F" w14:paraId="680D55BC" w14:textId="77777777" w:rsidTr="00011FF1">
        <w:trPr>
          <w:trHeight w:val="994"/>
        </w:trPr>
        <w:tc>
          <w:tcPr>
            <w:tcW w:w="2880" w:type="dxa"/>
            <w:shd w:val="thinReverseDiagStripe" w:color="F2F2F2" w:themeColor="background1" w:themeShade="F2" w:fill="auto"/>
            <w:vAlign w:val="center"/>
          </w:tcPr>
          <w:p w14:paraId="4611114F" w14:textId="77777777" w:rsidR="004D4571" w:rsidRPr="00127C5F" w:rsidRDefault="00750509" w:rsidP="00BD73DD">
            <w:pPr>
              <w:rPr>
                <w:color w:val="1C6194" w:themeColor="accent6" w:themeShade="BF"/>
              </w:rPr>
            </w:pPr>
            <w:r>
              <w:rPr>
                <w:noProof/>
                <w:color w:val="1C6194" w:themeColor="accent6" w:themeShade="BF"/>
              </w:rPr>
              <mc:AlternateContent>
                <mc:Choice Requires="wpc">
                  <w:drawing>
                    <wp:inline distT="0" distB="0" distL="0" distR="0" wp14:anchorId="3A2A6F88" wp14:editId="14078CD6">
                      <wp:extent cx="1837690" cy="631825"/>
                      <wp:effectExtent l="0" t="0" r="0" b="0"/>
                      <wp:docPr id="213" name="Canvas 213" title="Rectangular shap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schemeClr val="accent6"/>
                              </a:solidFill>
                            </wpc:bg>
                            <wpc:whole/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3CD8B9C" id="Canvas 213" o:spid="_x0000_s1026" editas="canvas" alt="Title: Rectangular shape" style="width:144.7pt;height:49.75pt;mso-position-horizontal-relative:char;mso-position-vertical-relative:line" coordsize="18376,6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">
                      <v:shape id="_x0000_s1027" type="#_x0000_t75" style="position:absolute;width:18376;height:6318;visibility:visible;mso-wrap-style:square" filled="t" fillcolor="#2683c6 [3209]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80" w:type="dxa"/>
            <w:shd w:val="thinReverseDiagStripe" w:color="F2F2F2" w:themeColor="background1" w:themeShade="F2" w:fill="auto"/>
            <w:vAlign w:val="center"/>
          </w:tcPr>
          <w:p w14:paraId="17D1D60C" w14:textId="677B8C9A" w:rsidR="004D4571" w:rsidRPr="00857541" w:rsidRDefault="00F115C3" w:rsidP="00DC5A24">
            <w:pPr>
              <w:pStyle w:val="15Spine"/>
            </w:pPr>
            <w:sdt>
              <w:sdtPr>
                <w:tag w:val="Title"/>
                <w:id w:val="1326375"/>
                <w:placeholder>
                  <w:docPart w:val="1014BBC7177843F68C10C71775B4AD19"/>
                </w:placeholder>
              </w:sdtPr>
              <w:sdtEndPr/>
              <w:sdtContent>
                <w:sdt>
                  <w:sdtPr>
                    <w:tag w:val="Title"/>
                    <w:id w:val="1941798262"/>
                    <w:placeholder>
                      <w:docPart w:val="BF42DCCC57B048C6A61C75BF1E3DA9BD"/>
                    </w:placeholder>
                  </w:sdtPr>
                  <w:sdtEndPr/>
                  <w:sdtContent>
                    <w:r w:rsidR="00D46651">
                      <w:t>IEEE SOUTHEASTCON Senior Design Notebook</w:t>
                    </w:r>
                  </w:sdtContent>
                </w:sdt>
              </w:sdtContent>
            </w:sdt>
          </w:p>
        </w:tc>
      </w:tr>
    </w:tbl>
    <w:p w14:paraId="629F0328" w14:textId="77777777" w:rsidR="004D4571" w:rsidRPr="00127C5F" w:rsidRDefault="004D4571" w:rsidP="004D4571">
      <w:pPr>
        <w:rPr>
          <w:color w:val="1C6194" w:themeColor="accent6" w:themeShade="BF"/>
        </w:rPr>
      </w:pPr>
      <w:r w:rsidRPr="00127C5F">
        <w:rPr>
          <w:color w:val="1C6194" w:themeColor="accent6" w:themeShade="BF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thinReverseDiagStripe" w:color="F2F2F2" w:themeColor="background1" w:themeShade="F2" w:fill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  <w:gridCol w:w="10080"/>
      </w:tblGrid>
      <w:tr w:rsidR="004D4571" w:rsidRPr="00127C5F" w14:paraId="5F31431E" w14:textId="77777777" w:rsidTr="00655E3C">
        <w:trPr>
          <w:trHeight w:val="1526"/>
        </w:trPr>
        <w:tc>
          <w:tcPr>
            <w:tcW w:w="2880" w:type="dxa"/>
            <w:shd w:val="thinReverseDiagStripe" w:color="F2F2F2" w:themeColor="background1" w:themeShade="F2" w:fill="auto"/>
            <w:vAlign w:val="center"/>
          </w:tcPr>
          <w:p w14:paraId="09490B06" w14:textId="77777777" w:rsidR="004D4571" w:rsidRPr="00127C5F" w:rsidRDefault="00750509" w:rsidP="00BD73DD">
            <w:pPr>
              <w:rPr>
                <w:color w:val="1C6194" w:themeColor="accent6" w:themeShade="BF"/>
              </w:rPr>
            </w:pPr>
            <w:r>
              <w:rPr>
                <w:noProof/>
                <w:color w:val="1C6194" w:themeColor="accent6" w:themeShade="BF"/>
              </w:rPr>
              <mc:AlternateContent>
                <mc:Choice Requires="wpc">
                  <w:drawing>
                    <wp:inline distT="0" distB="0" distL="0" distR="0" wp14:anchorId="36934886" wp14:editId="268A99E0">
                      <wp:extent cx="1828800" cy="979805"/>
                      <wp:effectExtent l="0" t="0" r="0" b="0"/>
                      <wp:docPr id="202" name="Canvas 202" title="Rectangular shap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srgbClr val="ED672B"/>
                              </a:solidFill>
                            </wpc:bg>
                            <wpc:whole/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A392D23" id="Canvas 202" o:spid="_x0000_s1026" editas="canvas" alt="Title: Rectangular shape" style="width:2in;height:77.15pt;mso-position-horizontal-relative:char;mso-position-vertical-relative:line" coordsize="18288,9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8288;height:9798;visibility:visible;mso-wrap-style:square" filled="t" fillcolor="#ed672b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80" w:type="dxa"/>
            <w:shd w:val="thinReverseDiagStripe" w:color="F2F2F2" w:themeColor="background1" w:themeShade="F2" w:fill="auto"/>
            <w:vAlign w:val="center"/>
          </w:tcPr>
          <w:p w14:paraId="52389176" w14:textId="6BC87935" w:rsidR="004D4571" w:rsidRPr="000B12EB" w:rsidRDefault="00F115C3" w:rsidP="00DC5A24">
            <w:pPr>
              <w:pStyle w:val="2Spine"/>
            </w:pPr>
            <w:sdt>
              <w:sdtPr>
                <w:tag w:val="Title"/>
                <w:id w:val="1326392"/>
                <w:placeholder>
                  <w:docPart w:val="B127CFBC9E0B484CA667B9512DB5DAEB"/>
                </w:placeholder>
              </w:sdtPr>
              <w:sdtEndPr/>
              <w:sdtContent>
                <w:sdt>
                  <w:sdtPr>
                    <w:tag w:val="Title"/>
                    <w:id w:val="1709605675"/>
                    <w:placeholder>
                      <w:docPart w:val="BA32CE652DFC44CCAA2CA5FE593C084B"/>
                    </w:placeholder>
                  </w:sdtPr>
                  <w:sdtEndPr/>
                  <w:sdtContent>
                    <w:r w:rsidR="00D46651">
                      <w:t xml:space="preserve">IEEE SOUTHEASTCON </w:t>
                    </w:r>
                    <w:r w:rsidR="00507620">
                      <w:t xml:space="preserve">2019                   </w:t>
                    </w:r>
                    <w:r w:rsidR="00507620">
                      <w:t>Senior Design Notebook</w:t>
                    </w:r>
                  </w:sdtContent>
                </w:sdt>
              </w:sdtContent>
            </w:sdt>
          </w:p>
        </w:tc>
      </w:tr>
    </w:tbl>
    <w:p w14:paraId="7FE8BB46" w14:textId="77777777" w:rsidR="004D4571" w:rsidRPr="00127C5F" w:rsidRDefault="004D4571" w:rsidP="004D4571">
      <w:pPr>
        <w:rPr>
          <w:color w:val="1C6194" w:themeColor="accent6" w:themeShade="BF"/>
        </w:rPr>
      </w:pPr>
      <w:r w:rsidRPr="00127C5F">
        <w:rPr>
          <w:color w:val="1C6194" w:themeColor="accent6" w:themeShade="BF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thinReverseDiagStripe" w:color="F2F2F2" w:themeColor="background1" w:themeShade="F2" w:fill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  <w:gridCol w:w="10080"/>
      </w:tblGrid>
      <w:tr w:rsidR="004D4571" w:rsidRPr="00127C5F" w14:paraId="4FB39184" w14:textId="77777777" w:rsidTr="00655E3C">
        <w:trPr>
          <w:trHeight w:val="2606"/>
        </w:trPr>
        <w:tc>
          <w:tcPr>
            <w:tcW w:w="2880" w:type="dxa"/>
            <w:shd w:val="thinReverseDiagStripe" w:color="F2F2F2" w:themeColor="background1" w:themeShade="F2" w:fill="auto"/>
            <w:vAlign w:val="center"/>
          </w:tcPr>
          <w:p w14:paraId="1E65636B" w14:textId="77777777" w:rsidR="004D4571" w:rsidRPr="00127C5F" w:rsidRDefault="00750509" w:rsidP="00BD73DD">
            <w:pPr>
              <w:rPr>
                <w:color w:val="1C6194" w:themeColor="accent6" w:themeShade="BF"/>
              </w:rPr>
            </w:pPr>
            <w:r>
              <w:rPr>
                <w:noProof/>
                <w:color w:val="1C6194" w:themeColor="accent6" w:themeShade="BF"/>
              </w:rPr>
              <mc:AlternateContent>
                <mc:Choice Requires="wpc">
                  <w:drawing>
                    <wp:inline distT="0" distB="0" distL="0" distR="0" wp14:anchorId="254E13FA" wp14:editId="5E644416">
                      <wp:extent cx="1837055" cy="1654810"/>
                      <wp:effectExtent l="0" t="0" r="10795" b="21590"/>
                      <wp:docPr id="191" name="Canvas 191" title="Rectangular shap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schemeClr val="tx2"/>
                              </a:solidFill>
                            </wpc:bg>
                            <wpc:whole>
                              <a:ln>
                                <a:solidFill>
                                  <a:schemeClr val="tx2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C49057A" id="Canvas 191" o:spid="_x0000_s1026" editas="canvas" alt="Title: Rectangular shape" style="width:144.65pt;height:130.3pt;mso-position-horizontal-relative:char;mso-position-vertical-relative:line" coordsize="18370,16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">
                      <v:shape id="_x0000_s1027" type="#_x0000_t75" style="position:absolute;width:18370;height:16548;visibility:visible;mso-wrap-style:square" filled="t" fillcolor="#373545 [3215]" stroked="t" strokecolor="#373545 [3215]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80" w:type="dxa"/>
            <w:shd w:val="thinReverseDiagStripe" w:color="F2F2F2" w:themeColor="background1" w:themeShade="F2" w:fill="auto"/>
            <w:vAlign w:val="center"/>
          </w:tcPr>
          <w:p w14:paraId="32A3C46E" w14:textId="03335AB5" w:rsidR="004D4571" w:rsidRPr="000B12EB" w:rsidRDefault="00F115C3" w:rsidP="00DC5A24">
            <w:pPr>
              <w:pStyle w:val="3Spine"/>
              <w:rPr>
                <w:bCs/>
              </w:rPr>
            </w:pPr>
            <w:sdt>
              <w:sdtPr>
                <w:tag w:val="Title"/>
                <w:id w:val="1326398"/>
                <w:placeholder>
                  <w:docPart w:val="2BC793314350437089B1ED53A37DB023"/>
                </w:placeholder>
              </w:sdtPr>
              <w:sdtEndPr/>
              <w:sdtContent>
                <w:sdt>
                  <w:sdtPr>
                    <w:tag w:val="Title"/>
                    <w:id w:val="-1639948057"/>
                    <w:placeholder>
                      <w:docPart w:val="80E9454E71DC431A8945B43B3A309161"/>
                    </w:placeholder>
                  </w:sdtPr>
                  <w:sdtEndPr/>
                  <w:sdtContent>
                    <w:r w:rsidR="00D46651">
                      <w:t>IEEE SOUTHEASTCON Senior Design Notebook</w:t>
                    </w:r>
                  </w:sdtContent>
                </w:sdt>
              </w:sdtContent>
            </w:sdt>
          </w:p>
        </w:tc>
      </w:tr>
    </w:tbl>
    <w:p w14:paraId="36E261D3" w14:textId="65D8B78F" w:rsidR="00D46651" w:rsidRDefault="00D46651" w:rsidP="004D4571">
      <w:pPr>
        <w:rPr>
          <w:color w:val="1C6194" w:themeColor="accent6" w:themeShade="BF"/>
        </w:rPr>
      </w:pPr>
    </w:p>
    <w:p w14:paraId="4606D48C" w14:textId="77777777" w:rsidR="00D46651" w:rsidRDefault="00D46651">
      <w:pPr>
        <w:rPr>
          <w:color w:val="1C6194" w:themeColor="accent6" w:themeShade="BF"/>
        </w:rPr>
      </w:pPr>
      <w:r>
        <w:rPr>
          <w:color w:val="1C6194" w:themeColor="accent6" w:themeShade="BF"/>
        </w:rPr>
        <w:br w:type="page"/>
      </w:r>
    </w:p>
    <w:p w14:paraId="20EAAC17" w14:textId="77777777" w:rsidR="004D4571" w:rsidRPr="00127C5F" w:rsidRDefault="004D4571" w:rsidP="004D4571">
      <w:pPr>
        <w:rPr>
          <w:color w:val="1C6194" w:themeColor="accent6" w:themeShade="BF"/>
        </w:rPr>
        <w:sectPr w:rsidR="004D4571" w:rsidRPr="00127C5F" w:rsidSect="00D36652">
          <w:pgSz w:w="15840" w:h="12240" w:orient="landscape"/>
          <w:pgMar w:top="1890" w:right="0" w:bottom="0" w:left="1440" w:header="720" w:footer="720" w:gutter="0"/>
          <w:cols w:space="720"/>
          <w:noEndnote/>
        </w:sectPr>
      </w:pPr>
    </w:p>
    <w:p w14:paraId="25CFB292" w14:textId="6FE135F2" w:rsidR="004D4571" w:rsidRPr="00127C5F" w:rsidRDefault="00256E56" w:rsidP="002028F6">
      <w:pPr>
        <w:ind w:right="3600"/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w:lastRenderedPageBreak/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0B5151BB" wp14:editId="59FCB68A">
                <wp:simplePos x="0" y="0"/>
                <wp:positionH relativeFrom="column">
                  <wp:posOffset>492981</wp:posOffset>
                </wp:positionH>
                <wp:positionV relativeFrom="paragraph">
                  <wp:posOffset>23854</wp:posOffset>
                </wp:positionV>
                <wp:extent cx="3493770" cy="7223977"/>
                <wp:effectExtent l="0" t="0" r="0" b="0"/>
                <wp:wrapNone/>
                <wp:docPr id="12" name="Group 12" descr="text and map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3770" cy="7223977"/>
                          <a:chOff x="0" y="0"/>
                          <a:chExt cx="3493770" cy="7223977"/>
                        </a:xfrm>
                      </wpg:grpSpPr>
                      <wps:wsp>
                        <wps:cNvPr id="176" name="Rectangle 176"/>
                        <wps:cNvSpPr/>
                        <wps:spPr>
                          <a:xfrm>
                            <a:off x="0" y="3957850"/>
                            <a:ext cx="3493770" cy="326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29CB19" w14:textId="77777777" w:rsidR="00DC5A24" w:rsidRPr="00256E56" w:rsidRDefault="00DC5A24" w:rsidP="000C1B91">
                              <w:pPr>
                                <w:pStyle w:val="1Spine"/>
                                <w:jc w:val="left"/>
                              </w:pPr>
                              <w:r w:rsidRPr="00256E56">
                                <w:t>IN THIS SECTION:</w:t>
                              </w:r>
                            </w:p>
                            <w:p w14:paraId="4F613E86" w14:textId="77777777" w:rsidR="00DC5A24" w:rsidRPr="00256E56" w:rsidRDefault="00DC5A24" w:rsidP="000C1B91">
                              <w:pPr>
                                <w:pStyle w:val="1Spine"/>
                                <w:jc w:val="left"/>
                              </w:pPr>
                            </w:p>
                            <w:p w14:paraId="5320385B" w14:textId="60301B33" w:rsidR="00507620" w:rsidRDefault="00507620" w:rsidP="000C1B91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Abstract</w:t>
                              </w:r>
                            </w:p>
                            <w:p w14:paraId="60A86D40" w14:textId="3877485F" w:rsidR="00DC5A24" w:rsidRPr="00256E56" w:rsidRDefault="000227C8" w:rsidP="000C1B91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Project overview</w:t>
                              </w:r>
                            </w:p>
                            <w:p w14:paraId="5A340687" w14:textId="5C0B49DA" w:rsidR="00DC5A24" w:rsidRPr="00256E56" w:rsidRDefault="00DC5A24" w:rsidP="000227C8">
                              <w:pPr>
                                <w:pStyle w:val="ListParagraph"/>
                                <w:numPr>
                                  <w:ilvl w:val="0"/>
                                  <w:numId w:val="0"/>
                                </w:numPr>
                                <w:ind w:left="720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0"/>
                            <a:ext cx="2947917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882636" w14:textId="36476973" w:rsidR="000C1B91" w:rsidRPr="00256E56" w:rsidRDefault="000227C8" w:rsidP="000C1B91">
                              <w:pPr>
                                <w:pStyle w:val="Heading2"/>
                                <w:jc w:val="left"/>
                                <w:rPr>
                                  <w:color w:val="373545" w:themeColor="text2"/>
                                  <w:szCs w:val="44"/>
                                </w:rPr>
                              </w:pPr>
                              <w:r>
                                <w:rPr>
                                  <w:color w:val="373545" w:themeColor="text2"/>
                                  <w:szCs w:val="44"/>
                                </w:rPr>
                                <w:t>Overview</w:t>
                              </w:r>
                            </w:p>
                            <w:p w14:paraId="5D2EAA40" w14:textId="77777777" w:rsidR="000C1B91" w:rsidRPr="00256E56" w:rsidRDefault="000C1B91">
                              <w:pPr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B5151BB" id="Group 12" o:spid="_x0000_s1030" alt="text and map " style="position:absolute;margin-left:38.8pt;margin-top:1.9pt;width:275.1pt;height:568.8pt;z-index:251870208;mso-width-relative:margin" coordsize="34937,72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">
                <v:rect id="Rectangle 176" o:spid="_x0000_s1031" style="position:absolute;top:39578;width:34937;height:3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" filled="f" stroked="f" strokeweight="3pt">
                  <v:textbox>
                    <w:txbxContent>
                      <w:p w14:paraId="2529CB19" w14:textId="77777777" w:rsidR="00DC5A24" w:rsidRPr="00256E56" w:rsidRDefault="00DC5A24" w:rsidP="000C1B91">
                        <w:pPr>
                          <w:pStyle w:val="1Spine"/>
                          <w:jc w:val="left"/>
                        </w:pPr>
                        <w:r w:rsidRPr="00256E56">
                          <w:t>IN THIS SECTION:</w:t>
                        </w:r>
                      </w:p>
                      <w:p w14:paraId="4F613E86" w14:textId="77777777" w:rsidR="00DC5A24" w:rsidRPr="00256E56" w:rsidRDefault="00DC5A24" w:rsidP="000C1B91">
                        <w:pPr>
                          <w:pStyle w:val="1Spine"/>
                          <w:jc w:val="left"/>
                        </w:pPr>
                      </w:p>
                      <w:p w14:paraId="5320385B" w14:textId="60301B33" w:rsidR="00507620" w:rsidRDefault="00507620" w:rsidP="000C1B91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Abstract</w:t>
                        </w:r>
                      </w:p>
                      <w:p w14:paraId="60A86D40" w14:textId="3877485F" w:rsidR="00DC5A24" w:rsidRPr="00256E56" w:rsidRDefault="000227C8" w:rsidP="000C1B91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Project overview</w:t>
                        </w:r>
                      </w:p>
                      <w:p w14:paraId="5A340687" w14:textId="5C0B49DA" w:rsidR="00DC5A24" w:rsidRPr="00256E56" w:rsidRDefault="00DC5A24" w:rsidP="000227C8">
                        <w:pPr>
                          <w:pStyle w:val="ListParagraph"/>
                          <w:numPr>
                            <w:ilvl w:val="0"/>
                            <w:numId w:val="0"/>
                          </w:numPr>
                          <w:ind w:left="720"/>
                          <w:jc w:val="left"/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2" type="#_x0000_t202" style="position:absolute;width:29479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17882636" w14:textId="36476973" w:rsidR="000C1B91" w:rsidRPr="00256E56" w:rsidRDefault="000227C8" w:rsidP="000C1B91">
                        <w:pPr>
                          <w:pStyle w:val="Heading2"/>
                          <w:jc w:val="left"/>
                          <w:rPr>
                            <w:color w:val="373545" w:themeColor="text2"/>
                            <w:szCs w:val="44"/>
                          </w:rPr>
                        </w:pPr>
                        <w:r>
                          <w:rPr>
                            <w:color w:val="373545" w:themeColor="text2"/>
                            <w:szCs w:val="44"/>
                          </w:rPr>
                          <w:t>Overview</w:t>
                        </w:r>
                      </w:p>
                      <w:p w14:paraId="5D2EAA40" w14:textId="77777777" w:rsidR="000C1B91" w:rsidRPr="00256E56" w:rsidRDefault="000C1B91">
                        <w:pPr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C02597E" w14:textId="2DDF82CC" w:rsidR="004D4571" w:rsidRPr="00127C5F" w:rsidRDefault="00BD6665" w:rsidP="004D4571">
      <w:pPr>
        <w:rPr>
          <w:color w:val="1C6194" w:themeColor="accent6" w:themeShade="BF"/>
        </w:rPr>
      </w:pPr>
      <w:r>
        <w:rPr>
          <w:b/>
          <w:noProof/>
          <w:color w:val="373545" w:themeColor="text2"/>
          <w:sz w:val="44"/>
          <w:szCs w:val="44"/>
          <w:lang w:bidi="hi-IN"/>
        </w:rPr>
        <w:drawing>
          <wp:anchor distT="0" distB="0" distL="114300" distR="114300" simplePos="0" relativeHeight="251902976" behindDoc="0" locked="0" layoutInCell="1" allowOverlap="1" wp14:anchorId="788B86BF" wp14:editId="0275C7E2">
            <wp:simplePos x="0" y="0"/>
            <wp:positionH relativeFrom="column">
              <wp:posOffset>1367625</wp:posOffset>
            </wp:positionH>
            <wp:positionV relativeFrom="paragraph">
              <wp:posOffset>471916</wp:posOffset>
            </wp:positionV>
            <wp:extent cx="4547870" cy="3411220"/>
            <wp:effectExtent l="0" t="0" r="508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0509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0620C09" wp14:editId="24D34AE0">
                <wp:simplePos x="0" y="0"/>
                <wp:positionH relativeFrom="margin">
                  <wp:posOffset>6426200</wp:posOffset>
                </wp:positionH>
                <wp:positionV relativeFrom="margin">
                  <wp:posOffset>1318260</wp:posOffset>
                </wp:positionV>
                <wp:extent cx="1356995" cy="868680"/>
                <wp:effectExtent l="0" t="0" r="0" b="7620"/>
                <wp:wrapNone/>
                <wp:docPr id="18" name="AutoShap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631AE" w14:textId="04DED214" w:rsidR="001B6867" w:rsidRPr="00256E56" w:rsidRDefault="001B6867" w:rsidP="00381773">
                            <w:pPr>
                              <w:pStyle w:val="TabName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256E56">
                              <w:rPr>
                                <w:b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620C09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utoShape 412" o:spid="_x0000_s1033" type="#_x0000_t15" style="position:absolute;margin-left:506pt;margin-top:103.8pt;width:106.85pt;height:68.4pt;rotation:180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" fillcolor="#d0e6f6 [665]" stroked="f" strokeweight=".25pt">
                <v:textbox style="layout-flow:vertical">
                  <w:txbxContent>
                    <w:p w14:paraId="3C5631AE" w14:textId="04DED214" w:rsidR="001B6867" w:rsidRPr="00256E56" w:rsidRDefault="001B6867" w:rsidP="00381773">
                      <w:pPr>
                        <w:pStyle w:val="TabName"/>
                        <w:rPr>
                          <w:b/>
                          <w:color w:val="FFFFFF" w:themeColor="background1"/>
                        </w:rPr>
                      </w:pPr>
                      <w:r w:rsidRPr="00256E56">
                        <w:rPr>
                          <w:b/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D4571" w:rsidRPr="00127C5F">
        <w:rPr>
          <w:color w:val="1C6194" w:themeColor="accent6" w:themeShade="BF"/>
        </w:rPr>
        <w:br w:type="page"/>
      </w:r>
      <w:r w:rsidR="000C1B91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13B63C64" wp14:editId="2AD034ED">
                <wp:simplePos x="0" y="0"/>
                <wp:positionH relativeFrom="column">
                  <wp:posOffset>708660</wp:posOffset>
                </wp:positionH>
                <wp:positionV relativeFrom="paragraph">
                  <wp:posOffset>8077835</wp:posOffset>
                </wp:positionV>
                <wp:extent cx="3930015" cy="450215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89ACA" w14:textId="3D345DD4" w:rsidR="000C1B91" w:rsidRPr="009B1C14" w:rsidRDefault="000227C8" w:rsidP="000C1B91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Senior Design Project Notebook</w:t>
                            </w:r>
                          </w:p>
                          <w:p w14:paraId="43B729CC" w14:textId="77777777" w:rsidR="000C1B91" w:rsidRPr="00BE2FAA" w:rsidRDefault="000C1B91" w:rsidP="000C1B91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63C64" id="Rectangle 8" o:spid="_x0000_s1034" style="position:absolute;margin-left:55.8pt;margin-top:636.05pt;width:309.45pt;height:35.45pt;z-index:-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" filled="f" stroked="f" strokeweight="3pt">
                <v:textbox>
                  <w:txbxContent>
                    <w:p w14:paraId="4FD89ACA" w14:textId="3D345DD4" w:rsidR="000C1B91" w:rsidRPr="009B1C14" w:rsidRDefault="000227C8" w:rsidP="000C1B91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Senior Design Project Notebook</w:t>
                      </w:r>
                    </w:p>
                    <w:p w14:paraId="43B729CC" w14:textId="77777777" w:rsidR="000C1B91" w:rsidRPr="00BE2FAA" w:rsidRDefault="000C1B91" w:rsidP="000C1B91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12FF111" w14:textId="2D29EE59" w:rsidR="004D4571" w:rsidRPr="00127C5F" w:rsidRDefault="00BD6665" w:rsidP="004D4571">
      <w:pPr>
        <w:rPr>
          <w:color w:val="1C6194" w:themeColor="accent6" w:themeShade="BF"/>
        </w:rPr>
      </w:pPr>
      <w:r>
        <w:rPr>
          <w:b/>
          <w:noProof/>
          <w:color w:val="373545" w:themeColor="text2"/>
          <w:sz w:val="44"/>
          <w:szCs w:val="44"/>
          <w:lang w:bidi="hi-IN"/>
        </w:rPr>
        <w:lastRenderedPageBreak/>
        <w:drawing>
          <wp:anchor distT="0" distB="0" distL="114300" distR="114300" simplePos="0" relativeHeight="251904000" behindDoc="0" locked="0" layoutInCell="1" allowOverlap="1" wp14:anchorId="70B44FD9" wp14:editId="2C4A4E28">
            <wp:simplePos x="0" y="0"/>
            <wp:positionH relativeFrom="column">
              <wp:posOffset>1407381</wp:posOffset>
            </wp:positionH>
            <wp:positionV relativeFrom="paragraph">
              <wp:posOffset>683812</wp:posOffset>
            </wp:positionV>
            <wp:extent cx="4547870" cy="3411220"/>
            <wp:effectExtent l="0" t="0" r="508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27C8">
        <w:rPr>
          <w:noProof/>
          <w:color w:val="1C6194" w:themeColor="accent6" w:themeShade="BF"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0956DFF3" wp14:editId="76F7EC1E">
                <wp:simplePos x="0" y="0"/>
                <wp:positionH relativeFrom="column">
                  <wp:posOffset>492981</wp:posOffset>
                </wp:positionH>
                <wp:positionV relativeFrom="paragraph">
                  <wp:posOffset>23854</wp:posOffset>
                </wp:positionV>
                <wp:extent cx="4166362" cy="7223760"/>
                <wp:effectExtent l="0" t="0" r="5715" b="0"/>
                <wp:wrapNone/>
                <wp:docPr id="13" name="Group 13" descr="text and map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6362" cy="7223760"/>
                          <a:chOff x="0" y="0"/>
                          <a:chExt cx="4166817" cy="7223977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0" y="3957850"/>
                            <a:ext cx="3493770" cy="326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DABCEF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  <w:r w:rsidRPr="00256E56">
                                <w:t>IN THIS SECTION:</w:t>
                              </w:r>
                            </w:p>
                            <w:p w14:paraId="158EFED5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</w:p>
                            <w:p w14:paraId="2C05C8B5" w14:textId="7DE577CB" w:rsidR="00256E56" w:rsidRDefault="00507620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Mechanical Hardware</w:t>
                              </w:r>
                            </w:p>
                            <w:p w14:paraId="6731ABF7" w14:textId="265ECB9E" w:rsidR="00507620" w:rsidRDefault="00507620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Electrical Hardware</w:t>
                              </w:r>
                            </w:p>
                            <w:p w14:paraId="1DB63E26" w14:textId="385AB988" w:rsidR="00507620" w:rsidRPr="00256E56" w:rsidRDefault="00507620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0"/>
                            <a:ext cx="4166817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5B0FAE" w14:textId="7E4A2A6C" w:rsidR="00256E56" w:rsidRPr="00256E56" w:rsidRDefault="00507620" w:rsidP="00256E56">
                              <w:pPr>
                                <w:pStyle w:val="Heading2"/>
                                <w:jc w:val="left"/>
                                <w:rPr>
                                  <w:color w:val="373545" w:themeColor="text2"/>
                                  <w:szCs w:val="44"/>
                                </w:rPr>
                              </w:pPr>
                              <w:r>
                                <w:rPr>
                                  <w:rStyle w:val="Heading2Char"/>
                                  <w:color w:val="373545" w:themeColor="text2"/>
                                  <w:szCs w:val="44"/>
                                </w:rPr>
                                <w:t>Technical Documentation</w:t>
                              </w:r>
                            </w:p>
                            <w:p w14:paraId="4175801F" w14:textId="77777777" w:rsidR="00256E56" w:rsidRPr="00256E56" w:rsidRDefault="00256E56" w:rsidP="00256E56">
                              <w:pPr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956DFF3" id="Group 13" o:spid="_x0000_s1035" alt="text and map " style="position:absolute;margin-left:38.8pt;margin-top:1.9pt;width:328.05pt;height:568.8pt;z-index:251872256;mso-width-relative:margin" coordsize="41668,72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">
                <v:rect id="Rectangle 15" o:spid="_x0000_s1036" style="position:absolute;top:39578;width:34937;height:3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" filled="f" stroked="f" strokeweight="3pt">
                  <v:textbox>
                    <w:txbxContent>
                      <w:p w14:paraId="4FDABCEF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  <w:r w:rsidRPr="00256E56">
                          <w:t>IN THIS SECTION:</w:t>
                        </w:r>
                      </w:p>
                      <w:p w14:paraId="158EFED5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</w:p>
                      <w:p w14:paraId="2C05C8B5" w14:textId="7DE577CB" w:rsidR="00256E56" w:rsidRDefault="00507620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Mechanical Hardware</w:t>
                        </w:r>
                      </w:p>
                      <w:p w14:paraId="6731ABF7" w14:textId="265ECB9E" w:rsidR="00507620" w:rsidRDefault="00507620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Electrical Hardware</w:t>
                        </w:r>
                      </w:p>
                      <w:p w14:paraId="1DB63E26" w14:textId="385AB988" w:rsidR="00507620" w:rsidRPr="00256E56" w:rsidRDefault="00507620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Software</w:t>
                        </w:r>
                      </w:p>
                    </w:txbxContent>
                  </v:textbox>
                </v:rect>
                <v:shape id="Text Box 16" o:spid="_x0000_s1037" type="#_x0000_t202" style="position:absolute;width:41668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<v:textbox>
                    <w:txbxContent>
                      <w:p w14:paraId="755B0FAE" w14:textId="7E4A2A6C" w:rsidR="00256E56" w:rsidRPr="00256E56" w:rsidRDefault="00507620" w:rsidP="00256E56">
                        <w:pPr>
                          <w:pStyle w:val="Heading2"/>
                          <w:jc w:val="left"/>
                          <w:rPr>
                            <w:color w:val="373545" w:themeColor="text2"/>
                            <w:szCs w:val="44"/>
                          </w:rPr>
                        </w:pPr>
                        <w:r>
                          <w:rPr>
                            <w:rStyle w:val="Heading2Char"/>
                            <w:color w:val="373545" w:themeColor="text2"/>
                            <w:szCs w:val="44"/>
                          </w:rPr>
                          <w:t>Technical Documentation</w:t>
                        </w:r>
                      </w:p>
                      <w:p w14:paraId="4175801F" w14:textId="77777777" w:rsidR="00256E56" w:rsidRPr="00256E56" w:rsidRDefault="00256E56" w:rsidP="00256E56">
                        <w:pPr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750509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B1382CC" wp14:editId="39B7C16E">
                <wp:simplePos x="0" y="0"/>
                <wp:positionH relativeFrom="margin">
                  <wp:posOffset>6426200</wp:posOffset>
                </wp:positionH>
                <wp:positionV relativeFrom="margin">
                  <wp:posOffset>2392680</wp:posOffset>
                </wp:positionV>
                <wp:extent cx="1356995" cy="868680"/>
                <wp:effectExtent l="0" t="0" r="0" b="7620"/>
                <wp:wrapNone/>
                <wp:docPr id="17" name="AutoShap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6D3C3" w14:textId="6E3356C5" w:rsidR="002E076A" w:rsidRPr="00256E56" w:rsidRDefault="00507620" w:rsidP="00381773">
                            <w:pPr>
                              <w:pStyle w:val="TabName"/>
                              <w:rPr>
                                <w:b/>
                                <w:color w:val="373545" w:themeColor="text2"/>
                              </w:rPr>
                            </w:pPr>
                            <w:r>
                              <w:rPr>
                                <w:b/>
                                <w:color w:val="373545" w:themeColor="text2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382CC" id="AutoShape 418" o:spid="_x0000_s1038" type="#_x0000_t15" style="position:absolute;margin-left:506pt;margin-top:188.4pt;width:106.85pt;height:68.4pt;rotation:180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" fillcolor="#a3ceed [1305]" stroked="f" strokeweight=".25pt">
                <v:textbox style="layout-flow:vertical">
                  <w:txbxContent>
                    <w:p w14:paraId="6906D3C3" w14:textId="6E3356C5" w:rsidR="002E076A" w:rsidRPr="00256E56" w:rsidRDefault="00507620" w:rsidP="00381773">
                      <w:pPr>
                        <w:pStyle w:val="TabName"/>
                        <w:rPr>
                          <w:b/>
                          <w:color w:val="373545" w:themeColor="text2"/>
                        </w:rPr>
                      </w:pPr>
                      <w:r>
                        <w:rPr>
                          <w:b/>
                          <w:color w:val="373545" w:themeColor="text2"/>
                        </w:rPr>
                        <w:t>2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D4571" w:rsidRPr="00127C5F">
        <w:rPr>
          <w:color w:val="1C6194" w:themeColor="accent6" w:themeShade="BF"/>
        </w:rPr>
        <w:br w:type="page"/>
      </w:r>
      <w:r w:rsidR="00256E56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 wp14:anchorId="53F323A3" wp14:editId="3ECA65AD">
                <wp:simplePos x="0" y="0"/>
                <wp:positionH relativeFrom="column">
                  <wp:posOffset>708660</wp:posOffset>
                </wp:positionH>
                <wp:positionV relativeFrom="paragraph">
                  <wp:posOffset>8393430</wp:posOffset>
                </wp:positionV>
                <wp:extent cx="3930015" cy="450215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6B3E44" w14:textId="33832F65" w:rsidR="00256E56" w:rsidRPr="009B1C14" w:rsidRDefault="000227C8" w:rsidP="00256E56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Senior Design Project Notebook</w:t>
                            </w:r>
                          </w:p>
                          <w:p w14:paraId="6F407C16" w14:textId="77777777" w:rsidR="00256E56" w:rsidRPr="00BE2FAA" w:rsidRDefault="00256E56" w:rsidP="00256E56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323A3" id="Rectangle 19" o:spid="_x0000_s1039" style="position:absolute;margin-left:55.8pt;margin-top:660.9pt;width:309.45pt;height:35.45pt;z-index:-2514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" filled="f" stroked="f" strokeweight="3pt">
                <v:textbox>
                  <w:txbxContent>
                    <w:p w14:paraId="2A6B3E44" w14:textId="33832F65" w:rsidR="00256E56" w:rsidRPr="009B1C14" w:rsidRDefault="000227C8" w:rsidP="00256E56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Senior Design Project Notebook</w:t>
                      </w:r>
                    </w:p>
                    <w:p w14:paraId="6F407C16" w14:textId="77777777" w:rsidR="00256E56" w:rsidRPr="00BE2FAA" w:rsidRDefault="00256E56" w:rsidP="00256E56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73FFF27" w14:textId="0FD9F5EC" w:rsidR="00C47E5D" w:rsidRPr="00127C5F" w:rsidRDefault="003C6FCE" w:rsidP="00C47E5D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w:lastRenderedPageBreak/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6AAD69CD" wp14:editId="6AB9D39D">
                <wp:simplePos x="0" y="0"/>
                <wp:positionH relativeFrom="column">
                  <wp:posOffset>492981</wp:posOffset>
                </wp:positionH>
                <wp:positionV relativeFrom="paragraph">
                  <wp:posOffset>39757</wp:posOffset>
                </wp:positionV>
                <wp:extent cx="3493388" cy="7223760"/>
                <wp:effectExtent l="0" t="0" r="0" b="0"/>
                <wp:wrapNone/>
                <wp:docPr id="27" name="Group 27" descr="text and map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3388" cy="7223760"/>
                          <a:chOff x="0" y="0"/>
                          <a:chExt cx="3493770" cy="7223977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0" y="3957850"/>
                            <a:ext cx="3493770" cy="326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215672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  <w:r w:rsidRPr="00256E56">
                                <w:t>IN THIS SECTION:</w:t>
                              </w:r>
                            </w:p>
                            <w:p w14:paraId="50FE205D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</w:p>
                            <w:p w14:paraId="709BB44B" w14:textId="4FB8FE41" w:rsidR="00256E56" w:rsidRDefault="00507620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Post Competition Project Review</w:t>
                              </w:r>
                            </w:p>
                            <w:p w14:paraId="06FEEFF7" w14:textId="4B58667B" w:rsidR="00507620" w:rsidRPr="00256E56" w:rsidRDefault="00507620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Future 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0" y="0"/>
                            <a:ext cx="3361926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3E292D" w14:textId="276ED705" w:rsidR="00256E56" w:rsidRPr="00256E56" w:rsidRDefault="00507620" w:rsidP="00256E56">
                              <w:pPr>
                                <w:pStyle w:val="Heading2"/>
                                <w:jc w:val="left"/>
                                <w:rPr>
                                  <w:color w:val="373545" w:themeColor="text2"/>
                                  <w:szCs w:val="44"/>
                                </w:rPr>
                              </w:pPr>
                              <w:r>
                                <w:rPr>
                                  <w:rStyle w:val="Heading2Char"/>
                                  <w:color w:val="373545" w:themeColor="text2"/>
                                  <w:szCs w:val="44"/>
                                </w:rPr>
                                <w:t>Competition Details</w:t>
                              </w:r>
                            </w:p>
                            <w:p w14:paraId="09BE83B6" w14:textId="77777777" w:rsidR="00256E56" w:rsidRPr="00256E56" w:rsidRDefault="00256E56" w:rsidP="00256E56">
                              <w:pPr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AD69CD" id="Group 27" o:spid="_x0000_s1040" alt="text and map " style="position:absolute;margin-left:38.8pt;margin-top:3.15pt;width:275.05pt;height:568.8pt;z-index:251882496;mso-width-relative:margin" coordsize="34937,72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">
                <v:rect id="Rectangle 29" o:spid="_x0000_s1041" style="position:absolute;top:39578;width:34937;height:3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" filled="f" stroked="f" strokeweight="3pt">
                  <v:textbox>
                    <w:txbxContent>
                      <w:p w14:paraId="23215672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  <w:r w:rsidRPr="00256E56">
                          <w:t>IN THIS SECTION:</w:t>
                        </w:r>
                      </w:p>
                      <w:p w14:paraId="50FE205D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</w:p>
                      <w:p w14:paraId="709BB44B" w14:textId="4FB8FE41" w:rsidR="00256E56" w:rsidRDefault="00507620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Post Competition Project Review</w:t>
                        </w:r>
                      </w:p>
                      <w:p w14:paraId="06FEEFF7" w14:textId="4B58667B" w:rsidR="00507620" w:rsidRPr="00256E56" w:rsidRDefault="00507620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Future Work</w:t>
                        </w:r>
                      </w:p>
                    </w:txbxContent>
                  </v:textbox>
                </v:rect>
                <v:shape id="Text Box 31" o:spid="_x0000_s1042" type="#_x0000_t202" style="position:absolute;width:33619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4jxQAAANsAAAAPAAAAZHJzL2Rvd25yZXYueG1sRI9Pa8JA&#10;FMTvgt9heUIvohsb2kp0lVL6R7xptMXbI/tMgtm3IbtN0m/vFgSPw8z8hlmue1OJlhpXWlYwm0Yg&#10;iDOrS84VHNKPyRyE88gaK8uk4I8crFfDwRITbTveUbv3uQgQdgkqKLyvEyldVpBBN7U1cfDOtjHo&#10;g2xyqRvsAtxU8jG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DqGr4jxQAAANsAAAAP&#10;AAAAAAAAAAAAAAAAAAcCAABkcnMvZG93bnJldi54bWxQSwUGAAAAAAMAAwC3AAAA+QIAAAAA&#10;" fillcolor="white [3201]" stroked="f" strokeweight=".5pt">
                  <v:textbox>
                    <w:txbxContent>
                      <w:p w14:paraId="363E292D" w14:textId="276ED705" w:rsidR="00256E56" w:rsidRPr="00256E56" w:rsidRDefault="00507620" w:rsidP="00256E56">
                        <w:pPr>
                          <w:pStyle w:val="Heading2"/>
                          <w:jc w:val="left"/>
                          <w:rPr>
                            <w:color w:val="373545" w:themeColor="text2"/>
                            <w:szCs w:val="44"/>
                          </w:rPr>
                        </w:pPr>
                        <w:r>
                          <w:rPr>
                            <w:rStyle w:val="Heading2Char"/>
                            <w:color w:val="373545" w:themeColor="text2"/>
                            <w:szCs w:val="44"/>
                          </w:rPr>
                          <w:t>Competition Details</w:t>
                        </w:r>
                      </w:p>
                      <w:p w14:paraId="09BE83B6" w14:textId="77777777" w:rsidR="00256E56" w:rsidRPr="00256E56" w:rsidRDefault="00256E56" w:rsidP="00256E56">
                        <w:pPr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D2C5D40" w14:textId="69084101" w:rsidR="00C47E5D" w:rsidRDefault="00C47E5D" w:rsidP="00894754">
      <w:pPr>
        <w:rPr>
          <w:color w:val="1C6194" w:themeColor="accent6" w:themeShade="BF"/>
        </w:rPr>
      </w:pPr>
    </w:p>
    <w:p w14:paraId="0130D989" w14:textId="61E42E3B" w:rsidR="00872CB3" w:rsidRDefault="00872CB3">
      <w:pPr>
        <w:rPr>
          <w:b/>
          <w:noProof/>
          <w:color w:val="373545" w:themeColor="text2"/>
          <w:sz w:val="44"/>
          <w:szCs w:val="44"/>
          <w:lang w:bidi="hi-IN"/>
        </w:rPr>
      </w:pPr>
      <w:r>
        <w:rPr>
          <w:b/>
          <w:noProof/>
          <w:color w:val="373545" w:themeColor="text2"/>
          <w:sz w:val="44"/>
          <w:szCs w:val="44"/>
          <w:lang w:bidi="hi-IN"/>
        </w:rPr>
        <w:drawing>
          <wp:anchor distT="0" distB="0" distL="114300" distR="114300" simplePos="0" relativeHeight="251901952" behindDoc="0" locked="0" layoutInCell="1" allowOverlap="1" wp14:anchorId="384941A2" wp14:editId="6EECD86F">
            <wp:simplePos x="0" y="0"/>
            <wp:positionH relativeFrom="column">
              <wp:posOffset>1818123</wp:posOffset>
            </wp:positionH>
            <wp:positionV relativeFrom="paragraph">
              <wp:posOffset>208294</wp:posOffset>
            </wp:positionV>
            <wp:extent cx="3766448" cy="3411220"/>
            <wp:effectExtent l="6033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2"/>
                    <a:stretch/>
                  </pic:blipFill>
                  <pic:spPr bwMode="auto">
                    <a:xfrm rot="5400000">
                      <a:off x="0" y="0"/>
                      <a:ext cx="3766448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02312C" w14:textId="4AFE45CD" w:rsidR="00C47E5D" w:rsidRDefault="00BD6665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76352" behindDoc="1" locked="0" layoutInCell="1" allowOverlap="1" wp14:anchorId="14532690" wp14:editId="77698C4E">
                <wp:simplePos x="0" y="0"/>
                <wp:positionH relativeFrom="column">
                  <wp:posOffset>708660</wp:posOffset>
                </wp:positionH>
                <wp:positionV relativeFrom="paragraph">
                  <wp:posOffset>7312025</wp:posOffset>
                </wp:positionV>
                <wp:extent cx="3930015" cy="450215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F440C" w14:textId="7824890D" w:rsidR="00256E56" w:rsidRPr="009B1C14" w:rsidRDefault="000227C8" w:rsidP="00256E56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Senior Design Project Notebook</w:t>
                            </w:r>
                          </w:p>
                          <w:p w14:paraId="66326F2D" w14:textId="77777777" w:rsidR="00256E56" w:rsidRPr="00BE2FAA" w:rsidRDefault="00256E56" w:rsidP="00256E56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32690" id="Rectangle 20" o:spid="_x0000_s1043" style="position:absolute;margin-left:55.8pt;margin-top:575.75pt;width:309.45pt;height:35.45pt;z-index:-25144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" filled="f" stroked="f" strokeweight="3pt">
                <v:textbox>
                  <w:txbxContent>
                    <w:p w14:paraId="6F8F440C" w14:textId="7824890D" w:rsidR="00256E56" w:rsidRPr="009B1C14" w:rsidRDefault="000227C8" w:rsidP="00256E56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Senior Design Project Notebook</w:t>
                      </w:r>
                    </w:p>
                    <w:p w14:paraId="66326F2D" w14:textId="77777777" w:rsidR="00256E56" w:rsidRPr="00BE2FAA" w:rsidRDefault="00256E56" w:rsidP="00256E56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50509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F49DC3C" wp14:editId="2018E804">
                <wp:simplePos x="0" y="0"/>
                <wp:positionH relativeFrom="margin">
                  <wp:posOffset>6426200</wp:posOffset>
                </wp:positionH>
                <wp:positionV relativeFrom="margin">
                  <wp:posOffset>3489960</wp:posOffset>
                </wp:positionV>
                <wp:extent cx="1356995" cy="868680"/>
                <wp:effectExtent l="0" t="0" r="0" b="7620"/>
                <wp:wrapNone/>
                <wp:docPr id="9" name="AutoShap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557928" w14:textId="4294C2CB" w:rsidR="002E076A" w:rsidRPr="00256E56" w:rsidRDefault="002E076A" w:rsidP="00FF3CD0">
                            <w:pPr>
                              <w:pStyle w:val="TabName"/>
                              <w:rPr>
                                <w:b/>
                                <w:color w:val="373545" w:themeColor="text2"/>
                              </w:rPr>
                            </w:pPr>
                            <w:r w:rsidRPr="00256E56">
                              <w:rPr>
                                <w:b/>
                                <w:color w:val="373545" w:themeColor="text2"/>
                              </w:rPr>
                              <w:t>3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9DC3C" id="AutoShape 422" o:spid="_x0000_s1044" type="#_x0000_t15" style="position:absolute;margin-left:506pt;margin-top:274.8pt;width:106.85pt;height:68.4pt;rotation:180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" fillcolor="#74b5e4 [1945]" stroked="f" strokeweight=".25pt">
                <v:textbox style="layout-flow:vertical">
                  <w:txbxContent>
                    <w:p w14:paraId="2B557928" w14:textId="4294C2CB" w:rsidR="002E076A" w:rsidRPr="00256E56" w:rsidRDefault="002E076A" w:rsidP="00FF3CD0">
                      <w:pPr>
                        <w:pStyle w:val="TabName"/>
                        <w:rPr>
                          <w:b/>
                          <w:color w:val="373545" w:themeColor="text2"/>
                        </w:rPr>
                      </w:pPr>
                      <w:r w:rsidRPr="00256E56">
                        <w:rPr>
                          <w:b/>
                          <w:color w:val="373545" w:themeColor="text2"/>
                        </w:rPr>
                        <w:t>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C47E5D">
        <w:rPr>
          <w:color w:val="1C6194" w:themeColor="accent6" w:themeShade="BF"/>
        </w:rPr>
        <w:br w:type="page"/>
      </w:r>
    </w:p>
    <w:p w14:paraId="0125456C" w14:textId="1837EADD" w:rsidR="00C47E5D" w:rsidRPr="00127C5F" w:rsidRDefault="00507620" w:rsidP="00C47E5D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w:lastRenderedPageBreak/>
        <mc:AlternateContent>
          <mc:Choice Requires="wpg">
            <w:drawing>
              <wp:anchor distT="0" distB="0" distL="114300" distR="114300" simplePos="0" relativeHeight="251884544" behindDoc="0" locked="0" layoutInCell="1" allowOverlap="1" wp14:anchorId="106B809F" wp14:editId="4174244A">
                <wp:simplePos x="0" y="0"/>
                <wp:positionH relativeFrom="column">
                  <wp:posOffset>492981</wp:posOffset>
                </wp:positionH>
                <wp:positionV relativeFrom="paragraph">
                  <wp:posOffset>39757</wp:posOffset>
                </wp:positionV>
                <wp:extent cx="3919591" cy="7223760"/>
                <wp:effectExtent l="0" t="0" r="5080" b="0"/>
                <wp:wrapNone/>
                <wp:docPr id="225" name="Group 225" descr="text and map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9591" cy="7223760"/>
                          <a:chOff x="0" y="0"/>
                          <a:chExt cx="3919993" cy="7223977"/>
                        </a:xfrm>
                      </wpg:grpSpPr>
                      <wps:wsp>
                        <wps:cNvPr id="227" name="Rectangle 227"/>
                        <wps:cNvSpPr/>
                        <wps:spPr>
                          <a:xfrm>
                            <a:off x="0" y="3957850"/>
                            <a:ext cx="3493770" cy="326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D256DB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  <w:r w:rsidRPr="00256E56">
                                <w:t>IN THIS SECTION:</w:t>
                              </w:r>
                            </w:p>
                            <w:p w14:paraId="6C5AEF64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</w:p>
                            <w:p w14:paraId="0907E626" w14:textId="7C8AEC18" w:rsidR="00256E56" w:rsidRDefault="00507620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Budget</w:t>
                              </w:r>
                            </w:p>
                            <w:p w14:paraId="789049FA" w14:textId="652BC06D" w:rsidR="00507620" w:rsidRDefault="00507620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Bill of Materials</w:t>
                              </w:r>
                            </w:p>
                            <w:p w14:paraId="5A820CCF" w14:textId="2EDF288B" w:rsidR="00507620" w:rsidRDefault="00507620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Purchase Orders</w:t>
                              </w:r>
                            </w:p>
                            <w:p w14:paraId="422321A8" w14:textId="0B26B9BA" w:rsidR="00507620" w:rsidRPr="00256E56" w:rsidRDefault="00507620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Relationship Between SPARC and Senior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Text Box 228"/>
                        <wps:cNvSpPr txBox="1"/>
                        <wps:spPr>
                          <a:xfrm>
                            <a:off x="0" y="0"/>
                            <a:ext cx="3919993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F5EBE81" w14:textId="6D5338D8" w:rsidR="00256E56" w:rsidRPr="00256E56" w:rsidRDefault="00872CB3" w:rsidP="00256E56">
                              <w:pPr>
                                <w:pStyle w:val="Heading2"/>
                                <w:jc w:val="left"/>
                                <w:rPr>
                                  <w:color w:val="373545" w:themeColor="text2"/>
                                  <w:szCs w:val="44"/>
                                </w:rPr>
                              </w:pPr>
                              <w:r>
                                <w:rPr>
                                  <w:rStyle w:val="Heading2Char"/>
                                  <w:color w:val="373545" w:themeColor="text2"/>
                                  <w:szCs w:val="44"/>
                                </w:rPr>
                                <w:t>Administrative Documentation</w:t>
                              </w:r>
                            </w:p>
                            <w:p w14:paraId="60BF33CD" w14:textId="77777777" w:rsidR="00256E56" w:rsidRPr="00256E56" w:rsidRDefault="00256E56" w:rsidP="00256E56">
                              <w:pPr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06B809F" id="Group 225" o:spid="_x0000_s1045" alt="text and map " style="position:absolute;margin-left:38.8pt;margin-top:3.15pt;width:308.65pt;height:568.8pt;z-index:251884544;mso-width-relative:margin" coordsize="39199,72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">
                <v:rect id="Rectangle 227" o:spid="_x0000_s1046" style="position:absolute;top:39578;width:34937;height:3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" filled="f" stroked="f" strokeweight="3pt">
                  <v:textbox>
                    <w:txbxContent>
                      <w:p w14:paraId="3CD256DB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  <w:r w:rsidRPr="00256E56">
                          <w:t>IN THIS SECTION:</w:t>
                        </w:r>
                      </w:p>
                      <w:p w14:paraId="6C5AEF64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</w:p>
                      <w:p w14:paraId="0907E626" w14:textId="7C8AEC18" w:rsidR="00256E56" w:rsidRDefault="00507620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Budget</w:t>
                        </w:r>
                      </w:p>
                      <w:p w14:paraId="789049FA" w14:textId="652BC06D" w:rsidR="00507620" w:rsidRDefault="00507620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Bill of Materials</w:t>
                        </w:r>
                      </w:p>
                      <w:p w14:paraId="5A820CCF" w14:textId="2EDF288B" w:rsidR="00507620" w:rsidRDefault="00507620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Purchase Orders</w:t>
                        </w:r>
                      </w:p>
                      <w:p w14:paraId="422321A8" w14:textId="0B26B9BA" w:rsidR="00507620" w:rsidRPr="00256E56" w:rsidRDefault="00507620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Relationship Between SPARC and Senior Design</w:t>
                        </w:r>
                      </w:p>
                    </w:txbxContent>
                  </v:textbox>
                </v:rect>
                <v:shape id="Text Box 228" o:spid="_x0000_s1047" type="#_x0000_t202" style="position:absolute;width:39199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" fillcolor="white [3201]" stroked="f" strokeweight=".5pt">
                  <v:textbox>
                    <w:txbxContent>
                      <w:p w14:paraId="2F5EBE81" w14:textId="6D5338D8" w:rsidR="00256E56" w:rsidRPr="00256E56" w:rsidRDefault="00872CB3" w:rsidP="00256E56">
                        <w:pPr>
                          <w:pStyle w:val="Heading2"/>
                          <w:jc w:val="left"/>
                          <w:rPr>
                            <w:color w:val="373545" w:themeColor="text2"/>
                            <w:szCs w:val="44"/>
                          </w:rPr>
                        </w:pPr>
                        <w:r>
                          <w:rPr>
                            <w:rStyle w:val="Heading2Char"/>
                            <w:color w:val="373545" w:themeColor="text2"/>
                            <w:szCs w:val="44"/>
                          </w:rPr>
                          <w:t>Administrative Documentation</w:t>
                        </w:r>
                      </w:p>
                      <w:p w14:paraId="60BF33CD" w14:textId="77777777" w:rsidR="00256E56" w:rsidRPr="00256E56" w:rsidRDefault="00256E56" w:rsidP="00256E56">
                        <w:pPr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0DE4EAF2" w14:textId="545256D8" w:rsidR="00C47E5D" w:rsidRDefault="00C47E5D" w:rsidP="00894754">
      <w:pPr>
        <w:rPr>
          <w:color w:val="1C6194" w:themeColor="accent6" w:themeShade="BF"/>
        </w:rPr>
      </w:pPr>
    </w:p>
    <w:p w14:paraId="22160DEC" w14:textId="3439D5DC" w:rsidR="00C47E5D" w:rsidRDefault="00872CB3">
      <w:pPr>
        <w:rPr>
          <w:color w:val="1C6194" w:themeColor="accent6" w:themeShade="BF"/>
        </w:rPr>
      </w:pPr>
      <w:r>
        <w:rPr>
          <w:b/>
          <w:noProof/>
          <w:color w:val="373545" w:themeColor="text2"/>
          <w:sz w:val="44"/>
          <w:szCs w:val="44"/>
          <w:lang w:bidi="hi-IN"/>
        </w:rPr>
        <w:drawing>
          <wp:anchor distT="0" distB="0" distL="114300" distR="114300" simplePos="0" relativeHeight="251899904" behindDoc="0" locked="0" layoutInCell="1" allowOverlap="1" wp14:anchorId="4EFB37E8" wp14:editId="4D8A699D">
            <wp:simplePos x="0" y="0"/>
            <wp:positionH relativeFrom="column">
              <wp:posOffset>1947876</wp:posOffset>
            </wp:positionH>
            <wp:positionV relativeFrom="paragraph">
              <wp:posOffset>85090</wp:posOffset>
            </wp:positionV>
            <wp:extent cx="3937475" cy="2949934"/>
            <wp:effectExtent l="0" t="0" r="635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475" cy="294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509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E2C8751" wp14:editId="2E797098">
                <wp:simplePos x="0" y="0"/>
                <wp:positionH relativeFrom="margin">
                  <wp:posOffset>6426200</wp:posOffset>
                </wp:positionH>
                <wp:positionV relativeFrom="margin">
                  <wp:posOffset>4564380</wp:posOffset>
                </wp:positionV>
                <wp:extent cx="1356995" cy="868680"/>
                <wp:effectExtent l="0" t="0" r="0" b="7620"/>
                <wp:wrapNone/>
                <wp:docPr id="5" name="Auto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8B72D" w14:textId="6001D011" w:rsidR="002E076A" w:rsidRPr="00256E56" w:rsidRDefault="002E076A" w:rsidP="00FF3CD0">
                            <w:pPr>
                              <w:pStyle w:val="TabName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256E56">
                              <w:rPr>
                                <w:b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C8751" id="AutoShape 425" o:spid="_x0000_s1048" type="#_x0000_t15" style="position:absolute;margin-left:506pt;margin-top:359.4pt;width:106.85pt;height:68.4pt;rotation:180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" fillcolor="#1c6194 [2409]" stroked="f" strokeweight=".25pt">
                <v:textbox style="layout-flow:vertical">
                  <w:txbxContent>
                    <w:p w14:paraId="2808B72D" w14:textId="6001D011" w:rsidR="002E076A" w:rsidRPr="00256E56" w:rsidRDefault="002E076A" w:rsidP="00FF3CD0">
                      <w:pPr>
                        <w:pStyle w:val="TabName"/>
                        <w:rPr>
                          <w:b/>
                          <w:color w:val="FFFFFF" w:themeColor="background1"/>
                        </w:rPr>
                      </w:pPr>
                      <w:r w:rsidRPr="00256E56">
                        <w:rPr>
                          <w:b/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C47E5D">
        <w:rPr>
          <w:color w:val="1C6194" w:themeColor="accent6" w:themeShade="BF"/>
        </w:rPr>
        <w:br w:type="page"/>
      </w:r>
      <w:bookmarkStart w:id="0" w:name="_GoBack"/>
      <w:bookmarkEnd w:id="0"/>
      <w:r w:rsidR="00256E56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27F8A20E" wp14:editId="6751A524">
                <wp:simplePos x="0" y="0"/>
                <wp:positionH relativeFrom="column">
                  <wp:posOffset>708660</wp:posOffset>
                </wp:positionH>
                <wp:positionV relativeFrom="paragraph">
                  <wp:posOffset>7762240</wp:posOffset>
                </wp:positionV>
                <wp:extent cx="3930015" cy="45021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CDB84" w14:textId="294294BF" w:rsidR="00256E56" w:rsidRPr="009B1C14" w:rsidRDefault="000227C8" w:rsidP="00256E56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Senior Design Project Notebook</w:t>
                            </w:r>
                          </w:p>
                          <w:p w14:paraId="53DE20AF" w14:textId="77777777" w:rsidR="00256E56" w:rsidRPr="00BE2FAA" w:rsidRDefault="00256E56" w:rsidP="00256E56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8A20E" id="Rectangle 21" o:spid="_x0000_s1049" style="position:absolute;margin-left:55.8pt;margin-top:611.2pt;width:309.45pt;height:35.45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" filled="f" stroked="f" strokeweight="3pt">
                <v:textbox>
                  <w:txbxContent>
                    <w:p w14:paraId="20DCDB84" w14:textId="294294BF" w:rsidR="00256E56" w:rsidRPr="009B1C14" w:rsidRDefault="000227C8" w:rsidP="00256E56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Senior Design Project Notebook</w:t>
                      </w:r>
                    </w:p>
                    <w:p w14:paraId="53DE20AF" w14:textId="77777777" w:rsidR="00256E56" w:rsidRPr="00BE2FAA" w:rsidRDefault="00256E56" w:rsidP="00256E56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9D0ACDA" w14:textId="2893E5B9" w:rsidR="00216F25" w:rsidRPr="00127C5F" w:rsidRDefault="00216F25" w:rsidP="00894754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w:lastRenderedPageBreak/>
        <mc:AlternateContent>
          <mc:Choice Requires="wpg">
            <w:drawing>
              <wp:anchor distT="0" distB="0" distL="114300" distR="114300" simplePos="0" relativeHeight="251890688" behindDoc="0" locked="0" layoutInCell="1" allowOverlap="1" wp14:anchorId="2583EA7C" wp14:editId="64D1821B">
                <wp:simplePos x="0" y="0"/>
                <wp:positionH relativeFrom="column">
                  <wp:posOffset>492981</wp:posOffset>
                </wp:positionH>
                <wp:positionV relativeFrom="paragraph">
                  <wp:posOffset>23854</wp:posOffset>
                </wp:positionV>
                <wp:extent cx="4478918" cy="7223977"/>
                <wp:effectExtent l="0" t="0" r="0" b="0"/>
                <wp:wrapNone/>
                <wp:docPr id="236" name="Group 236" descr="text and map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8918" cy="7223977"/>
                          <a:chOff x="0" y="0"/>
                          <a:chExt cx="4478918" cy="7223977"/>
                        </a:xfrm>
                      </wpg:grpSpPr>
                      <wps:wsp>
                        <wps:cNvPr id="238" name="Rectangle 238"/>
                        <wps:cNvSpPr/>
                        <wps:spPr>
                          <a:xfrm>
                            <a:off x="0" y="3957850"/>
                            <a:ext cx="3493770" cy="326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1F8992" w14:textId="77777777" w:rsidR="00216F25" w:rsidRPr="00256E56" w:rsidRDefault="00216F25" w:rsidP="00256E56">
                              <w:pPr>
                                <w:pStyle w:val="1Spine"/>
                                <w:jc w:val="left"/>
                              </w:pPr>
                              <w:r w:rsidRPr="00256E56">
                                <w:t>IN THIS SECTION:</w:t>
                              </w:r>
                            </w:p>
                            <w:p w14:paraId="67ED6427" w14:textId="77777777" w:rsidR="00216F25" w:rsidRPr="00256E56" w:rsidRDefault="00216F25" w:rsidP="00256E56">
                              <w:pPr>
                                <w:pStyle w:val="1Spine"/>
                                <w:jc w:val="left"/>
                              </w:pPr>
                            </w:p>
                            <w:p w14:paraId="03D7667A" w14:textId="1A628A79" w:rsidR="00872CB3" w:rsidRDefault="00872CB3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Project Proposal</w:t>
                              </w:r>
                            </w:p>
                            <w:p w14:paraId="5166FD6D" w14:textId="71C0680C" w:rsidR="00872CB3" w:rsidRDefault="00872CB3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Mid-Semester Report</w:t>
                              </w:r>
                            </w:p>
                            <w:p w14:paraId="7D647709" w14:textId="0B47DD4B" w:rsidR="00872CB3" w:rsidRPr="00256E56" w:rsidRDefault="00872CB3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Final Report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0" y="0"/>
                            <a:ext cx="4478918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45E0EC" w14:textId="5C1C63E8" w:rsidR="00216F25" w:rsidRPr="00256E56" w:rsidRDefault="00872CB3" w:rsidP="00256E56">
                              <w:pPr>
                                <w:pStyle w:val="Heading2"/>
                                <w:jc w:val="left"/>
                                <w:rPr>
                                  <w:color w:val="373545" w:themeColor="text2"/>
                                  <w:szCs w:val="44"/>
                                </w:rPr>
                              </w:pPr>
                              <w:r>
                                <w:rPr>
                                  <w:rStyle w:val="Heading2Char"/>
                                  <w:color w:val="373545" w:themeColor="text2"/>
                                  <w:szCs w:val="44"/>
                                </w:rPr>
                                <w:t>Progress Reports</w:t>
                              </w:r>
                            </w:p>
                            <w:p w14:paraId="21D29C12" w14:textId="77777777" w:rsidR="00216F25" w:rsidRPr="00256E56" w:rsidRDefault="00216F25" w:rsidP="00256E56">
                              <w:pPr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83EA7C" id="Group 236" o:spid="_x0000_s1050" alt="text and map " style="position:absolute;margin-left:38.8pt;margin-top:1.9pt;width:352.65pt;height:568.8pt;z-index:251890688;mso-width-relative:margin" coordsize="44789,72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">
                <v:rect id="Rectangle 238" o:spid="_x0000_s1051" style="position:absolute;top:39578;width:34937;height:3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" filled="f" stroked="f" strokeweight="3pt">
                  <v:textbox>
                    <w:txbxContent>
                      <w:p w14:paraId="2F1F8992" w14:textId="77777777" w:rsidR="00216F25" w:rsidRPr="00256E56" w:rsidRDefault="00216F25" w:rsidP="00256E56">
                        <w:pPr>
                          <w:pStyle w:val="1Spine"/>
                          <w:jc w:val="left"/>
                        </w:pPr>
                        <w:r w:rsidRPr="00256E56">
                          <w:t>IN THIS SECTION:</w:t>
                        </w:r>
                      </w:p>
                      <w:p w14:paraId="67ED6427" w14:textId="77777777" w:rsidR="00216F25" w:rsidRPr="00256E56" w:rsidRDefault="00216F25" w:rsidP="00256E56">
                        <w:pPr>
                          <w:pStyle w:val="1Spine"/>
                          <w:jc w:val="left"/>
                        </w:pPr>
                      </w:p>
                      <w:p w14:paraId="03D7667A" w14:textId="1A628A79" w:rsidR="00872CB3" w:rsidRDefault="00872CB3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Project Proposal</w:t>
                        </w:r>
                      </w:p>
                      <w:p w14:paraId="5166FD6D" w14:textId="71C0680C" w:rsidR="00872CB3" w:rsidRDefault="00872CB3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Mid-Semester Report</w:t>
                        </w:r>
                      </w:p>
                      <w:p w14:paraId="7D647709" w14:textId="0B47DD4B" w:rsidR="00872CB3" w:rsidRPr="00256E56" w:rsidRDefault="00872CB3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Final Report</w:t>
                        </w:r>
                      </w:p>
                    </w:txbxContent>
                  </v:textbox>
                </v:rect>
                <v:shape id="Text Box 239" o:spid="_x0000_s1052" type="#_x0000_t202" style="position:absolute;width:44789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" fillcolor="white [3201]" stroked="f" strokeweight=".5pt">
                  <v:textbox>
                    <w:txbxContent>
                      <w:p w14:paraId="6645E0EC" w14:textId="5C1C63E8" w:rsidR="00216F25" w:rsidRPr="00256E56" w:rsidRDefault="00872CB3" w:rsidP="00256E56">
                        <w:pPr>
                          <w:pStyle w:val="Heading2"/>
                          <w:jc w:val="left"/>
                          <w:rPr>
                            <w:color w:val="373545" w:themeColor="text2"/>
                            <w:szCs w:val="44"/>
                          </w:rPr>
                        </w:pPr>
                        <w:r>
                          <w:rPr>
                            <w:rStyle w:val="Heading2Char"/>
                            <w:color w:val="373545" w:themeColor="text2"/>
                            <w:szCs w:val="44"/>
                          </w:rPr>
                          <w:t>Progress Reports</w:t>
                        </w:r>
                      </w:p>
                      <w:p w14:paraId="21D29C12" w14:textId="77777777" w:rsidR="00216F25" w:rsidRPr="00256E56" w:rsidRDefault="00216F25" w:rsidP="00256E56">
                        <w:pPr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89664" behindDoc="1" locked="0" layoutInCell="1" allowOverlap="1" wp14:anchorId="092980DB" wp14:editId="1840FBBF">
                <wp:simplePos x="0" y="0"/>
                <wp:positionH relativeFrom="column">
                  <wp:posOffset>708660</wp:posOffset>
                </wp:positionH>
                <wp:positionV relativeFrom="paragraph">
                  <wp:posOffset>8393430</wp:posOffset>
                </wp:positionV>
                <wp:extent cx="3930015" cy="450215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A2C51" w14:textId="5AF198EC" w:rsidR="00216F25" w:rsidRPr="009B1C14" w:rsidRDefault="00216F25" w:rsidP="00256E56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Senior Design Project</w:t>
                            </w:r>
                            <w:r w:rsidRPr="009B1C14"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 xml:space="preserve"> Notebook</w:t>
                            </w:r>
                          </w:p>
                          <w:p w14:paraId="2C42E7BC" w14:textId="77777777" w:rsidR="00216F25" w:rsidRPr="00BE2FAA" w:rsidRDefault="00216F25" w:rsidP="00256E56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980DB" id="Rectangle 240" o:spid="_x0000_s1053" style="position:absolute;margin-left:55.8pt;margin-top:660.9pt;width:309.45pt;height:35.45pt;z-index:-2514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" filled="f" stroked="f" strokeweight="3pt">
                <v:textbox>
                  <w:txbxContent>
                    <w:p w14:paraId="27BA2C51" w14:textId="5AF198EC" w:rsidR="00216F25" w:rsidRPr="009B1C14" w:rsidRDefault="00216F25" w:rsidP="00256E56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Senior Design Project</w:t>
                      </w:r>
                      <w:r w:rsidRPr="009B1C14"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 xml:space="preserve"> Notebook</w:t>
                      </w:r>
                    </w:p>
                    <w:p w14:paraId="2C42E7BC" w14:textId="77777777" w:rsidR="00216F25" w:rsidRPr="00BE2FAA" w:rsidRDefault="00216F25" w:rsidP="00256E56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0068BFB" wp14:editId="0A33F335">
                <wp:simplePos x="0" y="0"/>
                <wp:positionH relativeFrom="margin">
                  <wp:posOffset>6426200</wp:posOffset>
                </wp:positionH>
                <wp:positionV relativeFrom="margin">
                  <wp:posOffset>5661660</wp:posOffset>
                </wp:positionV>
                <wp:extent cx="1356995" cy="868680"/>
                <wp:effectExtent l="0" t="0" r="0" b="7620"/>
                <wp:wrapNone/>
                <wp:docPr id="241" name="AutoShap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0D5A4" w14:textId="409812B6" w:rsidR="00216F25" w:rsidRPr="00507620" w:rsidRDefault="00216F25" w:rsidP="00FF3CD0">
                            <w:pPr>
                              <w:pStyle w:val="TabName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507620">
                              <w:rPr>
                                <w:b/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68BFB" id="AutoShape 427" o:spid="_x0000_s1054" type="#_x0000_t15" style="position:absolute;margin-left:506pt;margin-top:445.8pt;width:106.85pt;height:68.4pt;rotation:180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" fillcolor="#134162 [1609]" stroked="f" strokeweight=".25pt">
                <v:textbox style="layout-flow:vertical">
                  <w:txbxContent>
                    <w:p w14:paraId="1DC0D5A4" w14:textId="409812B6" w:rsidR="00216F25" w:rsidRPr="00507620" w:rsidRDefault="00216F25" w:rsidP="00FF3CD0">
                      <w:pPr>
                        <w:pStyle w:val="TabName"/>
                        <w:rPr>
                          <w:b/>
                          <w:color w:val="FFFFFF" w:themeColor="background1"/>
                        </w:rPr>
                      </w:pPr>
                      <w:r w:rsidRPr="00507620">
                        <w:rPr>
                          <w:b/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39048F7" w14:textId="7A595294" w:rsidR="00216F25" w:rsidRDefault="00216F25" w:rsidP="00894754">
      <w:pPr>
        <w:rPr>
          <w:color w:val="1C6194" w:themeColor="accent6" w:themeShade="BF"/>
        </w:rPr>
      </w:pPr>
    </w:p>
    <w:p w14:paraId="7839FF6D" w14:textId="7384F52A" w:rsidR="00872CB3" w:rsidRDefault="00872C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98880" behindDoc="0" locked="0" layoutInCell="1" allowOverlap="1" wp14:anchorId="673183B1" wp14:editId="005D7F64">
            <wp:simplePos x="0" y="0"/>
            <wp:positionH relativeFrom="column">
              <wp:posOffset>1621846</wp:posOffset>
            </wp:positionH>
            <wp:positionV relativeFrom="paragraph">
              <wp:posOffset>227855</wp:posOffset>
            </wp:positionV>
            <wp:extent cx="4523464" cy="3013544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8" t="26350" r="10072"/>
                    <a:stretch/>
                  </pic:blipFill>
                  <pic:spPr bwMode="auto">
                    <a:xfrm>
                      <a:off x="0" y="0"/>
                      <a:ext cx="4523464" cy="301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03F51" w14:textId="4154F698" w:rsidR="00216F25" w:rsidRDefault="00216F25">
      <w:pPr>
        <w:rPr>
          <w:color w:val="1C6194" w:themeColor="accent6" w:themeShade="BF"/>
        </w:rPr>
      </w:pPr>
      <w:r>
        <w:rPr>
          <w:color w:val="1C6194" w:themeColor="accent6" w:themeShade="BF"/>
        </w:rPr>
        <w:br w:type="page"/>
      </w:r>
    </w:p>
    <w:p w14:paraId="41AC2428" w14:textId="37D173B6" w:rsidR="00872CB3" w:rsidRPr="00127C5F" w:rsidRDefault="00872CB3" w:rsidP="00872CB3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w:lastRenderedPageBreak/>
        <mc:AlternateContent>
          <mc:Choice Requires="wpg">
            <w:drawing>
              <wp:anchor distT="0" distB="0" distL="114300" distR="114300" simplePos="0" relativeHeight="251896832" behindDoc="0" locked="0" layoutInCell="1" allowOverlap="1" wp14:anchorId="03F3EA34" wp14:editId="02D11FDA">
                <wp:simplePos x="0" y="0"/>
                <wp:positionH relativeFrom="column">
                  <wp:posOffset>492981</wp:posOffset>
                </wp:positionH>
                <wp:positionV relativeFrom="paragraph">
                  <wp:posOffset>23854</wp:posOffset>
                </wp:positionV>
                <wp:extent cx="4424163" cy="7223977"/>
                <wp:effectExtent l="0" t="0" r="0" b="0"/>
                <wp:wrapNone/>
                <wp:docPr id="24" name="Group 24" descr="text and map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4163" cy="7223977"/>
                          <a:chOff x="0" y="0"/>
                          <a:chExt cx="4424163" cy="7223977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0" y="3957850"/>
                            <a:ext cx="3493770" cy="326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AAF78F" w14:textId="77777777" w:rsidR="00872CB3" w:rsidRPr="00256E56" w:rsidRDefault="00872CB3" w:rsidP="00872CB3">
                              <w:pPr>
                                <w:pStyle w:val="1Spine"/>
                                <w:jc w:val="left"/>
                              </w:pPr>
                              <w:r w:rsidRPr="00256E56">
                                <w:t>IN THIS SECTION:</w:t>
                              </w:r>
                            </w:p>
                            <w:p w14:paraId="64E7FDC4" w14:textId="77777777" w:rsidR="00872CB3" w:rsidRPr="00256E56" w:rsidRDefault="00872CB3" w:rsidP="00872CB3">
                              <w:pPr>
                                <w:pStyle w:val="1Spine"/>
                                <w:jc w:val="left"/>
                              </w:pPr>
                            </w:p>
                            <w:p w14:paraId="32FF39B8" w14:textId="77777777" w:rsidR="00872CB3" w:rsidRDefault="00872CB3" w:rsidP="00872CB3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Fall Meeting Notes</w:t>
                              </w:r>
                            </w:p>
                            <w:p w14:paraId="045628CE" w14:textId="77777777" w:rsidR="00872CB3" w:rsidRPr="00256E56" w:rsidRDefault="00872CB3" w:rsidP="00872CB3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Spring Weekly Reports</w:t>
                              </w:r>
                            </w:p>
                            <w:p w14:paraId="78681BF5" w14:textId="77777777" w:rsidR="00872CB3" w:rsidRPr="00256E56" w:rsidRDefault="00872CB3" w:rsidP="00872CB3">
                              <w:pPr>
                                <w:pStyle w:val="ListParagraph"/>
                                <w:numPr>
                                  <w:ilvl w:val="0"/>
                                  <w:numId w:val="0"/>
                                </w:numPr>
                                <w:ind w:left="720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0" y="0"/>
                            <a:ext cx="4424163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BB5F47" w14:textId="77777777" w:rsidR="00872CB3" w:rsidRPr="00256E56" w:rsidRDefault="00872CB3" w:rsidP="00872CB3">
                              <w:pPr>
                                <w:pStyle w:val="Heading2"/>
                                <w:jc w:val="left"/>
                                <w:rPr>
                                  <w:color w:val="373545" w:themeColor="text2"/>
                                  <w:szCs w:val="44"/>
                                </w:rPr>
                              </w:pPr>
                              <w:r>
                                <w:rPr>
                                  <w:rStyle w:val="Heading2Char"/>
                                  <w:color w:val="373545" w:themeColor="text2"/>
                                  <w:szCs w:val="44"/>
                                </w:rPr>
                                <w:t>Progress Updates</w:t>
                              </w:r>
                            </w:p>
                            <w:p w14:paraId="3D4323A0" w14:textId="77777777" w:rsidR="00872CB3" w:rsidRPr="00256E56" w:rsidRDefault="00872CB3" w:rsidP="00872CB3">
                              <w:pPr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F3EA34" id="Group 24" o:spid="_x0000_s1055" alt="text and map " style="position:absolute;margin-left:38.8pt;margin-top:1.9pt;width:348.35pt;height:568.8pt;z-index:251896832;mso-width-relative:margin" coordsize="44241,72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">
                <v:rect id="Rectangle 26" o:spid="_x0000_s1056" style="position:absolute;top:39578;width:34937;height:3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" filled="f" stroked="f" strokeweight="3pt">
                  <v:textbox>
                    <w:txbxContent>
                      <w:p w14:paraId="27AAF78F" w14:textId="77777777" w:rsidR="00872CB3" w:rsidRPr="00256E56" w:rsidRDefault="00872CB3" w:rsidP="00872CB3">
                        <w:pPr>
                          <w:pStyle w:val="1Spine"/>
                          <w:jc w:val="left"/>
                        </w:pPr>
                        <w:r w:rsidRPr="00256E56">
                          <w:t>IN THIS SECTION:</w:t>
                        </w:r>
                      </w:p>
                      <w:p w14:paraId="64E7FDC4" w14:textId="77777777" w:rsidR="00872CB3" w:rsidRPr="00256E56" w:rsidRDefault="00872CB3" w:rsidP="00872CB3">
                        <w:pPr>
                          <w:pStyle w:val="1Spine"/>
                          <w:jc w:val="left"/>
                        </w:pPr>
                      </w:p>
                      <w:p w14:paraId="32FF39B8" w14:textId="77777777" w:rsidR="00872CB3" w:rsidRDefault="00872CB3" w:rsidP="00872CB3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Fall Meeting Notes</w:t>
                        </w:r>
                      </w:p>
                      <w:p w14:paraId="045628CE" w14:textId="77777777" w:rsidR="00872CB3" w:rsidRPr="00256E56" w:rsidRDefault="00872CB3" w:rsidP="00872CB3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Spring Weekly Reports</w:t>
                        </w:r>
                      </w:p>
                      <w:p w14:paraId="78681BF5" w14:textId="77777777" w:rsidR="00872CB3" w:rsidRPr="00256E56" w:rsidRDefault="00872CB3" w:rsidP="00872CB3">
                        <w:pPr>
                          <w:pStyle w:val="ListParagraph"/>
                          <w:numPr>
                            <w:ilvl w:val="0"/>
                            <w:numId w:val="0"/>
                          </w:numPr>
                          <w:ind w:left="720"/>
                          <w:jc w:val="left"/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rect>
                <v:shape id="Text Box 30" o:spid="_x0000_s1057" type="#_x0000_t202" style="position:absolute;width:44241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" fillcolor="white [3201]" stroked="f" strokeweight=".5pt">
                  <v:textbox>
                    <w:txbxContent>
                      <w:p w14:paraId="66BB5F47" w14:textId="77777777" w:rsidR="00872CB3" w:rsidRPr="00256E56" w:rsidRDefault="00872CB3" w:rsidP="00872CB3">
                        <w:pPr>
                          <w:pStyle w:val="Heading2"/>
                          <w:jc w:val="left"/>
                          <w:rPr>
                            <w:color w:val="373545" w:themeColor="text2"/>
                            <w:szCs w:val="44"/>
                          </w:rPr>
                        </w:pPr>
                        <w:r>
                          <w:rPr>
                            <w:rStyle w:val="Heading2Char"/>
                            <w:color w:val="373545" w:themeColor="text2"/>
                            <w:szCs w:val="44"/>
                          </w:rPr>
                          <w:t>Progress Updates</w:t>
                        </w:r>
                      </w:p>
                      <w:p w14:paraId="3D4323A0" w14:textId="77777777" w:rsidR="00872CB3" w:rsidRPr="00256E56" w:rsidRDefault="00872CB3" w:rsidP="00872CB3">
                        <w:pPr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95808" behindDoc="1" locked="0" layoutInCell="1" allowOverlap="1" wp14:anchorId="3DC247A3" wp14:editId="6142FB93">
                <wp:simplePos x="0" y="0"/>
                <wp:positionH relativeFrom="column">
                  <wp:posOffset>708660</wp:posOffset>
                </wp:positionH>
                <wp:positionV relativeFrom="paragraph">
                  <wp:posOffset>8393430</wp:posOffset>
                </wp:positionV>
                <wp:extent cx="3930015" cy="450215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38D103" w14:textId="77777777" w:rsidR="00872CB3" w:rsidRPr="009B1C14" w:rsidRDefault="00872CB3" w:rsidP="00872CB3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Senior Design Project Notebook</w:t>
                            </w:r>
                          </w:p>
                          <w:p w14:paraId="02B71D76" w14:textId="77777777" w:rsidR="00872CB3" w:rsidRPr="00BE2FAA" w:rsidRDefault="00872CB3" w:rsidP="00872CB3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247A3" id="Rectangle 32" o:spid="_x0000_s1058" style="position:absolute;margin-left:55.8pt;margin-top:660.9pt;width:309.45pt;height:35.45pt;z-index:-2514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" filled="f" stroked="f" strokeweight="3pt">
                <v:textbox>
                  <w:txbxContent>
                    <w:p w14:paraId="3438D103" w14:textId="77777777" w:rsidR="00872CB3" w:rsidRPr="009B1C14" w:rsidRDefault="00872CB3" w:rsidP="00872CB3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Senior Design Project Notebook</w:t>
                      </w:r>
                    </w:p>
                    <w:p w14:paraId="02B71D76" w14:textId="77777777" w:rsidR="00872CB3" w:rsidRPr="00BE2FAA" w:rsidRDefault="00872CB3" w:rsidP="00872CB3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4B95CC4" w14:textId="77777777" w:rsidR="00872CB3" w:rsidRDefault="00872CB3" w:rsidP="00894754">
      <w:pPr>
        <w:rPr>
          <w:noProof/>
        </w:rPr>
      </w:pPr>
    </w:p>
    <w:p w14:paraId="6FD99B9A" w14:textId="1A98030A" w:rsidR="00872CB3" w:rsidRDefault="00872CB3" w:rsidP="00894754">
      <w:pPr>
        <w:rPr>
          <w:color w:val="1C6194" w:themeColor="accent6" w:themeShade="BF"/>
        </w:rPr>
      </w:pPr>
      <w:r>
        <w:rPr>
          <w:noProof/>
        </w:rPr>
        <w:drawing>
          <wp:anchor distT="0" distB="0" distL="114300" distR="114300" simplePos="0" relativeHeight="251897856" behindDoc="0" locked="0" layoutInCell="1" allowOverlap="1" wp14:anchorId="2CCE2216" wp14:editId="4A57850C">
            <wp:simplePos x="0" y="0"/>
            <wp:positionH relativeFrom="column">
              <wp:posOffset>2035533</wp:posOffset>
            </wp:positionH>
            <wp:positionV relativeFrom="paragraph">
              <wp:posOffset>289035</wp:posOffset>
            </wp:positionV>
            <wp:extent cx="3617157" cy="2901950"/>
            <wp:effectExtent l="0" t="0" r="254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9" r="11647" b="14836"/>
                    <a:stretch/>
                  </pic:blipFill>
                  <pic:spPr bwMode="auto">
                    <a:xfrm>
                      <a:off x="0" y="0"/>
                      <a:ext cx="3617775" cy="290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E056A" w14:textId="7950D7AB" w:rsidR="00872CB3" w:rsidRDefault="00BD6665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1BA1B8E" wp14:editId="0EE9EB3A">
                <wp:simplePos x="0" y="0"/>
                <wp:positionH relativeFrom="margin">
                  <wp:posOffset>6426200</wp:posOffset>
                </wp:positionH>
                <wp:positionV relativeFrom="margin">
                  <wp:posOffset>6558916</wp:posOffset>
                </wp:positionV>
                <wp:extent cx="1356995" cy="868680"/>
                <wp:effectExtent l="0" t="0" r="0" b="7620"/>
                <wp:wrapNone/>
                <wp:docPr id="33" name="AutoShap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2904A" w14:textId="77777777" w:rsidR="00872CB3" w:rsidRPr="00507620" w:rsidRDefault="00872CB3" w:rsidP="00872CB3">
                            <w:pPr>
                              <w:pStyle w:val="TabName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507620">
                              <w:rPr>
                                <w:b/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A1B8E" id="_x0000_s1059" type="#_x0000_t15" style="position:absolute;margin-left:506pt;margin-top:516.45pt;width:106.85pt;height:68.4pt;rotation:180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" fillcolor="#1c6194 [2409]" stroked="f" strokeweight=".25pt">
                <v:textbox style="layout-flow:vertical">
                  <w:txbxContent>
                    <w:p w14:paraId="6B82904A" w14:textId="77777777" w:rsidR="00872CB3" w:rsidRPr="00507620" w:rsidRDefault="00872CB3" w:rsidP="00872CB3">
                      <w:pPr>
                        <w:pStyle w:val="TabName"/>
                        <w:rPr>
                          <w:b/>
                          <w:color w:val="FFFFFF" w:themeColor="background1"/>
                        </w:rPr>
                      </w:pPr>
                      <w:r w:rsidRPr="00507620">
                        <w:rPr>
                          <w:b/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72CB3">
        <w:rPr>
          <w:color w:val="1C6194" w:themeColor="accent6" w:themeShade="BF"/>
        </w:rPr>
        <w:br w:type="page"/>
      </w:r>
    </w:p>
    <w:p w14:paraId="736AFD6A" w14:textId="77777777" w:rsidR="00872CB3" w:rsidRDefault="00872CB3" w:rsidP="00894754">
      <w:pPr>
        <w:rPr>
          <w:b/>
          <w:noProof/>
          <w:color w:val="373545" w:themeColor="text2"/>
          <w:sz w:val="44"/>
          <w:szCs w:val="44"/>
          <w:lang w:bidi="hi-IN"/>
        </w:rPr>
      </w:pPr>
    </w:p>
    <w:p w14:paraId="4320EB11" w14:textId="6086F559" w:rsidR="004D4571" w:rsidRPr="00127C5F" w:rsidRDefault="00BD6665" w:rsidP="00894754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7B85A848" wp14:editId="1E8C37D9">
                <wp:simplePos x="0" y="0"/>
                <wp:positionH relativeFrom="column">
                  <wp:posOffset>708660</wp:posOffset>
                </wp:positionH>
                <wp:positionV relativeFrom="paragraph">
                  <wp:posOffset>8041005</wp:posOffset>
                </wp:positionV>
                <wp:extent cx="3930015" cy="450215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2B252" w14:textId="148506D9" w:rsidR="00256E56" w:rsidRPr="009B1C14" w:rsidRDefault="000227C8" w:rsidP="00256E56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Senior Design Project Notebook</w:t>
                            </w:r>
                          </w:p>
                          <w:p w14:paraId="437FCDB4" w14:textId="77777777" w:rsidR="00256E56" w:rsidRPr="00BE2FAA" w:rsidRDefault="00256E56" w:rsidP="00256E56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5A848" id="Rectangle 23" o:spid="_x0000_s1060" style="position:absolute;margin-left:55.8pt;margin-top:633.15pt;width:309.45pt;height:35.4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" filled="f" stroked="f" strokeweight="3pt">
                <v:textbox>
                  <w:txbxContent>
                    <w:p w14:paraId="3502B252" w14:textId="148506D9" w:rsidR="00256E56" w:rsidRPr="009B1C14" w:rsidRDefault="000227C8" w:rsidP="00256E56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Senior Design Project Notebook</w:t>
                      </w:r>
                    </w:p>
                    <w:p w14:paraId="437FCDB4" w14:textId="77777777" w:rsidR="00256E56" w:rsidRPr="00BE2FAA" w:rsidRDefault="00256E56" w:rsidP="00256E56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B9FC5FF" wp14:editId="20EC56E4">
                <wp:simplePos x="0" y="0"/>
                <wp:positionH relativeFrom="margin">
                  <wp:posOffset>6340475</wp:posOffset>
                </wp:positionH>
                <wp:positionV relativeFrom="margin">
                  <wp:posOffset>7860030</wp:posOffset>
                </wp:positionV>
                <wp:extent cx="1356995" cy="868680"/>
                <wp:effectExtent l="0" t="0" r="0" b="7620"/>
                <wp:wrapNone/>
                <wp:docPr id="4" name="AutoShap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2472D" w14:textId="39E2EAF9" w:rsidR="002E076A" w:rsidRPr="00507620" w:rsidRDefault="00872CB3" w:rsidP="00FF3CD0">
                            <w:pPr>
                              <w:pStyle w:val="TabName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7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FC5FF" id="_x0000_s1061" type="#_x0000_t15" style="position:absolute;margin-left:499.25pt;margin-top:618.9pt;width:106.85pt;height:68.4pt;rotation:180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" fillcolor="#1c6194 [2409]" stroked="f" strokeweight=".25pt">
                <v:textbox style="layout-flow:vertical">
                  <w:txbxContent>
                    <w:p w14:paraId="2E62472D" w14:textId="39E2EAF9" w:rsidR="002E076A" w:rsidRPr="00507620" w:rsidRDefault="00872CB3" w:rsidP="00FF3CD0">
                      <w:pPr>
                        <w:pStyle w:val="TabName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7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72CB3">
        <w:rPr>
          <w:b/>
          <w:noProof/>
          <w:color w:val="373545" w:themeColor="text2"/>
          <w:sz w:val="44"/>
          <w:szCs w:val="44"/>
          <w:lang w:bidi="hi-IN"/>
        </w:rPr>
        <w:drawing>
          <wp:anchor distT="0" distB="0" distL="114300" distR="114300" simplePos="0" relativeHeight="251900928" behindDoc="0" locked="0" layoutInCell="1" allowOverlap="1" wp14:anchorId="2F0B0C33" wp14:editId="7608E064">
            <wp:simplePos x="0" y="0"/>
            <wp:positionH relativeFrom="column">
              <wp:posOffset>2003729</wp:posOffset>
            </wp:positionH>
            <wp:positionV relativeFrom="paragraph">
              <wp:posOffset>771277</wp:posOffset>
            </wp:positionV>
            <wp:extent cx="3570135" cy="3291205"/>
            <wp:effectExtent l="0" t="0" r="0" b="444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2" t="3497" r="7320"/>
                    <a:stretch/>
                  </pic:blipFill>
                  <pic:spPr bwMode="auto">
                    <a:xfrm>
                      <a:off x="0" y="0"/>
                      <a:ext cx="3570927" cy="32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CB3">
        <w:rPr>
          <w:noProof/>
          <w:color w:val="1C6194" w:themeColor="accent6" w:themeShade="BF"/>
        </w:rPr>
        <mc:AlternateContent>
          <mc:Choice Requires="wpg">
            <w:drawing>
              <wp:anchor distT="0" distB="0" distL="114300" distR="114300" simplePos="0" relativeHeight="251886592" behindDoc="0" locked="0" layoutInCell="1" allowOverlap="1" wp14:anchorId="7408980C" wp14:editId="305EBD60">
                <wp:simplePos x="0" y="0"/>
                <wp:positionH relativeFrom="column">
                  <wp:posOffset>492760</wp:posOffset>
                </wp:positionH>
                <wp:positionV relativeFrom="paragraph">
                  <wp:posOffset>23495</wp:posOffset>
                </wp:positionV>
                <wp:extent cx="4424045" cy="7223760"/>
                <wp:effectExtent l="0" t="0" r="0" b="0"/>
                <wp:wrapNone/>
                <wp:docPr id="229" name="Group 229" descr="text and map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4045" cy="7223760"/>
                          <a:chOff x="0" y="0"/>
                          <a:chExt cx="4424163" cy="7223977"/>
                        </a:xfrm>
                      </wpg:grpSpPr>
                      <wps:wsp>
                        <wps:cNvPr id="231" name="Rectangle 231"/>
                        <wps:cNvSpPr/>
                        <wps:spPr>
                          <a:xfrm>
                            <a:off x="0" y="3957850"/>
                            <a:ext cx="3493770" cy="326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A0CCC4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  <w:r w:rsidRPr="00256E56">
                                <w:t>IN THIS SECTION:</w:t>
                              </w:r>
                            </w:p>
                            <w:p w14:paraId="05DC6BF9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</w:p>
                            <w:p w14:paraId="1854287F" w14:textId="091B9ECA" w:rsidR="00872CB3" w:rsidRDefault="00872CB3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A: Datasheets</w:t>
                              </w:r>
                            </w:p>
                            <w:p w14:paraId="01E4BA06" w14:textId="02B76A4D" w:rsidR="00872CB3" w:rsidRPr="00256E56" w:rsidRDefault="00872CB3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B: Source Code</w:t>
                              </w:r>
                            </w:p>
                            <w:p w14:paraId="2DDAE8CC" w14:textId="4362423D" w:rsidR="00256E56" w:rsidRPr="00256E56" w:rsidRDefault="00256E56" w:rsidP="003C6FCE">
                              <w:pPr>
                                <w:pStyle w:val="ListParagraph"/>
                                <w:numPr>
                                  <w:ilvl w:val="0"/>
                                  <w:numId w:val="0"/>
                                </w:numPr>
                                <w:ind w:left="720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 Box 232"/>
                        <wps:cNvSpPr txBox="1"/>
                        <wps:spPr>
                          <a:xfrm>
                            <a:off x="0" y="0"/>
                            <a:ext cx="4424163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5B387E" w14:textId="45F1D7BE" w:rsidR="00256E56" w:rsidRPr="00256E56" w:rsidRDefault="00872CB3" w:rsidP="00256E56">
                              <w:pPr>
                                <w:pStyle w:val="Heading2"/>
                                <w:jc w:val="left"/>
                                <w:rPr>
                                  <w:color w:val="373545" w:themeColor="text2"/>
                                  <w:szCs w:val="44"/>
                                </w:rPr>
                              </w:pPr>
                              <w:r>
                                <w:rPr>
                                  <w:rStyle w:val="Heading2Char"/>
                                  <w:color w:val="373545" w:themeColor="text2"/>
                                  <w:szCs w:val="44"/>
                                </w:rPr>
                                <w:t>Appendices</w:t>
                              </w:r>
                            </w:p>
                            <w:p w14:paraId="4F92FEEE" w14:textId="77777777" w:rsidR="00256E56" w:rsidRPr="00256E56" w:rsidRDefault="00256E56" w:rsidP="00256E56">
                              <w:pPr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08980C" id="Group 229" o:spid="_x0000_s1062" alt="text and map " style="position:absolute;margin-left:38.8pt;margin-top:1.85pt;width:348.35pt;height:568.8pt;z-index:251886592;mso-width-relative:margin" coordsize="44241,72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">
                <v:rect id="Rectangle 231" o:spid="_x0000_s1063" style="position:absolute;top:39578;width:34937;height:3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" filled="f" stroked="f" strokeweight="3pt">
                  <v:textbox>
                    <w:txbxContent>
                      <w:p w14:paraId="7AA0CCC4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  <w:r w:rsidRPr="00256E56">
                          <w:t>IN THIS SECTION:</w:t>
                        </w:r>
                      </w:p>
                      <w:p w14:paraId="05DC6BF9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</w:p>
                      <w:p w14:paraId="1854287F" w14:textId="091B9ECA" w:rsidR="00872CB3" w:rsidRDefault="00872CB3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A: Datasheets</w:t>
                        </w:r>
                      </w:p>
                      <w:p w14:paraId="01E4BA06" w14:textId="02B76A4D" w:rsidR="00872CB3" w:rsidRPr="00256E56" w:rsidRDefault="00872CB3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B: Source Code</w:t>
                        </w:r>
                      </w:p>
                      <w:p w14:paraId="2DDAE8CC" w14:textId="4362423D" w:rsidR="00256E56" w:rsidRPr="00256E56" w:rsidRDefault="00256E56" w:rsidP="003C6FCE">
                        <w:pPr>
                          <w:pStyle w:val="ListParagraph"/>
                          <w:numPr>
                            <w:ilvl w:val="0"/>
                            <w:numId w:val="0"/>
                          </w:numPr>
                          <w:ind w:left="720"/>
                          <w:jc w:val="left"/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rect>
                <v:shape id="Text Box 232" o:spid="_x0000_s1064" type="#_x0000_t202" style="position:absolute;width:44241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" fillcolor="white [3201]" stroked="f" strokeweight=".5pt">
                  <v:textbox>
                    <w:txbxContent>
                      <w:p w14:paraId="1D5B387E" w14:textId="45F1D7BE" w:rsidR="00256E56" w:rsidRPr="00256E56" w:rsidRDefault="00872CB3" w:rsidP="00256E56">
                        <w:pPr>
                          <w:pStyle w:val="Heading2"/>
                          <w:jc w:val="left"/>
                          <w:rPr>
                            <w:color w:val="373545" w:themeColor="text2"/>
                            <w:szCs w:val="44"/>
                          </w:rPr>
                        </w:pPr>
                        <w:r>
                          <w:rPr>
                            <w:rStyle w:val="Heading2Char"/>
                            <w:color w:val="373545" w:themeColor="text2"/>
                            <w:szCs w:val="44"/>
                          </w:rPr>
                          <w:t>Appendices</w:t>
                        </w:r>
                      </w:p>
                      <w:p w14:paraId="4F92FEEE" w14:textId="77777777" w:rsidR="00256E56" w:rsidRPr="00256E56" w:rsidRDefault="00256E56" w:rsidP="00256E56">
                        <w:pPr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sectPr w:rsidR="004D4571" w:rsidRPr="00127C5F" w:rsidSect="00F77647">
      <w:pgSz w:w="12240" w:h="15840"/>
      <w:pgMar w:top="1440" w:right="5083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F93B9" w14:textId="77777777" w:rsidR="00F115C3" w:rsidRDefault="00F115C3" w:rsidP="00E71C68">
      <w:pPr>
        <w:spacing w:after="0" w:line="240" w:lineRule="auto"/>
      </w:pPr>
      <w:r>
        <w:separator/>
      </w:r>
    </w:p>
  </w:endnote>
  <w:endnote w:type="continuationSeparator" w:id="0">
    <w:p w14:paraId="6AA8BDAE" w14:textId="77777777" w:rsidR="00F115C3" w:rsidRDefault="00F115C3" w:rsidP="00E71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FC3BE" w14:textId="77777777" w:rsidR="00F115C3" w:rsidRDefault="00F115C3" w:rsidP="00E71C68">
      <w:pPr>
        <w:spacing w:after="0" w:line="240" w:lineRule="auto"/>
      </w:pPr>
      <w:r>
        <w:separator/>
      </w:r>
    </w:p>
  </w:footnote>
  <w:footnote w:type="continuationSeparator" w:id="0">
    <w:p w14:paraId="712CFD3F" w14:textId="77777777" w:rsidR="00F115C3" w:rsidRDefault="00F115C3" w:rsidP="00E71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B2E"/>
    <w:rsid w:val="00006FB5"/>
    <w:rsid w:val="00011FF1"/>
    <w:rsid w:val="0002200E"/>
    <w:rsid w:val="000227C8"/>
    <w:rsid w:val="0003441C"/>
    <w:rsid w:val="0006261B"/>
    <w:rsid w:val="000811F4"/>
    <w:rsid w:val="00082E2C"/>
    <w:rsid w:val="000B12EB"/>
    <w:rsid w:val="000B4B04"/>
    <w:rsid w:val="000B56BF"/>
    <w:rsid w:val="000C1B91"/>
    <w:rsid w:val="000D0FB4"/>
    <w:rsid w:val="000D14F9"/>
    <w:rsid w:val="000E082B"/>
    <w:rsid w:val="000E2E3E"/>
    <w:rsid w:val="000F1EE6"/>
    <w:rsid w:val="000F3AB3"/>
    <w:rsid w:val="000F6E14"/>
    <w:rsid w:val="000F7717"/>
    <w:rsid w:val="00106D84"/>
    <w:rsid w:val="00114AA9"/>
    <w:rsid w:val="00123E3F"/>
    <w:rsid w:val="00127C5F"/>
    <w:rsid w:val="001419D9"/>
    <w:rsid w:val="00141AC3"/>
    <w:rsid w:val="00166BC2"/>
    <w:rsid w:val="001943EC"/>
    <w:rsid w:val="001A1FD8"/>
    <w:rsid w:val="001A4CE9"/>
    <w:rsid w:val="001B2BDB"/>
    <w:rsid w:val="001B6867"/>
    <w:rsid w:val="001C3CC5"/>
    <w:rsid w:val="001D7239"/>
    <w:rsid w:val="001D7464"/>
    <w:rsid w:val="001D79DD"/>
    <w:rsid w:val="001F45AD"/>
    <w:rsid w:val="002028F6"/>
    <w:rsid w:val="00216CA2"/>
    <w:rsid w:val="00216F25"/>
    <w:rsid w:val="00220B18"/>
    <w:rsid w:val="00226B91"/>
    <w:rsid w:val="00237489"/>
    <w:rsid w:val="00247F14"/>
    <w:rsid w:val="00256E56"/>
    <w:rsid w:val="00276B61"/>
    <w:rsid w:val="00281013"/>
    <w:rsid w:val="0029766D"/>
    <w:rsid w:val="002A071C"/>
    <w:rsid w:val="002B0C55"/>
    <w:rsid w:val="002D41EE"/>
    <w:rsid w:val="002E076A"/>
    <w:rsid w:val="002F65C8"/>
    <w:rsid w:val="0030342E"/>
    <w:rsid w:val="00305E11"/>
    <w:rsid w:val="00311394"/>
    <w:rsid w:val="0031277C"/>
    <w:rsid w:val="00313274"/>
    <w:rsid w:val="00327501"/>
    <w:rsid w:val="003277BA"/>
    <w:rsid w:val="00327A26"/>
    <w:rsid w:val="00335C40"/>
    <w:rsid w:val="00340B80"/>
    <w:rsid w:val="00344A2D"/>
    <w:rsid w:val="00351184"/>
    <w:rsid w:val="00351925"/>
    <w:rsid w:val="0037133C"/>
    <w:rsid w:val="00381773"/>
    <w:rsid w:val="003842A3"/>
    <w:rsid w:val="003C6FCE"/>
    <w:rsid w:val="003D0F5F"/>
    <w:rsid w:val="003E1F23"/>
    <w:rsid w:val="003E78CA"/>
    <w:rsid w:val="003F086C"/>
    <w:rsid w:val="00415427"/>
    <w:rsid w:val="004232A7"/>
    <w:rsid w:val="004242BA"/>
    <w:rsid w:val="00433BDB"/>
    <w:rsid w:val="0044254D"/>
    <w:rsid w:val="0045204A"/>
    <w:rsid w:val="00454742"/>
    <w:rsid w:val="00477E7E"/>
    <w:rsid w:val="004B6520"/>
    <w:rsid w:val="004B6747"/>
    <w:rsid w:val="004D012D"/>
    <w:rsid w:val="004D4571"/>
    <w:rsid w:val="004D5084"/>
    <w:rsid w:val="004D77DE"/>
    <w:rsid w:val="004F3A2A"/>
    <w:rsid w:val="00503867"/>
    <w:rsid w:val="00505D5C"/>
    <w:rsid w:val="00507620"/>
    <w:rsid w:val="00513BE6"/>
    <w:rsid w:val="00516D9A"/>
    <w:rsid w:val="00531213"/>
    <w:rsid w:val="00553AF2"/>
    <w:rsid w:val="00561F2A"/>
    <w:rsid w:val="005710D1"/>
    <w:rsid w:val="00585C94"/>
    <w:rsid w:val="005907CF"/>
    <w:rsid w:val="00595173"/>
    <w:rsid w:val="00596F7A"/>
    <w:rsid w:val="005A39E3"/>
    <w:rsid w:val="005A3D89"/>
    <w:rsid w:val="005A4B58"/>
    <w:rsid w:val="005B00F1"/>
    <w:rsid w:val="005B5088"/>
    <w:rsid w:val="005C0237"/>
    <w:rsid w:val="005D7B71"/>
    <w:rsid w:val="005E616C"/>
    <w:rsid w:val="005F03FB"/>
    <w:rsid w:val="005F4499"/>
    <w:rsid w:val="00603C6F"/>
    <w:rsid w:val="00607A9E"/>
    <w:rsid w:val="00623218"/>
    <w:rsid w:val="006477A4"/>
    <w:rsid w:val="00654860"/>
    <w:rsid w:val="00655E3C"/>
    <w:rsid w:val="0065720E"/>
    <w:rsid w:val="00661713"/>
    <w:rsid w:val="00666759"/>
    <w:rsid w:val="0067304F"/>
    <w:rsid w:val="006942E3"/>
    <w:rsid w:val="006C5603"/>
    <w:rsid w:val="006C7237"/>
    <w:rsid w:val="006F0ECB"/>
    <w:rsid w:val="006F549D"/>
    <w:rsid w:val="00701178"/>
    <w:rsid w:val="00703074"/>
    <w:rsid w:val="007075FB"/>
    <w:rsid w:val="00714974"/>
    <w:rsid w:val="0071641C"/>
    <w:rsid w:val="00720560"/>
    <w:rsid w:val="00723A13"/>
    <w:rsid w:val="00727CDF"/>
    <w:rsid w:val="0073432E"/>
    <w:rsid w:val="00734AA9"/>
    <w:rsid w:val="00750509"/>
    <w:rsid w:val="00754FFE"/>
    <w:rsid w:val="0076193A"/>
    <w:rsid w:val="007638B8"/>
    <w:rsid w:val="007730CE"/>
    <w:rsid w:val="00782A34"/>
    <w:rsid w:val="007A4F6C"/>
    <w:rsid w:val="007D2103"/>
    <w:rsid w:val="007D430A"/>
    <w:rsid w:val="007D735D"/>
    <w:rsid w:val="007D78D5"/>
    <w:rsid w:val="007E0CC0"/>
    <w:rsid w:val="007E191F"/>
    <w:rsid w:val="007F270D"/>
    <w:rsid w:val="00802E4B"/>
    <w:rsid w:val="00806727"/>
    <w:rsid w:val="008121A2"/>
    <w:rsid w:val="0083433E"/>
    <w:rsid w:val="008472CF"/>
    <w:rsid w:val="00857541"/>
    <w:rsid w:val="00861DE7"/>
    <w:rsid w:val="0087250B"/>
    <w:rsid w:val="00872CB3"/>
    <w:rsid w:val="00890994"/>
    <w:rsid w:val="008945CC"/>
    <w:rsid w:val="00894754"/>
    <w:rsid w:val="008A5A4F"/>
    <w:rsid w:val="008C300E"/>
    <w:rsid w:val="008D7CA9"/>
    <w:rsid w:val="008E73C6"/>
    <w:rsid w:val="008F179F"/>
    <w:rsid w:val="008F1825"/>
    <w:rsid w:val="008F1F04"/>
    <w:rsid w:val="008F636F"/>
    <w:rsid w:val="0090618A"/>
    <w:rsid w:val="009225E5"/>
    <w:rsid w:val="0093309D"/>
    <w:rsid w:val="0093445E"/>
    <w:rsid w:val="00940997"/>
    <w:rsid w:val="0095336F"/>
    <w:rsid w:val="00991736"/>
    <w:rsid w:val="009920C5"/>
    <w:rsid w:val="00993850"/>
    <w:rsid w:val="009A5B09"/>
    <w:rsid w:val="009B1C14"/>
    <w:rsid w:val="009C601D"/>
    <w:rsid w:val="009F6BB1"/>
    <w:rsid w:val="00A02E9A"/>
    <w:rsid w:val="00A031B1"/>
    <w:rsid w:val="00A0722F"/>
    <w:rsid w:val="00A16CD4"/>
    <w:rsid w:val="00A764AC"/>
    <w:rsid w:val="00A76530"/>
    <w:rsid w:val="00A83921"/>
    <w:rsid w:val="00A83959"/>
    <w:rsid w:val="00A90C75"/>
    <w:rsid w:val="00A91F94"/>
    <w:rsid w:val="00A96584"/>
    <w:rsid w:val="00AB0720"/>
    <w:rsid w:val="00AB21AC"/>
    <w:rsid w:val="00AC0CDB"/>
    <w:rsid w:val="00AC4155"/>
    <w:rsid w:val="00AD32B0"/>
    <w:rsid w:val="00AF5119"/>
    <w:rsid w:val="00B12D2D"/>
    <w:rsid w:val="00B3401F"/>
    <w:rsid w:val="00B34603"/>
    <w:rsid w:val="00B453A6"/>
    <w:rsid w:val="00B45600"/>
    <w:rsid w:val="00B65E45"/>
    <w:rsid w:val="00B82845"/>
    <w:rsid w:val="00B84B85"/>
    <w:rsid w:val="00B86AF3"/>
    <w:rsid w:val="00B97DE0"/>
    <w:rsid w:val="00BC0804"/>
    <w:rsid w:val="00BD0E87"/>
    <w:rsid w:val="00BD4824"/>
    <w:rsid w:val="00BD6665"/>
    <w:rsid w:val="00BD73DD"/>
    <w:rsid w:val="00BE022E"/>
    <w:rsid w:val="00BE2FAA"/>
    <w:rsid w:val="00BF5322"/>
    <w:rsid w:val="00C02FA7"/>
    <w:rsid w:val="00C0585E"/>
    <w:rsid w:val="00C2509D"/>
    <w:rsid w:val="00C314A8"/>
    <w:rsid w:val="00C33B2E"/>
    <w:rsid w:val="00C36CBE"/>
    <w:rsid w:val="00C37765"/>
    <w:rsid w:val="00C47E5D"/>
    <w:rsid w:val="00C537B5"/>
    <w:rsid w:val="00C56592"/>
    <w:rsid w:val="00C63E7D"/>
    <w:rsid w:val="00C76123"/>
    <w:rsid w:val="00C85A37"/>
    <w:rsid w:val="00C91FDE"/>
    <w:rsid w:val="00CA368C"/>
    <w:rsid w:val="00CB34A9"/>
    <w:rsid w:val="00CB7C48"/>
    <w:rsid w:val="00CC5998"/>
    <w:rsid w:val="00D228C1"/>
    <w:rsid w:val="00D2651B"/>
    <w:rsid w:val="00D36652"/>
    <w:rsid w:val="00D46651"/>
    <w:rsid w:val="00D53EDE"/>
    <w:rsid w:val="00D61901"/>
    <w:rsid w:val="00D62452"/>
    <w:rsid w:val="00D70CD7"/>
    <w:rsid w:val="00DC5A24"/>
    <w:rsid w:val="00DF1303"/>
    <w:rsid w:val="00E126C5"/>
    <w:rsid w:val="00E126DB"/>
    <w:rsid w:val="00E2507A"/>
    <w:rsid w:val="00E400EE"/>
    <w:rsid w:val="00E535A3"/>
    <w:rsid w:val="00E547F3"/>
    <w:rsid w:val="00E5582E"/>
    <w:rsid w:val="00E61048"/>
    <w:rsid w:val="00E6595B"/>
    <w:rsid w:val="00E71C68"/>
    <w:rsid w:val="00E75F75"/>
    <w:rsid w:val="00E8024A"/>
    <w:rsid w:val="00E826C8"/>
    <w:rsid w:val="00E8693C"/>
    <w:rsid w:val="00EA31B7"/>
    <w:rsid w:val="00ED4F64"/>
    <w:rsid w:val="00ED7502"/>
    <w:rsid w:val="00F03761"/>
    <w:rsid w:val="00F115C3"/>
    <w:rsid w:val="00F252A7"/>
    <w:rsid w:val="00F47899"/>
    <w:rsid w:val="00F540FA"/>
    <w:rsid w:val="00F7167D"/>
    <w:rsid w:val="00F77647"/>
    <w:rsid w:val="00F81C5E"/>
    <w:rsid w:val="00F934B6"/>
    <w:rsid w:val="00F95754"/>
    <w:rsid w:val="00FB0797"/>
    <w:rsid w:val="00FB544B"/>
    <w:rsid w:val="00FC7B17"/>
    <w:rsid w:val="00FD7E5E"/>
    <w:rsid w:val="00FE227B"/>
    <w:rsid w:val="00FF3CD0"/>
    <w:rsid w:val="00FF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361AAD20"/>
  <w15:docId w15:val="{A2BF7B5F-949D-4C0B-BF61-FCA8F5F20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773"/>
    <w:rPr>
      <w:color w:val="276E8B" w:themeColor="accent1" w:themeShade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167D"/>
    <w:pPr>
      <w:jc w:val="center"/>
      <w:outlineLvl w:val="0"/>
    </w:pPr>
    <w:rPr>
      <w:rFonts w:asciiTheme="majorHAnsi" w:hAnsiTheme="majorHAnsi"/>
      <w:caps/>
      <w:color w:val="FFFFFF" w:themeColor="background1"/>
      <w:sz w:val="56"/>
      <w:szCs w:val="5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5119"/>
    <w:pPr>
      <w:outlineLvl w:val="1"/>
    </w:pPr>
    <w:rPr>
      <w:color w:val="58B6C0" w:themeColor="accent2"/>
      <w:sz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1773"/>
    <w:pPr>
      <w:jc w:val="right"/>
      <w:outlineLvl w:val="3"/>
    </w:pPr>
    <w:rPr>
      <w:rFonts w:asciiTheme="majorHAnsi" w:hAnsiTheme="majorHAnsi"/>
      <w:color w:val="3494BA" w:themeColor="accen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373545" w:themeColor="text2"/>
      <w:sz w:val="36"/>
    </w:rPr>
  </w:style>
  <w:style w:type="paragraph" w:styleId="Heading6">
    <w:name w:val="heading 6"/>
    <w:basedOn w:val="Normal"/>
    <w:next w:val="Normal"/>
    <w:link w:val="Heading6Char"/>
    <w:unhideWhenUsed/>
    <w:qFormat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292733" w:themeColor="text2" w:themeShade="BF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Intro">
    <w:name w:val="Intro"/>
    <w:basedOn w:val="Normal"/>
    <w:qFormat/>
    <w:rsid w:val="00381773"/>
    <w:pPr>
      <w:ind w:left="1440"/>
    </w:pPr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166B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F5119"/>
    <w:rPr>
      <w:rFonts w:asciiTheme="majorHAnsi" w:hAnsiTheme="majorHAnsi"/>
      <w:caps/>
      <w:color w:val="58B6C0" w:themeColor="accent2"/>
      <w:sz w:val="44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81773"/>
    <w:rPr>
      <w:rFonts w:asciiTheme="majorHAnsi" w:hAnsiTheme="majorHAnsi"/>
      <w:color w:val="3494BA" w:themeColor="accent1"/>
      <w:sz w:val="24"/>
    </w:rPr>
  </w:style>
  <w:style w:type="character" w:customStyle="1" w:styleId="Heading6Char">
    <w:name w:val="Heading 6 Char"/>
    <w:basedOn w:val="DefaultParagraphFont"/>
    <w:link w:val="Heading6"/>
    <w:rsid w:val="004D4571"/>
    <w:rPr>
      <w:rFonts w:ascii="Times New Roman" w:eastAsia="Times New Roman" w:hAnsi="Times New Roman" w:cs="Times New Roman"/>
      <w:color w:val="292733" w:themeColor="text2" w:themeShade="BF"/>
      <w:sz w:val="60"/>
    </w:rPr>
  </w:style>
  <w:style w:type="paragraph" w:customStyle="1" w:styleId="TabName">
    <w:name w:val="Tab Name"/>
    <w:basedOn w:val="Normal"/>
    <w:rsid w:val="00381773"/>
    <w:pPr>
      <w:jc w:val="center"/>
    </w:pPr>
    <w:rPr>
      <w:color w:val="3494BA" w:themeColor="accent1"/>
      <w:sz w:val="32"/>
    </w:rPr>
  </w:style>
  <w:style w:type="paragraph" w:styleId="ListParagraph">
    <w:name w:val="List Paragraph"/>
    <w:basedOn w:val="Normal"/>
    <w:uiPriority w:val="34"/>
    <w:qFormat/>
    <w:rsid w:val="000D0FB4"/>
    <w:pPr>
      <w:numPr>
        <w:numId w:val="1"/>
      </w:numPr>
      <w:spacing w:after="400" w:line="240" w:lineRule="auto"/>
      <w:jc w:val="center"/>
    </w:pPr>
    <w:rPr>
      <w:color w:val="3494BA" w:themeColor="accent1"/>
      <w:sz w:val="32"/>
      <w:lang w:bidi="hi-IN"/>
    </w:rPr>
  </w:style>
  <w:style w:type="paragraph" w:customStyle="1" w:styleId="1Spine">
    <w:name w:val="1&quot; Spine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44"/>
      <w:szCs w:val="44"/>
      <w:lang w:bidi="hi-IN"/>
    </w:rPr>
  </w:style>
  <w:style w:type="paragraph" w:customStyle="1" w:styleId="15Spine">
    <w:name w:val="1.5&quot; Spine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48"/>
      <w:szCs w:val="48"/>
      <w:lang w:bidi="hi-IN"/>
    </w:rPr>
  </w:style>
  <w:style w:type="paragraph" w:customStyle="1" w:styleId="2Spine">
    <w:name w:val="2&quot; Spine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56"/>
      <w:szCs w:val="56"/>
      <w:lang w:bidi="hi-IN"/>
    </w:rPr>
  </w:style>
  <w:style w:type="paragraph" w:customStyle="1" w:styleId="3Spine">
    <w:name w:val="3&quot; Spine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64"/>
      <w:szCs w:val="64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C68"/>
  </w:style>
  <w:style w:type="paragraph" w:styleId="Footer">
    <w:name w:val="footer"/>
    <w:basedOn w:val="Normal"/>
    <w:link w:val="Foot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C68"/>
  </w:style>
  <w:style w:type="character" w:customStyle="1" w:styleId="Heading1Char">
    <w:name w:val="Heading 1 Char"/>
    <w:basedOn w:val="DefaultParagraphFont"/>
    <w:link w:val="Heading1"/>
    <w:uiPriority w:val="9"/>
    <w:rsid w:val="00F7167D"/>
    <w:rPr>
      <w:rFonts w:asciiTheme="majorHAnsi" w:hAnsiTheme="majorHAnsi"/>
      <w:caps/>
      <w:color w:val="FFFFFF" w:themeColor="background1"/>
      <w:sz w:val="56"/>
      <w:szCs w:val="56"/>
    </w:rPr>
  </w:style>
  <w:style w:type="paragraph" w:customStyle="1" w:styleId="ClassName">
    <w:name w:val="Class Name"/>
    <w:basedOn w:val="Heading6"/>
    <w:qFormat/>
    <w:rsid w:val="00381773"/>
    <w:pPr>
      <w:jc w:val="center"/>
    </w:pPr>
    <w:rPr>
      <w:rFonts w:asciiTheme="majorHAnsi" w:hAnsiTheme="majorHAnsi"/>
      <w:caps/>
      <w:color w:val="3494BA" w:themeColor="accent1"/>
      <w:sz w:val="44"/>
    </w:rPr>
  </w:style>
  <w:style w:type="paragraph" w:styleId="Title">
    <w:name w:val="Title"/>
    <w:basedOn w:val="Heading3"/>
    <w:next w:val="Normal"/>
    <w:link w:val="TitleChar"/>
    <w:uiPriority w:val="10"/>
    <w:qFormat/>
    <w:rsid w:val="00381773"/>
  </w:style>
  <w:style w:type="character" w:customStyle="1" w:styleId="TitleChar">
    <w:name w:val="Title Char"/>
    <w:basedOn w:val="DefaultParagraphFont"/>
    <w:link w:val="Title"/>
    <w:uiPriority w:val="10"/>
    <w:rsid w:val="00381773"/>
    <w:rPr>
      <w:rFonts w:asciiTheme="majorHAnsi" w:hAnsiTheme="majorHAnsi"/>
      <w:caps/>
      <w:color w:val="3494BA" w:themeColor="accent1"/>
      <w:sz w:val="36"/>
      <w:szCs w:val="36"/>
    </w:rPr>
  </w:style>
  <w:style w:type="paragraph" w:customStyle="1" w:styleId="Subtitle2">
    <w:name w:val="Subtitle 2"/>
    <w:link w:val="Subtitle2Char"/>
    <w:qFormat/>
    <w:rsid w:val="000D0FB4"/>
    <w:pPr>
      <w:spacing w:line="240" w:lineRule="auto"/>
      <w:jc w:val="center"/>
    </w:pPr>
    <w:rPr>
      <w:rFonts w:ascii="Microsoft Office Preview Font" w:hAnsi="Microsoft Office Preview Font"/>
      <w:color w:val="4A7090" w:themeColor="background2" w:themeShade="80"/>
      <w:sz w:val="32"/>
      <w:szCs w:val="32"/>
    </w:rPr>
  </w:style>
  <w:style w:type="paragraph" w:styleId="NoSpacing">
    <w:name w:val="No Spacing"/>
    <w:uiPriority w:val="1"/>
    <w:qFormat/>
    <w:rsid w:val="00276B61"/>
    <w:pPr>
      <w:spacing w:after="0" w:line="240" w:lineRule="auto"/>
      <w:jc w:val="right"/>
    </w:pPr>
    <w:rPr>
      <w:b/>
      <w:color w:val="FFFFFF" w:themeColor="background1"/>
      <w:sz w:val="36"/>
    </w:rPr>
  </w:style>
  <w:style w:type="character" w:customStyle="1" w:styleId="Subtitle2Char">
    <w:name w:val="Subtitle 2 Char"/>
    <w:basedOn w:val="Heading4Char"/>
    <w:link w:val="Subtitle2"/>
    <w:rsid w:val="000D0FB4"/>
    <w:rPr>
      <w:rFonts w:ascii="Microsoft Office Preview Font" w:hAnsi="Microsoft Office Preview Font"/>
      <w:color w:val="4A7090" w:themeColor="background2" w:themeShade="80"/>
      <w:sz w:val="32"/>
      <w:szCs w:val="32"/>
    </w:rPr>
  </w:style>
  <w:style w:type="paragraph" w:customStyle="1" w:styleId="Name">
    <w:name w:val="Name"/>
    <w:basedOn w:val="Normal"/>
    <w:qFormat/>
    <w:rsid w:val="00AF5119"/>
    <w:pPr>
      <w:jc w:val="center"/>
    </w:pPr>
    <w:rPr>
      <w:rFonts w:asciiTheme="majorHAnsi" w:hAnsiTheme="majorHAnsi"/>
      <w:caps/>
      <w:color w:val="373545" w:themeColor="text2"/>
      <w:sz w:val="40"/>
      <w:szCs w:val="40"/>
    </w:rPr>
  </w:style>
  <w:style w:type="paragraph" w:styleId="Date">
    <w:name w:val="Date"/>
    <w:basedOn w:val="Normal"/>
    <w:next w:val="Normal"/>
    <w:link w:val="DateCh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E400EE"/>
    <w:rPr>
      <w:rFonts w:asciiTheme="majorHAnsi" w:eastAsiaTheme="majorEastAsia" w:hAnsiTheme="majorHAnsi" w:cstheme="majorBidi"/>
      <w:b/>
      <w:color w:val="373545" w:themeColor="text2"/>
      <w:sz w:val="36"/>
    </w:rPr>
  </w:style>
  <w:style w:type="paragraph" w:customStyle="1" w:styleId="TOCTitle">
    <w:name w:val="TOC Title"/>
    <w:basedOn w:val="Normal"/>
    <w:qFormat/>
    <w:rsid w:val="00D46651"/>
    <w:pPr>
      <w:spacing w:after="0" w:line="240" w:lineRule="auto"/>
      <w:jc w:val="center"/>
    </w:pPr>
    <w:rPr>
      <w:rFonts w:asciiTheme="majorHAnsi" w:eastAsia="Times New Roman" w:hAnsiTheme="majorHAnsi" w:cs="Times New Roman"/>
      <w:b/>
      <w:color w:val="auto"/>
      <w:sz w:val="24"/>
      <w:szCs w:val="24"/>
    </w:rPr>
  </w:style>
  <w:style w:type="paragraph" w:customStyle="1" w:styleId="Level1">
    <w:name w:val="Level 1"/>
    <w:basedOn w:val="TOC1"/>
    <w:qFormat/>
    <w:rsid w:val="00D46651"/>
    <w:pPr>
      <w:tabs>
        <w:tab w:val="right" w:pos="8630"/>
      </w:tabs>
      <w:spacing w:before="360" w:after="360" w:line="240" w:lineRule="auto"/>
    </w:pPr>
    <w:rPr>
      <w:rFonts w:asciiTheme="majorHAnsi" w:eastAsia="Times New Roman" w:hAnsiTheme="majorHAnsi" w:cs="Times New Roman"/>
      <w:b/>
      <w:bCs/>
      <w:caps/>
      <w:color w:val="auto"/>
      <w:u w:val="single"/>
    </w:rPr>
  </w:style>
  <w:style w:type="paragraph" w:customStyle="1" w:styleId="Level2">
    <w:name w:val="Level 2"/>
    <w:basedOn w:val="TOC2"/>
    <w:qFormat/>
    <w:rsid w:val="00D46651"/>
    <w:pPr>
      <w:tabs>
        <w:tab w:val="right" w:pos="8630"/>
      </w:tabs>
      <w:spacing w:after="0" w:line="240" w:lineRule="auto"/>
      <w:ind w:left="0"/>
    </w:pPr>
    <w:rPr>
      <w:rFonts w:asciiTheme="majorHAnsi" w:eastAsia="Times New Roman" w:hAnsiTheme="majorHAnsi" w:cs="Times New Roman"/>
      <w:b/>
      <w:bCs/>
      <w:smallCaps/>
      <w:color w:val="auto"/>
    </w:rPr>
  </w:style>
  <w:style w:type="paragraph" w:customStyle="1" w:styleId="Level3">
    <w:name w:val="Level 3"/>
    <w:basedOn w:val="TOC3"/>
    <w:qFormat/>
    <w:rsid w:val="00D46651"/>
    <w:pPr>
      <w:tabs>
        <w:tab w:val="right" w:pos="8630"/>
      </w:tabs>
      <w:spacing w:after="0" w:line="240" w:lineRule="auto"/>
      <w:ind w:left="0"/>
    </w:pPr>
    <w:rPr>
      <w:rFonts w:asciiTheme="majorHAnsi" w:eastAsia="Times New Roman" w:hAnsiTheme="majorHAnsi" w:cs="Times New Roman"/>
      <w:smallCaps/>
      <w:color w:val="auto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46651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4665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4665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227C8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7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9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kper\AppData\Roaming\Microsoft\Templates\Business%20report%20notebook%20kit%20(cover,%20binder%20spine,%20divider%20tabs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EA7FA9CD3834B46B2F560B6FF01D7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67615E-015F-4DA9-B207-763DC501736C}"/>
      </w:docPartPr>
      <w:docPartBody>
        <w:p w:rsidR="008A6AC3" w:rsidRDefault="00386F0A">
          <w:pPr>
            <w:pStyle w:val="5EA7FA9CD3834B46B2F560B6FF01D7EB"/>
          </w:pPr>
          <w:r w:rsidRPr="00BA0537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44"/>
              <w:szCs w:val="44"/>
            </w:rPr>
            <w:t>[1” Binder Spine Insert Title]</w:t>
          </w:r>
        </w:p>
      </w:docPartBody>
    </w:docPart>
    <w:docPart>
      <w:docPartPr>
        <w:name w:val="1014BBC7177843F68C10C71775B4AD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331A17-91F5-414B-B68A-F78D293BC8B6}"/>
      </w:docPartPr>
      <w:docPartBody>
        <w:p w:rsidR="008A6AC3" w:rsidRDefault="00386F0A">
          <w:pPr>
            <w:pStyle w:val="1014BBC7177843F68C10C71775B4AD19"/>
          </w:pPr>
          <w:r w:rsidRPr="007C6753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48"/>
              <w:szCs w:val="48"/>
            </w:rPr>
            <w:t>[1.5” Binder Spine Insert Title]</w:t>
          </w:r>
        </w:p>
      </w:docPartBody>
    </w:docPart>
    <w:docPart>
      <w:docPartPr>
        <w:name w:val="B127CFBC9E0B484CA667B9512DB5D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2E37DF-FC03-45A9-B1EB-0311382B8906}"/>
      </w:docPartPr>
      <w:docPartBody>
        <w:p w:rsidR="008A6AC3" w:rsidRDefault="00386F0A">
          <w:pPr>
            <w:pStyle w:val="B127CFBC9E0B484CA667B9512DB5DAEB"/>
          </w:pPr>
          <w:r w:rsidRPr="007C6753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56"/>
              <w:szCs w:val="56"/>
            </w:rPr>
            <w:t>[2” Binder Spine Insert Title]</w:t>
          </w:r>
        </w:p>
      </w:docPartBody>
    </w:docPart>
    <w:docPart>
      <w:docPartPr>
        <w:name w:val="2BC793314350437089B1ED53A37DB0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FAC8BE-0675-46CE-A256-B19F63361930}"/>
      </w:docPartPr>
      <w:docPartBody>
        <w:p w:rsidR="008A6AC3" w:rsidRDefault="00386F0A">
          <w:pPr>
            <w:pStyle w:val="2BC793314350437089B1ED53A37DB023"/>
          </w:pPr>
          <w:r w:rsidRPr="00C1270F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64"/>
              <w:szCs w:val="64"/>
            </w:rPr>
            <w:t>[3” Binder Spine Insert Title]</w:t>
          </w:r>
        </w:p>
      </w:docPartBody>
    </w:docPart>
    <w:docPart>
      <w:docPartPr>
        <w:name w:val="6584EB0608C24587A0A8FA6343CFF5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84F44F-F864-4024-83CF-9BC8C2A18E9D}"/>
      </w:docPartPr>
      <w:docPartBody>
        <w:p w:rsidR="008A6AC3" w:rsidRDefault="00386F0A">
          <w:pPr>
            <w:pStyle w:val="6584EB0608C24587A0A8FA6343CFF505"/>
          </w:pPr>
          <w:r>
            <w:t>[</w:t>
          </w:r>
          <w:r>
            <w:rPr>
              <w:rStyle w:val="PlaceholderText"/>
            </w:rPr>
            <w:t>Click here to enter a date]</w:t>
          </w:r>
        </w:p>
      </w:docPartBody>
    </w:docPart>
    <w:docPart>
      <w:docPartPr>
        <w:name w:val="BF42DCCC57B048C6A61C75BF1E3DA9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123803-613E-412E-BFA7-921C79A9D6CE}"/>
      </w:docPartPr>
      <w:docPartBody>
        <w:p w:rsidR="008A6AC3" w:rsidRDefault="00386F0A" w:rsidP="00386F0A">
          <w:pPr>
            <w:pStyle w:val="BF42DCCC57B048C6A61C75BF1E3DA9BD"/>
          </w:pPr>
          <w:r w:rsidRPr="00BA0537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44"/>
              <w:szCs w:val="44"/>
            </w:rPr>
            <w:t>[1” Binder Spine Insert Title]</w:t>
          </w:r>
        </w:p>
      </w:docPartBody>
    </w:docPart>
    <w:docPart>
      <w:docPartPr>
        <w:name w:val="BA32CE652DFC44CCAA2CA5FE593C08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8006E1-0636-4905-9D8F-1507862849C1}"/>
      </w:docPartPr>
      <w:docPartBody>
        <w:p w:rsidR="008A6AC3" w:rsidRDefault="00386F0A" w:rsidP="00386F0A">
          <w:pPr>
            <w:pStyle w:val="BA32CE652DFC44CCAA2CA5FE593C084B"/>
          </w:pPr>
          <w:r w:rsidRPr="00BA0537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44"/>
              <w:szCs w:val="44"/>
            </w:rPr>
            <w:t>[1” Binder Spine Insert Title]</w:t>
          </w:r>
        </w:p>
      </w:docPartBody>
    </w:docPart>
    <w:docPart>
      <w:docPartPr>
        <w:name w:val="80E9454E71DC431A8945B43B3A3091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4AA501-2C75-47C3-BAB4-A49B9B3A2AE0}"/>
      </w:docPartPr>
      <w:docPartBody>
        <w:p w:rsidR="008A6AC3" w:rsidRDefault="00386F0A" w:rsidP="00386F0A">
          <w:pPr>
            <w:pStyle w:val="80E9454E71DC431A8945B43B3A309161"/>
          </w:pPr>
          <w:r w:rsidRPr="00BA0537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44"/>
              <w:szCs w:val="44"/>
            </w:rPr>
            <w:t>[1” Binder Spine Insert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F0A"/>
    <w:rsid w:val="00386F0A"/>
    <w:rsid w:val="008A6AC3"/>
    <w:rsid w:val="009E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6F0A"/>
    <w:rPr>
      <w:color w:val="808080"/>
    </w:rPr>
  </w:style>
  <w:style w:type="paragraph" w:customStyle="1" w:styleId="5EA7FA9CD3834B46B2F560B6FF01D7EB">
    <w:name w:val="5EA7FA9CD3834B46B2F560B6FF01D7EB"/>
  </w:style>
  <w:style w:type="paragraph" w:customStyle="1" w:styleId="1014BBC7177843F68C10C71775B4AD19">
    <w:name w:val="1014BBC7177843F68C10C71775B4AD19"/>
  </w:style>
  <w:style w:type="paragraph" w:customStyle="1" w:styleId="B127CFBC9E0B484CA667B9512DB5DAEB">
    <w:name w:val="B127CFBC9E0B484CA667B9512DB5DAEB"/>
  </w:style>
  <w:style w:type="paragraph" w:customStyle="1" w:styleId="2BC793314350437089B1ED53A37DB023">
    <w:name w:val="2BC793314350437089B1ED53A37DB023"/>
  </w:style>
  <w:style w:type="paragraph" w:customStyle="1" w:styleId="6584EB0608C24587A0A8FA6343CFF505">
    <w:name w:val="6584EB0608C24587A0A8FA6343CFF505"/>
  </w:style>
  <w:style w:type="paragraph" w:customStyle="1" w:styleId="BF42DCCC57B048C6A61C75BF1E3DA9BD">
    <w:name w:val="BF42DCCC57B048C6A61C75BF1E3DA9BD"/>
    <w:rsid w:val="00386F0A"/>
  </w:style>
  <w:style w:type="paragraph" w:customStyle="1" w:styleId="BA32CE652DFC44CCAA2CA5FE593C084B">
    <w:name w:val="BA32CE652DFC44CCAA2CA5FE593C084B"/>
    <w:rsid w:val="00386F0A"/>
  </w:style>
  <w:style w:type="paragraph" w:customStyle="1" w:styleId="80E9454E71DC431A8945B43B3A309161">
    <w:name w:val="80E9454E71DC431A8945B43B3A309161"/>
    <w:rsid w:val="00386F0A"/>
  </w:style>
  <w:style w:type="paragraph" w:customStyle="1" w:styleId="6FBCA2FA28F04EDD807C60873F67E096">
    <w:name w:val="6FBCA2FA28F04EDD807C60873F67E096"/>
    <w:rsid w:val="00386F0A"/>
  </w:style>
  <w:style w:type="paragraph" w:customStyle="1" w:styleId="3CF4371EAA4B414AA032F0B70BF039A2">
    <w:name w:val="3CF4371EAA4B414AA032F0B70BF039A2"/>
    <w:rsid w:val="00386F0A"/>
  </w:style>
  <w:style w:type="paragraph" w:customStyle="1" w:styleId="20D71293876140D39337473FBC53591E">
    <w:name w:val="20D71293876140D39337473FBC53591E"/>
    <w:rsid w:val="00386F0A"/>
  </w:style>
  <w:style w:type="paragraph" w:customStyle="1" w:styleId="AB21AF2C08A54CE484CF099DF37F6769">
    <w:name w:val="AB21AF2C08A54CE484CF099DF37F6769"/>
    <w:rsid w:val="00386F0A"/>
  </w:style>
  <w:style w:type="paragraph" w:customStyle="1" w:styleId="7EA4FA103F594DD2A31C0E7C0436334E">
    <w:name w:val="7EA4FA103F594DD2A31C0E7C0436334E"/>
    <w:rsid w:val="00386F0A"/>
  </w:style>
  <w:style w:type="paragraph" w:customStyle="1" w:styleId="4796B4940F0D4B2F85F479622BD5613E">
    <w:name w:val="4796B4940F0D4B2F85F479622BD5613E"/>
    <w:rsid w:val="00386F0A"/>
  </w:style>
  <w:style w:type="paragraph" w:customStyle="1" w:styleId="06D9C4EE2F0549EA9C8D73ECFB244BCE">
    <w:name w:val="06D9C4EE2F0549EA9C8D73ECFB244BCE"/>
    <w:rsid w:val="00386F0A"/>
  </w:style>
  <w:style w:type="paragraph" w:customStyle="1" w:styleId="EDC7F71506C54779985ACEE9CFDF50CE">
    <w:name w:val="EDC7F71506C54779985ACEE9CFDF50CE"/>
    <w:rsid w:val="00386F0A"/>
  </w:style>
  <w:style w:type="paragraph" w:customStyle="1" w:styleId="A0F0C253BB4F4567AA5C12AEB3C632CB">
    <w:name w:val="A0F0C253BB4F4567AA5C12AEB3C632CB"/>
    <w:rsid w:val="00386F0A"/>
  </w:style>
  <w:style w:type="paragraph" w:customStyle="1" w:styleId="60E42EA653BC4AB7AA6B641955ED9D73">
    <w:name w:val="60E42EA653BC4AB7AA6B641955ED9D73"/>
    <w:rsid w:val="00386F0A"/>
  </w:style>
  <w:style w:type="paragraph" w:customStyle="1" w:styleId="FA0FE6E4428C4DFDB3D62FB1B092D1A5">
    <w:name w:val="FA0FE6E4428C4DFDB3D62FB1B092D1A5"/>
    <w:rsid w:val="00386F0A"/>
  </w:style>
  <w:style w:type="paragraph" w:customStyle="1" w:styleId="FEA20B551A01479692198E6DD3BA9E9D">
    <w:name w:val="FEA20B551A01479692198E6DD3BA9E9D"/>
    <w:rsid w:val="00386F0A"/>
  </w:style>
  <w:style w:type="paragraph" w:customStyle="1" w:styleId="4B0B792CC2DA4ED89D95BDDCF1FCFD34">
    <w:name w:val="4B0B792CC2DA4ED89D95BDDCF1FCFD34"/>
    <w:rsid w:val="00386F0A"/>
  </w:style>
  <w:style w:type="paragraph" w:customStyle="1" w:styleId="BF80C2D5751F41D0BE665009C99055BB">
    <w:name w:val="BF80C2D5751F41D0BE665009C99055BB"/>
    <w:rsid w:val="00386F0A"/>
  </w:style>
  <w:style w:type="paragraph" w:customStyle="1" w:styleId="AC676F7ABADF44A68666B0654764B468">
    <w:name w:val="AC676F7ABADF44A68666B0654764B468"/>
    <w:rsid w:val="00386F0A"/>
  </w:style>
  <w:style w:type="paragraph" w:customStyle="1" w:styleId="2927F7309F554604BEFC7463B8C14907">
    <w:name w:val="2927F7309F554604BEFC7463B8C14907"/>
    <w:rsid w:val="00386F0A"/>
  </w:style>
  <w:style w:type="paragraph" w:customStyle="1" w:styleId="E8523621B4C44062B9CED6F93A245B01">
    <w:name w:val="E8523621B4C44062B9CED6F93A245B01"/>
    <w:rsid w:val="00386F0A"/>
  </w:style>
  <w:style w:type="paragraph" w:customStyle="1" w:styleId="90ED6C2D84BF478FBAB0D1795223B14B">
    <w:name w:val="90ED6C2D84BF478FBAB0D1795223B14B"/>
    <w:rsid w:val="00386F0A"/>
  </w:style>
  <w:style w:type="paragraph" w:customStyle="1" w:styleId="4EA14626D8A747349F7553885C37ECD2">
    <w:name w:val="4EA14626D8A747349F7553885C37ECD2"/>
    <w:rsid w:val="00386F0A"/>
  </w:style>
  <w:style w:type="paragraph" w:customStyle="1" w:styleId="89F356D0171B4456A49C6765BFEE6915">
    <w:name w:val="89F356D0171B4456A49C6765BFEE6915"/>
    <w:rsid w:val="00386F0A"/>
  </w:style>
  <w:style w:type="paragraph" w:customStyle="1" w:styleId="04981816B59841099F288F3B95689A27">
    <w:name w:val="04981816B59841099F288F3B95689A27"/>
    <w:rsid w:val="00386F0A"/>
  </w:style>
  <w:style w:type="paragraph" w:customStyle="1" w:styleId="A3FA7A9F10944A1EAE907C5FDD82C4BF">
    <w:name w:val="A3FA7A9F10944A1EAE907C5FDD82C4BF"/>
    <w:rsid w:val="00386F0A"/>
  </w:style>
  <w:style w:type="paragraph" w:customStyle="1" w:styleId="8972A1F87B6640B4BC845248A76E3296">
    <w:name w:val="8972A1F87B6640B4BC845248A76E3296"/>
    <w:rsid w:val="00386F0A"/>
  </w:style>
  <w:style w:type="paragraph" w:customStyle="1" w:styleId="FC939F305A6E4AF9AA306DD317A9F521">
    <w:name w:val="FC939F305A6E4AF9AA306DD317A9F521"/>
    <w:rsid w:val="00386F0A"/>
  </w:style>
  <w:style w:type="paragraph" w:customStyle="1" w:styleId="6926CFDD71494C20AF55FF9FF2088E0C">
    <w:name w:val="6926CFDD71494C20AF55FF9FF2088E0C"/>
    <w:rsid w:val="00386F0A"/>
  </w:style>
  <w:style w:type="paragraph" w:customStyle="1" w:styleId="D9537C671DF54DE4A2A6867AC02ED159">
    <w:name w:val="D9537C671DF54DE4A2A6867AC02ED159"/>
    <w:rsid w:val="00386F0A"/>
  </w:style>
  <w:style w:type="paragraph" w:customStyle="1" w:styleId="A9795D8D1E6A4A8EB5765C20952B7B55">
    <w:name w:val="A9795D8D1E6A4A8EB5765C20952B7B55"/>
    <w:rsid w:val="00386F0A"/>
  </w:style>
  <w:style w:type="paragraph" w:customStyle="1" w:styleId="B05058F90A534DB8B6E92A90C093CCC5">
    <w:name w:val="B05058F90A534DB8B6E92A90C093CCC5"/>
    <w:rsid w:val="00386F0A"/>
  </w:style>
  <w:style w:type="paragraph" w:customStyle="1" w:styleId="BA3FF56FF1BD43F6A7A9B8232F40AF3F">
    <w:name w:val="BA3FF56FF1BD43F6A7A9B8232F40AF3F"/>
    <w:rsid w:val="00386F0A"/>
  </w:style>
  <w:style w:type="paragraph" w:customStyle="1" w:styleId="8784DBE72B544E5B9802C9E5DF3EFA48">
    <w:name w:val="8784DBE72B544E5B9802C9E5DF3EFA48"/>
    <w:rsid w:val="00386F0A"/>
  </w:style>
  <w:style w:type="paragraph" w:customStyle="1" w:styleId="1E266F6CD6ED4785B327946F91F8F071">
    <w:name w:val="1E266F6CD6ED4785B327946F91F8F071"/>
    <w:rsid w:val="00386F0A"/>
  </w:style>
  <w:style w:type="paragraph" w:customStyle="1" w:styleId="F28D1B8AB0F0457A830AD36B89E81757">
    <w:name w:val="F28D1B8AB0F0457A830AD36B89E81757"/>
    <w:rsid w:val="00386F0A"/>
  </w:style>
  <w:style w:type="paragraph" w:customStyle="1" w:styleId="5F9D4D42187A4DFFA330A3C2094D8744">
    <w:name w:val="5F9D4D42187A4DFFA330A3C2094D8744"/>
    <w:rsid w:val="00386F0A"/>
  </w:style>
  <w:style w:type="paragraph" w:customStyle="1" w:styleId="FBCB570FDD864FBDB87779E3686F9D7D">
    <w:name w:val="FBCB570FDD864FBDB87779E3686F9D7D"/>
    <w:rsid w:val="00386F0A"/>
  </w:style>
  <w:style w:type="paragraph" w:customStyle="1" w:styleId="DF0E787FDCE941C9A79B8055335CCB4B">
    <w:name w:val="DF0E787FDCE941C9A79B8055335CCB4B"/>
    <w:rsid w:val="00386F0A"/>
  </w:style>
  <w:style w:type="paragraph" w:customStyle="1" w:styleId="F4192BFCD28E436EB89FB53922E7522B">
    <w:name w:val="F4192BFCD28E436EB89FB53922E7522B"/>
    <w:rsid w:val="00386F0A"/>
  </w:style>
  <w:style w:type="paragraph" w:customStyle="1" w:styleId="8779AC08E5AB4147B7450571D592277D">
    <w:name w:val="8779AC08E5AB4147B7450571D592277D"/>
    <w:rsid w:val="00386F0A"/>
  </w:style>
  <w:style w:type="paragraph" w:customStyle="1" w:styleId="A72D2415A5D046109C9A6C3136F27C53">
    <w:name w:val="A72D2415A5D046109C9A6C3136F27C53"/>
    <w:rsid w:val="00386F0A"/>
  </w:style>
  <w:style w:type="paragraph" w:customStyle="1" w:styleId="DA3C851F10A543E1BD2CBB272AE8EED9">
    <w:name w:val="DA3C851F10A543E1BD2CBB272AE8EED9"/>
    <w:rsid w:val="00386F0A"/>
  </w:style>
  <w:style w:type="paragraph" w:customStyle="1" w:styleId="663E21C1665D4EEBB0056056811456F6">
    <w:name w:val="663E21C1665D4EEBB0056056811456F6"/>
    <w:rsid w:val="00386F0A"/>
  </w:style>
  <w:style w:type="paragraph" w:customStyle="1" w:styleId="E87B8F5C76D74A73971962B4E57A93E5">
    <w:name w:val="E87B8F5C76D74A73971962B4E57A93E5"/>
    <w:rsid w:val="00386F0A"/>
  </w:style>
  <w:style w:type="paragraph" w:customStyle="1" w:styleId="6A383D5E356148CD9DA60AE7D74D4880">
    <w:name w:val="6A383D5E356148CD9DA60AE7D74D4880"/>
    <w:rsid w:val="00386F0A"/>
  </w:style>
  <w:style w:type="paragraph" w:customStyle="1" w:styleId="1808C6ACCCC24669B2D04605AF4D6280">
    <w:name w:val="1808C6ACCCC24669B2D04605AF4D6280"/>
    <w:rsid w:val="00386F0A"/>
  </w:style>
  <w:style w:type="paragraph" w:customStyle="1" w:styleId="D368C5C02B1748E99D328FD972A45AE3">
    <w:name w:val="D368C5C02B1748E99D328FD972A45AE3"/>
    <w:rsid w:val="00386F0A"/>
  </w:style>
  <w:style w:type="paragraph" w:customStyle="1" w:styleId="9F6104F0D6F74D67BE8A31E60FAC0E95">
    <w:name w:val="9F6104F0D6F74D67BE8A31E60FAC0E95"/>
    <w:rsid w:val="00386F0A"/>
  </w:style>
  <w:style w:type="paragraph" w:customStyle="1" w:styleId="FD0786E726FD4BA1A1CA104C4366FD88">
    <w:name w:val="FD0786E726FD4BA1A1CA104C4366FD88"/>
    <w:rsid w:val="00386F0A"/>
  </w:style>
  <w:style w:type="paragraph" w:customStyle="1" w:styleId="05BD0C856A574C6182DB725EA08F79E2">
    <w:name w:val="05BD0C856A574C6182DB725EA08F79E2"/>
    <w:rsid w:val="00386F0A"/>
  </w:style>
  <w:style w:type="paragraph" w:customStyle="1" w:styleId="421330882F3646E7A952AF320F5400ED">
    <w:name w:val="421330882F3646E7A952AF320F5400ED"/>
    <w:rsid w:val="00386F0A"/>
  </w:style>
  <w:style w:type="paragraph" w:customStyle="1" w:styleId="BC9E758F97C64B29B677E2FEEEB0B2B8">
    <w:name w:val="BC9E758F97C64B29B677E2FEEEB0B2B8"/>
    <w:rsid w:val="00386F0A"/>
  </w:style>
  <w:style w:type="paragraph" w:customStyle="1" w:styleId="73E21119C2E3465B9EA122D03C872444">
    <w:name w:val="73E21119C2E3465B9EA122D03C872444"/>
    <w:rsid w:val="00386F0A"/>
  </w:style>
  <w:style w:type="paragraph" w:customStyle="1" w:styleId="28CCFE6F5B274659AE809C9956D076BB">
    <w:name w:val="28CCFE6F5B274659AE809C9956D076BB"/>
    <w:rsid w:val="00386F0A"/>
  </w:style>
  <w:style w:type="paragraph" w:customStyle="1" w:styleId="0B87C247C0854C2F8A8CABA0384C86BA">
    <w:name w:val="0B87C247C0854C2F8A8CABA0384C86BA"/>
    <w:rsid w:val="00386F0A"/>
  </w:style>
  <w:style w:type="paragraph" w:customStyle="1" w:styleId="E5896E57944E4665B872B109B8ADDCE0">
    <w:name w:val="E5896E57944E4665B872B109B8ADDCE0"/>
    <w:rsid w:val="00386F0A"/>
  </w:style>
  <w:style w:type="paragraph" w:customStyle="1" w:styleId="01F98745473D48A68E0BB9333F773A09">
    <w:name w:val="01F98745473D48A68E0BB9333F773A09"/>
    <w:rsid w:val="00386F0A"/>
  </w:style>
  <w:style w:type="paragraph" w:customStyle="1" w:styleId="C79985A3D6634FFDB916BDC756646E43">
    <w:name w:val="C79985A3D6634FFDB916BDC756646E43"/>
    <w:rsid w:val="00386F0A"/>
  </w:style>
  <w:style w:type="paragraph" w:customStyle="1" w:styleId="FC9E357EC4D84A208C4D7A37F8BB7220">
    <w:name w:val="FC9E357EC4D84A208C4D7A37F8BB7220"/>
    <w:rsid w:val="00386F0A"/>
  </w:style>
  <w:style w:type="paragraph" w:customStyle="1" w:styleId="E4FCF1568A764B5482275435F18D0B31">
    <w:name w:val="E4FCF1568A764B5482275435F18D0B31"/>
    <w:rsid w:val="00386F0A"/>
  </w:style>
  <w:style w:type="paragraph" w:customStyle="1" w:styleId="9F85BBCC1D0C4ABFA534FE693A2536D6">
    <w:name w:val="9F85BBCC1D0C4ABFA534FE693A2536D6"/>
    <w:rsid w:val="00386F0A"/>
  </w:style>
  <w:style w:type="paragraph" w:customStyle="1" w:styleId="3577287275DD4A15BA32A0682A34C328">
    <w:name w:val="3577287275DD4A15BA32A0682A34C328"/>
    <w:rsid w:val="00386F0A"/>
  </w:style>
  <w:style w:type="paragraph" w:customStyle="1" w:styleId="E1DA3ED64FFC4F2795C839811B4CF2F9">
    <w:name w:val="E1DA3ED64FFC4F2795C839811B4CF2F9"/>
    <w:rsid w:val="00386F0A"/>
  </w:style>
  <w:style w:type="paragraph" w:customStyle="1" w:styleId="BB02B12DB26540E0B61E5F5D72A384AB">
    <w:name w:val="BB02B12DB26540E0B61E5F5D72A384AB"/>
    <w:rsid w:val="00386F0A"/>
  </w:style>
  <w:style w:type="paragraph" w:customStyle="1" w:styleId="40AB420A17284C0CB9D58ACC255820C7">
    <w:name w:val="40AB420A17284C0CB9D58ACC255820C7"/>
    <w:rsid w:val="00386F0A"/>
  </w:style>
  <w:style w:type="paragraph" w:customStyle="1" w:styleId="7693EA770BB444DEAC3A4CF9E1F28B0C">
    <w:name w:val="7693EA770BB444DEAC3A4CF9E1F28B0C"/>
    <w:rsid w:val="00386F0A"/>
  </w:style>
  <w:style w:type="paragraph" w:customStyle="1" w:styleId="1281FFDF237348238B947F77F40A2526">
    <w:name w:val="1281FFDF237348238B947F77F40A2526"/>
    <w:rsid w:val="00386F0A"/>
  </w:style>
  <w:style w:type="paragraph" w:customStyle="1" w:styleId="EC55491986EB4C45A04B2FFB2FA58300">
    <w:name w:val="EC55491986EB4C45A04B2FFB2FA58300"/>
    <w:rsid w:val="00386F0A"/>
  </w:style>
  <w:style w:type="paragraph" w:customStyle="1" w:styleId="830F703EC23141DA83077C6A2AA7E462">
    <w:name w:val="830F703EC23141DA83077C6A2AA7E462"/>
    <w:rsid w:val="00386F0A"/>
  </w:style>
  <w:style w:type="paragraph" w:customStyle="1" w:styleId="D9502C0D77344E90B0622A05F0816031">
    <w:name w:val="D9502C0D77344E90B0622A05F0816031"/>
    <w:rsid w:val="00386F0A"/>
  </w:style>
  <w:style w:type="paragraph" w:customStyle="1" w:styleId="FCBD2AECC83C4FFCA0EAF8F5D5B8027E">
    <w:name w:val="FCBD2AECC83C4FFCA0EAF8F5D5B8027E"/>
    <w:rsid w:val="00386F0A"/>
  </w:style>
  <w:style w:type="paragraph" w:customStyle="1" w:styleId="D9B35B093CAE46E7A77497C96046BC83">
    <w:name w:val="D9B35B093CAE46E7A77497C96046BC83"/>
    <w:rsid w:val="00386F0A"/>
  </w:style>
  <w:style w:type="paragraph" w:customStyle="1" w:styleId="A78CBA20ED6E4C92894544A9DDF93A43">
    <w:name w:val="A78CBA20ED6E4C92894544A9DDF93A43"/>
    <w:rsid w:val="00386F0A"/>
  </w:style>
  <w:style w:type="paragraph" w:customStyle="1" w:styleId="33F15A67BCB64780871678452D2D044F">
    <w:name w:val="33F15A67BCB64780871678452D2D044F"/>
    <w:rsid w:val="00386F0A"/>
  </w:style>
  <w:style w:type="paragraph" w:customStyle="1" w:styleId="70F0B12DF52149918774DC5EE762CBD0">
    <w:name w:val="70F0B12DF52149918774DC5EE762CBD0"/>
    <w:rsid w:val="00386F0A"/>
  </w:style>
  <w:style w:type="paragraph" w:customStyle="1" w:styleId="E5A07A093DF44BF48C9E97B4D84219B4">
    <w:name w:val="E5A07A093DF44BF48C9E97B4D84219B4"/>
    <w:rsid w:val="00386F0A"/>
  </w:style>
  <w:style w:type="paragraph" w:customStyle="1" w:styleId="BAB85A97FC174B318D6E4E063D9C19E8">
    <w:name w:val="BAB85A97FC174B318D6E4E063D9C19E8"/>
    <w:rsid w:val="00386F0A"/>
  </w:style>
  <w:style w:type="paragraph" w:customStyle="1" w:styleId="80DCCFC249CE4875BB7AEB56760D4F13">
    <w:name w:val="80DCCFC249CE4875BB7AEB56760D4F13"/>
    <w:rsid w:val="00386F0A"/>
  </w:style>
  <w:style w:type="paragraph" w:customStyle="1" w:styleId="90D633B56EBB4A2B9E08BA80AAA52C4D">
    <w:name w:val="90D633B56EBB4A2B9E08BA80AAA52C4D"/>
    <w:rsid w:val="00386F0A"/>
  </w:style>
  <w:style w:type="paragraph" w:customStyle="1" w:styleId="A531CF41A0FD406BA534CFBC604D00BE">
    <w:name w:val="A531CF41A0FD406BA534CFBC604D00BE"/>
    <w:rsid w:val="00386F0A"/>
  </w:style>
  <w:style w:type="paragraph" w:customStyle="1" w:styleId="AA579F6BC83A43B89A83A6793DAAC37F">
    <w:name w:val="AA579F6BC83A43B89A83A6793DAAC37F"/>
    <w:rsid w:val="00386F0A"/>
  </w:style>
  <w:style w:type="paragraph" w:customStyle="1" w:styleId="ED7DF26389C94EA4A888627A8D7A0DDC">
    <w:name w:val="ED7DF26389C94EA4A888627A8D7A0DDC"/>
    <w:rsid w:val="00386F0A"/>
  </w:style>
  <w:style w:type="paragraph" w:customStyle="1" w:styleId="BBE627A3FC694B82B4BA4B11A4095261">
    <w:name w:val="BBE627A3FC694B82B4BA4B11A4095261"/>
    <w:rsid w:val="00386F0A"/>
  </w:style>
  <w:style w:type="paragraph" w:customStyle="1" w:styleId="B35D579C67B84229BC5D11F9977EE622">
    <w:name w:val="B35D579C67B84229BC5D11F9977EE622"/>
    <w:rsid w:val="00386F0A"/>
  </w:style>
  <w:style w:type="paragraph" w:customStyle="1" w:styleId="B12F3019C7F54769A6DD24516612055E">
    <w:name w:val="B12F3019C7F54769A6DD24516612055E"/>
    <w:rsid w:val="00386F0A"/>
  </w:style>
  <w:style w:type="paragraph" w:customStyle="1" w:styleId="05D9E0F26CBC43CDBBCB6D23C191A398">
    <w:name w:val="05D9E0F26CBC43CDBBCB6D23C191A398"/>
    <w:rsid w:val="00386F0A"/>
  </w:style>
  <w:style w:type="paragraph" w:customStyle="1" w:styleId="B2C2893F617E4B2F98B62E27A3EAD7C0">
    <w:name w:val="B2C2893F617E4B2F98B62E27A3EAD7C0"/>
    <w:rsid w:val="00386F0A"/>
  </w:style>
  <w:style w:type="paragraph" w:customStyle="1" w:styleId="757A8239B14141D3886E77DF340F7D13">
    <w:name w:val="757A8239B14141D3886E77DF340F7D13"/>
    <w:rsid w:val="00386F0A"/>
  </w:style>
  <w:style w:type="paragraph" w:customStyle="1" w:styleId="28DFD8C14AF443A2A1E93D6AE7CD0161">
    <w:name w:val="28DFD8C14AF443A2A1E93D6AE7CD0161"/>
    <w:rsid w:val="00386F0A"/>
  </w:style>
  <w:style w:type="paragraph" w:customStyle="1" w:styleId="6EB8944A77104E27812D7D3513697139">
    <w:name w:val="6EB8944A77104E27812D7D3513697139"/>
    <w:rsid w:val="00386F0A"/>
  </w:style>
  <w:style w:type="paragraph" w:customStyle="1" w:styleId="B3FC62D6D54A4EC0B4E0FBB1A1042A47">
    <w:name w:val="B3FC62D6D54A4EC0B4E0FBB1A1042A47"/>
    <w:rsid w:val="00386F0A"/>
  </w:style>
  <w:style w:type="paragraph" w:customStyle="1" w:styleId="F1DB64C9A83F4B308E62E3EADB1D8B7E">
    <w:name w:val="F1DB64C9A83F4B308E62E3EADB1D8B7E"/>
    <w:rsid w:val="00386F0A"/>
  </w:style>
  <w:style w:type="paragraph" w:customStyle="1" w:styleId="9C56E415AB204D8989A160BF0D674F46">
    <w:name w:val="9C56E415AB204D8989A160BF0D674F46"/>
    <w:rsid w:val="00386F0A"/>
  </w:style>
  <w:style w:type="paragraph" w:customStyle="1" w:styleId="71D6C557B6884136A9F0373AB61D2122">
    <w:name w:val="71D6C557B6884136A9F0373AB61D2122"/>
    <w:rsid w:val="00386F0A"/>
  </w:style>
  <w:style w:type="paragraph" w:customStyle="1" w:styleId="8B6DA9AB28934F6F8FB237B75A783DC7">
    <w:name w:val="8B6DA9AB28934F6F8FB237B75A783DC7"/>
    <w:rsid w:val="00386F0A"/>
  </w:style>
  <w:style w:type="paragraph" w:customStyle="1" w:styleId="5EF25CA7C6BD4526AB664DC90F2E3651">
    <w:name w:val="5EF25CA7C6BD4526AB664DC90F2E3651"/>
    <w:rsid w:val="00386F0A"/>
  </w:style>
  <w:style w:type="paragraph" w:customStyle="1" w:styleId="B308FDA045614769BA13A71FB01A8069">
    <w:name w:val="B308FDA045614769BA13A71FB01A8069"/>
    <w:rsid w:val="00386F0A"/>
  </w:style>
  <w:style w:type="paragraph" w:customStyle="1" w:styleId="185FC6F185924E78B5D907BD82B14434">
    <w:name w:val="185FC6F185924E78B5D907BD82B14434"/>
    <w:rsid w:val="00386F0A"/>
  </w:style>
  <w:style w:type="paragraph" w:customStyle="1" w:styleId="F725AF0582B143E6A58AB3AF441A58E5">
    <w:name w:val="F725AF0582B143E6A58AB3AF441A58E5"/>
    <w:rsid w:val="00386F0A"/>
  </w:style>
  <w:style w:type="paragraph" w:customStyle="1" w:styleId="581EFA68EB964489B492381368A09A05">
    <w:name w:val="581EFA68EB964489B492381368A09A05"/>
    <w:rsid w:val="00386F0A"/>
  </w:style>
  <w:style w:type="paragraph" w:customStyle="1" w:styleId="49C88F6E998C493B9C0FEEE0B5262970">
    <w:name w:val="49C88F6E998C493B9C0FEEE0B5262970"/>
    <w:rsid w:val="00386F0A"/>
  </w:style>
  <w:style w:type="paragraph" w:customStyle="1" w:styleId="73E7AAD8B0994CC9828BF64C2AF90CB8">
    <w:name w:val="73E7AAD8B0994CC9828BF64C2AF90CB8"/>
    <w:rsid w:val="00386F0A"/>
  </w:style>
  <w:style w:type="paragraph" w:customStyle="1" w:styleId="9495A105B32A4BE8A9984260A2117D7B">
    <w:name w:val="9495A105B32A4BE8A9984260A2117D7B"/>
    <w:rsid w:val="00386F0A"/>
  </w:style>
  <w:style w:type="paragraph" w:customStyle="1" w:styleId="C4EBC035DF9C402BA9D897B1E10D8E85">
    <w:name w:val="C4EBC035DF9C402BA9D897B1E10D8E85"/>
    <w:rsid w:val="00386F0A"/>
  </w:style>
  <w:style w:type="paragraph" w:customStyle="1" w:styleId="2C98D33BBCD24BC5A80C7391E308E7C2">
    <w:name w:val="2C98D33BBCD24BC5A80C7391E308E7C2"/>
    <w:rsid w:val="00386F0A"/>
  </w:style>
  <w:style w:type="paragraph" w:customStyle="1" w:styleId="2E84E638BAE8499FB7CBC058FB679679">
    <w:name w:val="2E84E638BAE8499FB7CBC058FB679679"/>
    <w:rsid w:val="00386F0A"/>
  </w:style>
  <w:style w:type="paragraph" w:customStyle="1" w:styleId="4D7A787803304A26AC80CD44AF16D5ED">
    <w:name w:val="4D7A787803304A26AC80CD44AF16D5ED"/>
    <w:rsid w:val="00386F0A"/>
  </w:style>
  <w:style w:type="paragraph" w:customStyle="1" w:styleId="1FFD6F64D406451EA2E098665F620235">
    <w:name w:val="1FFD6F64D406451EA2E098665F620235"/>
    <w:rsid w:val="00386F0A"/>
  </w:style>
  <w:style w:type="paragraph" w:customStyle="1" w:styleId="4AC13AFB61C44B69999F0F40D39FAB29">
    <w:name w:val="4AC13AFB61C44B69999F0F40D39FAB29"/>
    <w:rsid w:val="00386F0A"/>
  </w:style>
  <w:style w:type="paragraph" w:customStyle="1" w:styleId="EB5DC2D6157C4FB988F1E0682A297256">
    <w:name w:val="EB5DC2D6157C4FB988F1E0682A297256"/>
    <w:rsid w:val="00386F0A"/>
  </w:style>
  <w:style w:type="paragraph" w:customStyle="1" w:styleId="4BE842CC2EDD46BDABF5EE33F55D500A">
    <w:name w:val="4BE842CC2EDD46BDABF5EE33F55D500A"/>
    <w:rsid w:val="00386F0A"/>
  </w:style>
  <w:style w:type="paragraph" w:customStyle="1" w:styleId="F9E0AEDA218342ABAC987B849C7BA6C3">
    <w:name w:val="F9E0AEDA218342ABAC987B849C7BA6C3"/>
    <w:rsid w:val="00386F0A"/>
  </w:style>
  <w:style w:type="paragraph" w:customStyle="1" w:styleId="44ED9F4E27DA458A9744385642A03E63">
    <w:name w:val="44ED9F4E27DA458A9744385642A03E63"/>
    <w:rsid w:val="00386F0A"/>
  </w:style>
  <w:style w:type="paragraph" w:customStyle="1" w:styleId="503114A6A17A4583AE641F7E7FFE7F3F">
    <w:name w:val="503114A6A17A4583AE641F7E7FFE7F3F"/>
    <w:rsid w:val="00386F0A"/>
  </w:style>
  <w:style w:type="paragraph" w:customStyle="1" w:styleId="F56B5E16723C476797C487949B7FBDE5">
    <w:name w:val="F56B5E16723C476797C487949B7FBDE5"/>
    <w:rsid w:val="00386F0A"/>
  </w:style>
  <w:style w:type="paragraph" w:customStyle="1" w:styleId="DC7853EF38204AC49D511325A4F14B04">
    <w:name w:val="DC7853EF38204AC49D511325A4F14B04"/>
    <w:rsid w:val="00386F0A"/>
  </w:style>
  <w:style w:type="paragraph" w:customStyle="1" w:styleId="7B4E06E365394D4EAF830E6022D52812">
    <w:name w:val="7B4E06E365394D4EAF830E6022D52812"/>
    <w:rsid w:val="00386F0A"/>
  </w:style>
  <w:style w:type="paragraph" w:customStyle="1" w:styleId="281AF1424E984C12AF6D42E74544BB35">
    <w:name w:val="281AF1424E984C12AF6D42E74544BB35"/>
    <w:rsid w:val="00386F0A"/>
  </w:style>
  <w:style w:type="paragraph" w:customStyle="1" w:styleId="055CDD4FB838499B945F056B9CB2F154">
    <w:name w:val="055CDD4FB838499B945F056B9CB2F154"/>
    <w:rsid w:val="00386F0A"/>
  </w:style>
  <w:style w:type="paragraph" w:customStyle="1" w:styleId="19A14E3BE58B4A718CDE60DBFBA373ED">
    <w:name w:val="19A14E3BE58B4A718CDE60DBFBA373ED"/>
    <w:rsid w:val="00386F0A"/>
  </w:style>
  <w:style w:type="paragraph" w:customStyle="1" w:styleId="47FC86F30D3A4FCFA2B14B1122ACF7BF">
    <w:name w:val="47FC86F30D3A4FCFA2B14B1122ACF7BF"/>
    <w:rsid w:val="00386F0A"/>
  </w:style>
  <w:style w:type="paragraph" w:customStyle="1" w:styleId="9D5D64728B1240EC92E73E9EAC7EFFF8">
    <w:name w:val="9D5D64728B1240EC92E73E9EAC7EFFF8"/>
    <w:rsid w:val="00386F0A"/>
  </w:style>
  <w:style w:type="paragraph" w:customStyle="1" w:styleId="A6A6AD7E28FD4968AC53564683970449">
    <w:name w:val="A6A6AD7E28FD4968AC53564683970449"/>
    <w:rsid w:val="00386F0A"/>
  </w:style>
  <w:style w:type="paragraph" w:customStyle="1" w:styleId="52250C7E4EC945BDADF27E8E0D08170E">
    <w:name w:val="52250C7E4EC945BDADF27E8E0D08170E"/>
    <w:rsid w:val="00386F0A"/>
  </w:style>
  <w:style w:type="paragraph" w:customStyle="1" w:styleId="532B263750124C988AF6040E4AF08D98">
    <w:name w:val="532B263750124C988AF6040E4AF08D98"/>
    <w:rsid w:val="00386F0A"/>
  </w:style>
  <w:style w:type="paragraph" w:customStyle="1" w:styleId="081818EC10114F1A82563E612425CB2D">
    <w:name w:val="081818EC10114F1A82563E612425CB2D"/>
    <w:rsid w:val="00386F0A"/>
  </w:style>
  <w:style w:type="paragraph" w:customStyle="1" w:styleId="A0A7EAE93C5444999A55094E86948AB8">
    <w:name w:val="A0A7EAE93C5444999A55094E86948AB8"/>
    <w:rsid w:val="00386F0A"/>
  </w:style>
  <w:style w:type="paragraph" w:customStyle="1" w:styleId="C7BFD6C480764841A1A20D5AAF87BEB2">
    <w:name w:val="C7BFD6C480764841A1A20D5AAF87BEB2"/>
    <w:rsid w:val="00386F0A"/>
  </w:style>
  <w:style w:type="paragraph" w:customStyle="1" w:styleId="6D7CFFAEB0024ADB863560828F21AC68">
    <w:name w:val="6D7CFFAEB0024ADB863560828F21AC68"/>
    <w:rsid w:val="00386F0A"/>
  </w:style>
  <w:style w:type="paragraph" w:customStyle="1" w:styleId="0DFDEE01106D42A0BF5D6FB81DC80B63">
    <w:name w:val="0DFDEE01106D42A0BF5D6FB81DC80B63"/>
    <w:rsid w:val="00386F0A"/>
  </w:style>
  <w:style w:type="paragraph" w:customStyle="1" w:styleId="C99EE23B21134829832D9DACD60415ED">
    <w:name w:val="C99EE23B21134829832D9DACD60415ED"/>
    <w:rsid w:val="00386F0A"/>
  </w:style>
  <w:style w:type="paragraph" w:customStyle="1" w:styleId="108EB35B68394A9380C853B96715E9D4">
    <w:name w:val="108EB35B68394A9380C853B96715E9D4"/>
    <w:rsid w:val="00386F0A"/>
  </w:style>
  <w:style w:type="paragraph" w:customStyle="1" w:styleId="646C01E63C334538B64919565C7EB96F">
    <w:name w:val="646C01E63C334538B64919565C7EB96F"/>
    <w:rsid w:val="00386F0A"/>
  </w:style>
  <w:style w:type="paragraph" w:customStyle="1" w:styleId="2D6916B02EA14F42BAA34439F610466F">
    <w:name w:val="2D6916B02EA14F42BAA34439F610466F"/>
    <w:rsid w:val="00386F0A"/>
  </w:style>
  <w:style w:type="paragraph" w:customStyle="1" w:styleId="D1B35B81F8A846FF9179C6DC374AE349">
    <w:name w:val="D1B35B81F8A846FF9179C6DC374AE349"/>
    <w:rsid w:val="00386F0A"/>
  </w:style>
  <w:style w:type="paragraph" w:customStyle="1" w:styleId="01593769AFA146809EAD2A4FABA18C3C">
    <w:name w:val="01593769AFA146809EAD2A4FABA18C3C"/>
    <w:rsid w:val="00386F0A"/>
  </w:style>
  <w:style w:type="paragraph" w:customStyle="1" w:styleId="39EBE2CF172E46188A214BDEEAE96844">
    <w:name w:val="39EBE2CF172E46188A214BDEEAE96844"/>
    <w:rsid w:val="00386F0A"/>
  </w:style>
  <w:style w:type="paragraph" w:customStyle="1" w:styleId="E8B2BFADD8BA4C8F9B97182182375B3E">
    <w:name w:val="E8B2BFADD8BA4C8F9B97182182375B3E"/>
    <w:rsid w:val="00386F0A"/>
  </w:style>
  <w:style w:type="paragraph" w:customStyle="1" w:styleId="C9B1EF6B555C4C73A6CC553960F6C14A">
    <w:name w:val="C9B1EF6B555C4C73A6CC553960F6C14A"/>
    <w:rsid w:val="00386F0A"/>
  </w:style>
  <w:style w:type="paragraph" w:customStyle="1" w:styleId="E27AF478F161472DB54986810D5F91E5">
    <w:name w:val="E27AF478F161472DB54986810D5F91E5"/>
    <w:rsid w:val="00386F0A"/>
  </w:style>
  <w:style w:type="paragraph" w:customStyle="1" w:styleId="AE400A31AF8E4DF18648351E46B4A9FF">
    <w:name w:val="AE400A31AF8E4DF18648351E46B4A9FF"/>
    <w:rsid w:val="00386F0A"/>
  </w:style>
  <w:style w:type="paragraph" w:customStyle="1" w:styleId="C85F6C01B03F41F9B1419F054193E0C1">
    <w:name w:val="C85F6C01B03F41F9B1419F054193E0C1"/>
    <w:rsid w:val="00386F0A"/>
  </w:style>
  <w:style w:type="paragraph" w:customStyle="1" w:styleId="C63606BCADBF4F6EB9B7878E8F9E1181">
    <w:name w:val="C63606BCADBF4F6EB9B7878E8F9E1181"/>
    <w:rsid w:val="00386F0A"/>
  </w:style>
  <w:style w:type="paragraph" w:customStyle="1" w:styleId="6278726DD5AE4B8D96D361028AD39C59">
    <w:name w:val="6278726DD5AE4B8D96D361028AD39C59"/>
    <w:rsid w:val="00386F0A"/>
  </w:style>
  <w:style w:type="paragraph" w:customStyle="1" w:styleId="B2678E2FF49649BEA3E111BFE70E11DA">
    <w:name w:val="B2678E2FF49649BEA3E111BFE70E11DA"/>
    <w:rsid w:val="00386F0A"/>
  </w:style>
  <w:style w:type="paragraph" w:customStyle="1" w:styleId="5012B81B107C48EA87E697BEE97B26A4">
    <w:name w:val="5012B81B107C48EA87E697BEE97B26A4"/>
    <w:rsid w:val="00386F0A"/>
  </w:style>
  <w:style w:type="paragraph" w:customStyle="1" w:styleId="09B75C7FE8914C5FBA5DA5D021600E72">
    <w:name w:val="09B75C7FE8914C5FBA5DA5D021600E72"/>
    <w:rsid w:val="00386F0A"/>
  </w:style>
  <w:style w:type="paragraph" w:customStyle="1" w:styleId="DE12CE35799243EFB0439824C1427C6B">
    <w:name w:val="DE12CE35799243EFB0439824C1427C6B"/>
    <w:rsid w:val="00386F0A"/>
  </w:style>
  <w:style w:type="paragraph" w:customStyle="1" w:styleId="F44B2FA873DE43359B2A8E5E175C9A0A">
    <w:name w:val="F44B2FA873DE43359B2A8E5E175C9A0A"/>
    <w:rsid w:val="00386F0A"/>
  </w:style>
  <w:style w:type="paragraph" w:customStyle="1" w:styleId="47D84D035BCE4308BCAEBAD1ECD0CF67">
    <w:name w:val="47D84D035BCE4308BCAEBAD1ECD0CF67"/>
    <w:rsid w:val="00386F0A"/>
  </w:style>
  <w:style w:type="paragraph" w:customStyle="1" w:styleId="62ED790D599D4B0BB2BC552658AB685F">
    <w:name w:val="62ED790D599D4B0BB2BC552658AB685F"/>
    <w:rsid w:val="00386F0A"/>
  </w:style>
  <w:style w:type="paragraph" w:customStyle="1" w:styleId="AA57CEC4443E473788D08033DE16CF72">
    <w:name w:val="AA57CEC4443E473788D08033DE16CF72"/>
    <w:rsid w:val="00386F0A"/>
  </w:style>
  <w:style w:type="paragraph" w:customStyle="1" w:styleId="91DA42F0BFAA4540A78FCD54C30C9A5F">
    <w:name w:val="91DA42F0BFAA4540A78FCD54C30C9A5F"/>
    <w:rsid w:val="00386F0A"/>
  </w:style>
  <w:style w:type="paragraph" w:customStyle="1" w:styleId="965DF757FC7C4DBCB2415AF0AA51B3B7">
    <w:name w:val="965DF757FC7C4DBCB2415AF0AA51B3B7"/>
    <w:rsid w:val="00386F0A"/>
  </w:style>
  <w:style w:type="paragraph" w:customStyle="1" w:styleId="A36226EC37EC4D04933BC6457057490E">
    <w:name w:val="A36226EC37EC4D04933BC6457057490E"/>
    <w:rsid w:val="00386F0A"/>
  </w:style>
  <w:style w:type="paragraph" w:customStyle="1" w:styleId="1BE271438C3F45CDA43AEA6ACE453208">
    <w:name w:val="1BE271438C3F45CDA43AEA6ACE453208"/>
    <w:rsid w:val="00386F0A"/>
  </w:style>
  <w:style w:type="paragraph" w:customStyle="1" w:styleId="65A996FB44044AF1B828014701242BC3">
    <w:name w:val="65A996FB44044AF1B828014701242BC3"/>
    <w:rsid w:val="00386F0A"/>
  </w:style>
  <w:style w:type="paragraph" w:customStyle="1" w:styleId="1C8CBE8CCE54456888D9403231669720">
    <w:name w:val="1C8CBE8CCE54456888D9403231669720"/>
    <w:rsid w:val="00386F0A"/>
  </w:style>
  <w:style w:type="paragraph" w:customStyle="1" w:styleId="FA04EE18FB40438E9BF8C964995F0B47">
    <w:name w:val="FA04EE18FB40438E9BF8C964995F0B47"/>
    <w:rsid w:val="00386F0A"/>
  </w:style>
  <w:style w:type="paragraph" w:customStyle="1" w:styleId="B7A286F5B6E84D01AF6998B5F15FCBEE">
    <w:name w:val="B7A286F5B6E84D01AF6998B5F15FCBEE"/>
    <w:rsid w:val="00386F0A"/>
  </w:style>
  <w:style w:type="paragraph" w:customStyle="1" w:styleId="2ACA383CDF314A31BBADC8C6A13090EB">
    <w:name w:val="2ACA383CDF314A31BBADC8C6A13090EB"/>
    <w:rsid w:val="00386F0A"/>
  </w:style>
  <w:style w:type="paragraph" w:customStyle="1" w:styleId="F76607C812BD47B7AD777A8908A5039D">
    <w:name w:val="F76607C812BD47B7AD777A8908A5039D"/>
    <w:rsid w:val="00386F0A"/>
  </w:style>
  <w:style w:type="paragraph" w:customStyle="1" w:styleId="1141A849FF2446EAA4A17CC6A8421526">
    <w:name w:val="1141A849FF2446EAA4A17CC6A8421526"/>
    <w:rsid w:val="00386F0A"/>
  </w:style>
  <w:style w:type="paragraph" w:customStyle="1" w:styleId="8BF0343C409542988297A2BC17D12A96">
    <w:name w:val="8BF0343C409542988297A2BC17D12A96"/>
    <w:rsid w:val="00386F0A"/>
  </w:style>
  <w:style w:type="paragraph" w:customStyle="1" w:styleId="910CC35E67AF45848F1F251BCCE1ACA5">
    <w:name w:val="910CC35E67AF45848F1F251BCCE1ACA5"/>
    <w:rsid w:val="00386F0A"/>
  </w:style>
  <w:style w:type="paragraph" w:customStyle="1" w:styleId="0A71A7B138A54436B3FFD4046ACF9FEC">
    <w:name w:val="0A71A7B138A54436B3FFD4046ACF9FEC"/>
    <w:rsid w:val="00386F0A"/>
  </w:style>
  <w:style w:type="paragraph" w:customStyle="1" w:styleId="03739D6F23784B239D83B56C5EE59499">
    <w:name w:val="03739D6F23784B239D83B56C5EE59499"/>
    <w:rsid w:val="00386F0A"/>
  </w:style>
  <w:style w:type="paragraph" w:customStyle="1" w:styleId="50AC15102AF34505BA6DDF5E66CF58D0">
    <w:name w:val="50AC15102AF34505BA6DDF5E66CF58D0"/>
    <w:rsid w:val="00386F0A"/>
  </w:style>
  <w:style w:type="paragraph" w:customStyle="1" w:styleId="A51C4DAD9E1B4BE49439736536A84D79">
    <w:name w:val="A51C4DAD9E1B4BE49439736536A84D79"/>
    <w:rsid w:val="00386F0A"/>
  </w:style>
  <w:style w:type="paragraph" w:customStyle="1" w:styleId="1CBD471A413749C0AABAF47AE0697246">
    <w:name w:val="1CBD471A413749C0AABAF47AE0697246"/>
    <w:rsid w:val="00386F0A"/>
  </w:style>
  <w:style w:type="paragraph" w:customStyle="1" w:styleId="09B5EEC21B4A435C8137A3D380E076BC">
    <w:name w:val="09B5EEC21B4A435C8137A3D380E076BC"/>
    <w:rsid w:val="00386F0A"/>
  </w:style>
  <w:style w:type="paragraph" w:customStyle="1" w:styleId="D1EFAEB84739415295BD92211A5F801D">
    <w:name w:val="D1EFAEB84739415295BD92211A5F801D"/>
    <w:rsid w:val="00386F0A"/>
  </w:style>
  <w:style w:type="paragraph" w:customStyle="1" w:styleId="3522C276B77D4A8291C9FA6278DFB77D">
    <w:name w:val="3522C276B77D4A8291C9FA6278DFB77D"/>
    <w:rsid w:val="00386F0A"/>
  </w:style>
  <w:style w:type="paragraph" w:customStyle="1" w:styleId="684C5F1A965F48BEB38A6E6052C37C79">
    <w:name w:val="684C5F1A965F48BEB38A6E6052C37C79"/>
    <w:rsid w:val="00386F0A"/>
  </w:style>
  <w:style w:type="paragraph" w:customStyle="1" w:styleId="B881FB43B15B467EBB58509D864AE604">
    <w:name w:val="B881FB43B15B467EBB58509D864AE604"/>
    <w:rsid w:val="00386F0A"/>
  </w:style>
  <w:style w:type="paragraph" w:customStyle="1" w:styleId="C311752120BB44AF895801D77ED92D57">
    <w:name w:val="C311752120BB44AF895801D77ED92D57"/>
    <w:rsid w:val="00386F0A"/>
  </w:style>
  <w:style w:type="paragraph" w:customStyle="1" w:styleId="5FD098E9FFCB4E4CB3D2F6F3D26F8A62">
    <w:name w:val="5FD098E9FFCB4E4CB3D2F6F3D26F8A62"/>
    <w:rsid w:val="00386F0A"/>
  </w:style>
  <w:style w:type="paragraph" w:customStyle="1" w:styleId="C378D9DDC0DF430B8BC283A7C5A0095A">
    <w:name w:val="C378D9DDC0DF430B8BC283A7C5A0095A"/>
    <w:rsid w:val="00386F0A"/>
  </w:style>
  <w:style w:type="paragraph" w:customStyle="1" w:styleId="30CE98556BEC4738BC6993FB78A0DACD">
    <w:name w:val="30CE98556BEC4738BC6993FB78A0DACD"/>
    <w:rsid w:val="00386F0A"/>
  </w:style>
  <w:style w:type="paragraph" w:customStyle="1" w:styleId="B8D2BA2539E44A46BFE389494F3D8CDE">
    <w:name w:val="B8D2BA2539E44A46BFE389494F3D8CDE"/>
    <w:rsid w:val="00386F0A"/>
  </w:style>
  <w:style w:type="paragraph" w:customStyle="1" w:styleId="689D133621D24B7C920E6B5DF30C29DC">
    <w:name w:val="689D133621D24B7C920E6B5DF30C29DC"/>
    <w:rsid w:val="00386F0A"/>
  </w:style>
  <w:style w:type="paragraph" w:customStyle="1" w:styleId="9970A33E59C64B43B50BCBDF73C2DF09">
    <w:name w:val="9970A33E59C64B43B50BCBDF73C2DF09"/>
    <w:rsid w:val="00386F0A"/>
  </w:style>
  <w:style w:type="paragraph" w:customStyle="1" w:styleId="3DC19B6B8E01425699DCD7A71415FC20">
    <w:name w:val="3DC19B6B8E01425699DCD7A71415FC20"/>
    <w:rsid w:val="00386F0A"/>
  </w:style>
  <w:style w:type="paragraph" w:customStyle="1" w:styleId="4925AF3A05214BB28F202AEF993A964F">
    <w:name w:val="4925AF3A05214BB28F202AEF993A964F"/>
    <w:rsid w:val="00386F0A"/>
  </w:style>
  <w:style w:type="paragraph" w:customStyle="1" w:styleId="048C740D4B7E4AA6814C8FF79AD43FB8">
    <w:name w:val="048C740D4B7E4AA6814C8FF79AD43FB8"/>
    <w:rsid w:val="00386F0A"/>
  </w:style>
  <w:style w:type="paragraph" w:customStyle="1" w:styleId="CB22C973DD2E4BCAB7EA0CDFC3477516">
    <w:name w:val="CB22C973DD2E4BCAB7EA0CDFC3477516"/>
    <w:rsid w:val="00386F0A"/>
  </w:style>
  <w:style w:type="paragraph" w:customStyle="1" w:styleId="00A31B5C2C554165A62CA0CC7AC15203">
    <w:name w:val="00A31B5C2C554165A62CA0CC7AC15203"/>
    <w:rsid w:val="00386F0A"/>
  </w:style>
  <w:style w:type="paragraph" w:customStyle="1" w:styleId="81476FE7C48B467BA612A37B5399ED08">
    <w:name w:val="81476FE7C48B467BA612A37B5399ED08"/>
    <w:rsid w:val="00386F0A"/>
  </w:style>
  <w:style w:type="paragraph" w:customStyle="1" w:styleId="57495957672E41F69088086F4A4E0E43">
    <w:name w:val="57495957672E41F69088086F4A4E0E43"/>
    <w:rsid w:val="00386F0A"/>
  </w:style>
  <w:style w:type="paragraph" w:customStyle="1" w:styleId="F32ED19B9D424C41B2CFA019256C547A">
    <w:name w:val="F32ED19B9D424C41B2CFA019256C547A"/>
    <w:rsid w:val="00386F0A"/>
  </w:style>
  <w:style w:type="paragraph" w:customStyle="1" w:styleId="BEC3B4884D0544DB805DB0161F97171F">
    <w:name w:val="BEC3B4884D0544DB805DB0161F97171F"/>
    <w:rsid w:val="00386F0A"/>
  </w:style>
  <w:style w:type="paragraph" w:customStyle="1" w:styleId="89CDA730C4AB4AE593F4DCEC65001417">
    <w:name w:val="89CDA730C4AB4AE593F4DCEC65001417"/>
    <w:rsid w:val="00386F0A"/>
  </w:style>
  <w:style w:type="paragraph" w:customStyle="1" w:styleId="2AEA343172E04F3BAAB709ED34D521A1">
    <w:name w:val="2AEA343172E04F3BAAB709ED34D521A1"/>
    <w:rsid w:val="00386F0A"/>
  </w:style>
  <w:style w:type="paragraph" w:customStyle="1" w:styleId="B2256DD58A7045C8823216A0F373BD25">
    <w:name w:val="B2256DD58A7045C8823216A0F373BD25"/>
    <w:rsid w:val="00386F0A"/>
  </w:style>
  <w:style w:type="paragraph" w:customStyle="1" w:styleId="71C76FA1BF4245E89A0EBF240D65BA70">
    <w:name w:val="71C76FA1BF4245E89A0EBF240D65BA70"/>
    <w:rsid w:val="00386F0A"/>
  </w:style>
  <w:style w:type="paragraph" w:customStyle="1" w:styleId="D39908F3C8AC40BBB4B30ADB17E748DA">
    <w:name w:val="D39908F3C8AC40BBB4B30ADB17E748DA"/>
    <w:rsid w:val="00386F0A"/>
  </w:style>
  <w:style w:type="paragraph" w:customStyle="1" w:styleId="BC64227386FB4AC7BAF477EAD74AE28C">
    <w:name w:val="BC64227386FB4AC7BAF477EAD74AE28C"/>
    <w:rsid w:val="00386F0A"/>
  </w:style>
  <w:style w:type="paragraph" w:customStyle="1" w:styleId="508C8FC4408C4F989750474CCD614FB8">
    <w:name w:val="508C8FC4408C4F989750474CCD614FB8"/>
    <w:rsid w:val="00386F0A"/>
  </w:style>
  <w:style w:type="paragraph" w:customStyle="1" w:styleId="DA6B93C6C2C044239A071660C70086DF">
    <w:name w:val="DA6B93C6C2C044239A071660C70086DF"/>
    <w:rsid w:val="00386F0A"/>
  </w:style>
  <w:style w:type="paragraph" w:customStyle="1" w:styleId="053386B2659E41EEA0C43C8E0AF233FF">
    <w:name w:val="053386B2659E41EEA0C43C8E0AF233FF"/>
    <w:rsid w:val="00386F0A"/>
  </w:style>
  <w:style w:type="paragraph" w:customStyle="1" w:styleId="8B5A0750C64D4144950994FA06E2D729">
    <w:name w:val="8B5A0750C64D4144950994FA06E2D729"/>
    <w:rsid w:val="00386F0A"/>
  </w:style>
  <w:style w:type="paragraph" w:customStyle="1" w:styleId="DAF0B418ED524C7EAEA273E2F7B45C2F">
    <w:name w:val="DAF0B418ED524C7EAEA273E2F7B45C2F"/>
    <w:rsid w:val="00386F0A"/>
  </w:style>
  <w:style w:type="paragraph" w:customStyle="1" w:styleId="BF5AD84A00514E6980B8CCFE61152E7C">
    <w:name w:val="BF5AD84A00514E6980B8CCFE61152E7C"/>
    <w:rsid w:val="00386F0A"/>
  </w:style>
  <w:style w:type="paragraph" w:customStyle="1" w:styleId="42361AD103A84AA4992CAF84EB167BDB">
    <w:name w:val="42361AD103A84AA4992CAF84EB167BDB"/>
    <w:rsid w:val="00386F0A"/>
  </w:style>
  <w:style w:type="paragraph" w:customStyle="1" w:styleId="C49B4A0C04374552AAEA6FF6612D5F94">
    <w:name w:val="C49B4A0C04374552AAEA6FF6612D5F94"/>
    <w:rsid w:val="00386F0A"/>
  </w:style>
  <w:style w:type="paragraph" w:customStyle="1" w:styleId="A25A601DA1554733BC15EDB7670651B0">
    <w:name w:val="A25A601DA1554733BC15EDB7670651B0"/>
    <w:rsid w:val="00386F0A"/>
  </w:style>
  <w:style w:type="paragraph" w:customStyle="1" w:styleId="C3F3E29DACBB49CD84E4C1773FC946BA">
    <w:name w:val="C3F3E29DACBB49CD84E4C1773FC946BA"/>
    <w:rsid w:val="00386F0A"/>
  </w:style>
  <w:style w:type="paragraph" w:customStyle="1" w:styleId="F2AFC4FA1A32447E877859462969C137">
    <w:name w:val="F2AFC4FA1A32447E877859462969C137"/>
    <w:rsid w:val="00386F0A"/>
  </w:style>
  <w:style w:type="paragraph" w:customStyle="1" w:styleId="8884B6C73CA24CB28E0C83512386D9EA">
    <w:name w:val="8884B6C73CA24CB28E0C83512386D9EA"/>
    <w:rsid w:val="00386F0A"/>
  </w:style>
  <w:style w:type="paragraph" w:customStyle="1" w:styleId="FDE84F6C37444C67933B42D99AFA439A">
    <w:name w:val="FDE84F6C37444C67933B42D99AFA439A"/>
    <w:rsid w:val="00386F0A"/>
  </w:style>
  <w:style w:type="paragraph" w:customStyle="1" w:styleId="650D83D25A1B4D04BE2DF2B230F55164">
    <w:name w:val="650D83D25A1B4D04BE2DF2B230F55164"/>
    <w:rsid w:val="00386F0A"/>
  </w:style>
  <w:style w:type="paragraph" w:customStyle="1" w:styleId="0550A77BB87D4F32AB2A7111FD4ED8B9">
    <w:name w:val="0550A77BB87D4F32AB2A7111FD4ED8B9"/>
    <w:rsid w:val="00386F0A"/>
  </w:style>
  <w:style w:type="paragraph" w:customStyle="1" w:styleId="F9C12C293B864B98A837D7039C4E2F78">
    <w:name w:val="F9C12C293B864B98A837D7039C4E2F78"/>
    <w:rsid w:val="00386F0A"/>
  </w:style>
  <w:style w:type="paragraph" w:customStyle="1" w:styleId="FE15E136DBE74FAF8E1DB0D28A542FC0">
    <w:name w:val="FE15E136DBE74FAF8E1DB0D28A542FC0"/>
    <w:rsid w:val="00386F0A"/>
  </w:style>
  <w:style w:type="paragraph" w:customStyle="1" w:styleId="BC4E12BBBE1345568097A169EC2BAD73">
    <w:name w:val="BC4E12BBBE1345568097A169EC2BAD73"/>
    <w:rsid w:val="00386F0A"/>
  </w:style>
  <w:style w:type="paragraph" w:customStyle="1" w:styleId="803CE675DF984F33B610CE9E84246C79">
    <w:name w:val="803CE675DF984F33B610CE9E84246C79"/>
    <w:rsid w:val="00386F0A"/>
  </w:style>
  <w:style w:type="paragraph" w:customStyle="1" w:styleId="32DF562B12AA415097A0A072F6149C93">
    <w:name w:val="32DF562B12AA415097A0A072F6149C93"/>
    <w:rsid w:val="00386F0A"/>
  </w:style>
  <w:style w:type="paragraph" w:customStyle="1" w:styleId="A95B6A4952424D7186FC7780316F4138">
    <w:name w:val="A95B6A4952424D7186FC7780316F4138"/>
    <w:rsid w:val="00386F0A"/>
  </w:style>
  <w:style w:type="paragraph" w:customStyle="1" w:styleId="0EEECCC9574E487BBB812D4C61BB9F4D">
    <w:name w:val="0EEECCC9574E487BBB812D4C61BB9F4D"/>
    <w:rsid w:val="00386F0A"/>
  </w:style>
  <w:style w:type="paragraph" w:customStyle="1" w:styleId="FDE2DF045D9F418689222E15A5099C09">
    <w:name w:val="FDE2DF045D9F418689222E15A5099C09"/>
    <w:rsid w:val="00386F0A"/>
  </w:style>
  <w:style w:type="paragraph" w:customStyle="1" w:styleId="80FA54F0BF3940DCBA51416A0BF82B84">
    <w:name w:val="80FA54F0BF3940DCBA51416A0BF82B84"/>
    <w:rsid w:val="00386F0A"/>
  </w:style>
  <w:style w:type="paragraph" w:customStyle="1" w:styleId="8E2F2353CF7C4BD087032E53ACA03EC4">
    <w:name w:val="8E2F2353CF7C4BD087032E53ACA03EC4"/>
    <w:rsid w:val="00386F0A"/>
  </w:style>
  <w:style w:type="paragraph" w:customStyle="1" w:styleId="13F9EFED4E4944E0A7FD26691C10A27B">
    <w:name w:val="13F9EFED4E4944E0A7FD26691C10A27B"/>
    <w:rsid w:val="00386F0A"/>
  </w:style>
  <w:style w:type="paragraph" w:customStyle="1" w:styleId="04A7CCAE78BC465089585E07269DA4BC">
    <w:name w:val="04A7CCAE78BC465089585E07269DA4BC"/>
    <w:rsid w:val="00386F0A"/>
  </w:style>
  <w:style w:type="paragraph" w:customStyle="1" w:styleId="1A555FDDCA5141D89E5E5304AAA051E4">
    <w:name w:val="1A555FDDCA5141D89E5E5304AAA051E4"/>
    <w:rsid w:val="00386F0A"/>
  </w:style>
  <w:style w:type="paragraph" w:customStyle="1" w:styleId="3BEE085D9714448B94B5567C564BC03D">
    <w:name w:val="3BEE085D9714448B94B5567C564BC03D"/>
    <w:rsid w:val="00386F0A"/>
  </w:style>
  <w:style w:type="paragraph" w:customStyle="1" w:styleId="FFA1B01A81504F228F7C7A1B8F57FFDD">
    <w:name w:val="FFA1B01A81504F228F7C7A1B8F57FFDD"/>
    <w:rsid w:val="00386F0A"/>
  </w:style>
  <w:style w:type="paragraph" w:customStyle="1" w:styleId="70EE8291016A4AA6A9AE771951319A23">
    <w:name w:val="70EE8291016A4AA6A9AE771951319A23"/>
    <w:rsid w:val="00386F0A"/>
  </w:style>
  <w:style w:type="paragraph" w:customStyle="1" w:styleId="609BF85B0DD3454895FB7A2DFC7FC845">
    <w:name w:val="609BF85B0DD3454895FB7A2DFC7FC845"/>
    <w:rsid w:val="00386F0A"/>
  </w:style>
  <w:style w:type="paragraph" w:customStyle="1" w:styleId="07C1FC6D11654286849CD851FE7101BB">
    <w:name w:val="07C1FC6D11654286849CD851FE7101BB"/>
    <w:rsid w:val="00386F0A"/>
  </w:style>
  <w:style w:type="paragraph" w:customStyle="1" w:styleId="259A3C9F05DD409B850892A01EF6DCD2">
    <w:name w:val="259A3C9F05DD409B850892A01EF6DCD2"/>
    <w:rsid w:val="00386F0A"/>
  </w:style>
  <w:style w:type="paragraph" w:customStyle="1" w:styleId="DF19E7A32EFB417F8CD46943FFBEF73C">
    <w:name w:val="DF19E7A32EFB417F8CD46943FFBEF73C"/>
    <w:rsid w:val="00386F0A"/>
  </w:style>
  <w:style w:type="paragraph" w:customStyle="1" w:styleId="7DA513690564484FAB4AC713F7C68B53">
    <w:name w:val="7DA513690564484FAB4AC713F7C68B53"/>
    <w:rsid w:val="00386F0A"/>
  </w:style>
  <w:style w:type="paragraph" w:customStyle="1" w:styleId="7989F2EC298F45B785B015683BF50B3D">
    <w:name w:val="7989F2EC298F45B785B015683BF50B3D"/>
    <w:rsid w:val="00386F0A"/>
  </w:style>
  <w:style w:type="paragraph" w:customStyle="1" w:styleId="BF5E256A577541559BD86C73BC5FA6B2">
    <w:name w:val="BF5E256A577541559BD86C73BC5FA6B2"/>
    <w:rsid w:val="00386F0A"/>
  </w:style>
  <w:style w:type="paragraph" w:customStyle="1" w:styleId="BE41058D7EAE4F799D7FF2531B6D2C5B">
    <w:name w:val="BE41058D7EAE4F799D7FF2531B6D2C5B"/>
    <w:rsid w:val="00386F0A"/>
  </w:style>
  <w:style w:type="paragraph" w:customStyle="1" w:styleId="58BE112EB7584F69A6E7369863CA28CF">
    <w:name w:val="58BE112EB7584F69A6E7369863CA28CF"/>
    <w:rsid w:val="00386F0A"/>
  </w:style>
  <w:style w:type="paragraph" w:customStyle="1" w:styleId="8FEA67310F1F4D16BEE9C7F95BB86C0F">
    <w:name w:val="8FEA67310F1F4D16BEE9C7F95BB86C0F"/>
    <w:rsid w:val="00386F0A"/>
  </w:style>
  <w:style w:type="paragraph" w:customStyle="1" w:styleId="7FE2B602DEBB4F5399E20312A2014D2F">
    <w:name w:val="7FE2B602DEBB4F5399E20312A2014D2F"/>
    <w:rsid w:val="00386F0A"/>
  </w:style>
  <w:style w:type="paragraph" w:customStyle="1" w:styleId="6001BCE2131B408D95D717CBD4F31222">
    <w:name w:val="6001BCE2131B408D95D717CBD4F31222"/>
    <w:rsid w:val="00386F0A"/>
  </w:style>
  <w:style w:type="paragraph" w:customStyle="1" w:styleId="23AD64D5A40241CDAC9062FDC7B0367D">
    <w:name w:val="23AD64D5A40241CDAC9062FDC7B0367D"/>
    <w:rsid w:val="00386F0A"/>
  </w:style>
  <w:style w:type="paragraph" w:customStyle="1" w:styleId="505B28938FE64ECBAE1FE6509634071A">
    <w:name w:val="505B28938FE64ECBAE1FE6509634071A"/>
    <w:rsid w:val="00386F0A"/>
  </w:style>
  <w:style w:type="paragraph" w:customStyle="1" w:styleId="629AFE0E581E45B49B4B2FE0947A1942">
    <w:name w:val="629AFE0E581E45B49B4B2FE0947A1942"/>
    <w:rsid w:val="00386F0A"/>
  </w:style>
  <w:style w:type="paragraph" w:customStyle="1" w:styleId="1A529C67A49940088929D876F3BF21FF">
    <w:name w:val="1A529C67A49940088929D876F3BF21FF"/>
    <w:rsid w:val="00386F0A"/>
  </w:style>
  <w:style w:type="paragraph" w:customStyle="1" w:styleId="7EA74E58B7B34E9EAAD437ABDD449235">
    <w:name w:val="7EA74E58B7B34E9EAAD437ABDD449235"/>
    <w:rsid w:val="00386F0A"/>
  </w:style>
  <w:style w:type="paragraph" w:customStyle="1" w:styleId="4EC19313FE0342A8A87F55B1CEF795C7">
    <w:name w:val="4EC19313FE0342A8A87F55B1CEF795C7"/>
    <w:rsid w:val="00386F0A"/>
  </w:style>
  <w:style w:type="paragraph" w:customStyle="1" w:styleId="7825E762C42349AA85EAEE58B08FE390">
    <w:name w:val="7825E762C42349AA85EAEE58B08FE390"/>
    <w:rsid w:val="00386F0A"/>
  </w:style>
  <w:style w:type="paragraph" w:customStyle="1" w:styleId="14E10FC2E95A46B190FA24596C2EC5AA">
    <w:name w:val="14E10FC2E95A46B190FA24596C2EC5AA"/>
    <w:rsid w:val="00386F0A"/>
  </w:style>
  <w:style w:type="paragraph" w:customStyle="1" w:styleId="AEF1FE4C0B694007B9B0CE11C7FE50C8">
    <w:name w:val="AEF1FE4C0B694007B9B0CE11C7FE50C8"/>
    <w:rsid w:val="00386F0A"/>
  </w:style>
  <w:style w:type="paragraph" w:customStyle="1" w:styleId="8C352ED2752D4D908E7EB199F0F69B4D">
    <w:name w:val="8C352ED2752D4D908E7EB199F0F69B4D"/>
    <w:rsid w:val="00386F0A"/>
  </w:style>
  <w:style w:type="paragraph" w:customStyle="1" w:styleId="1B949CB3E28A4A87A187B716E3254A69">
    <w:name w:val="1B949CB3E28A4A87A187B716E3254A69"/>
    <w:rsid w:val="00386F0A"/>
  </w:style>
  <w:style w:type="paragraph" w:customStyle="1" w:styleId="79877B36447442F6B5E50C5879729A33">
    <w:name w:val="79877B36447442F6B5E50C5879729A33"/>
    <w:rsid w:val="00386F0A"/>
  </w:style>
  <w:style w:type="paragraph" w:customStyle="1" w:styleId="915AA316E59F4310A23CF178E93BE695">
    <w:name w:val="915AA316E59F4310A23CF178E93BE695"/>
    <w:rsid w:val="00386F0A"/>
  </w:style>
  <w:style w:type="paragraph" w:customStyle="1" w:styleId="AD2A8C2DE7914B3A92AA624491C36D49">
    <w:name w:val="AD2A8C2DE7914B3A92AA624491C36D49"/>
    <w:rsid w:val="00386F0A"/>
  </w:style>
  <w:style w:type="paragraph" w:customStyle="1" w:styleId="F89F4F27D5AE43EABBE4C94010CD5A08">
    <w:name w:val="F89F4F27D5AE43EABBE4C94010CD5A08"/>
    <w:rsid w:val="00386F0A"/>
  </w:style>
  <w:style w:type="paragraph" w:customStyle="1" w:styleId="E1D109C1F1474DE2AEC01B7E6EF289F9">
    <w:name w:val="E1D109C1F1474DE2AEC01B7E6EF289F9"/>
    <w:rsid w:val="00386F0A"/>
  </w:style>
  <w:style w:type="paragraph" w:customStyle="1" w:styleId="D6C7580935094757BE75C50CA6E63F93">
    <w:name w:val="D6C7580935094757BE75C50CA6E63F93"/>
    <w:rsid w:val="00386F0A"/>
  </w:style>
  <w:style w:type="paragraph" w:customStyle="1" w:styleId="4449C139A02942AAA4F85D306930BBD1">
    <w:name w:val="4449C139A02942AAA4F85D306930BBD1"/>
    <w:rsid w:val="00386F0A"/>
  </w:style>
  <w:style w:type="paragraph" w:customStyle="1" w:styleId="2B93DF594CD14DE7B7CA915F59F9A6E1">
    <w:name w:val="2B93DF594CD14DE7B7CA915F59F9A6E1"/>
    <w:rsid w:val="00386F0A"/>
  </w:style>
  <w:style w:type="paragraph" w:customStyle="1" w:styleId="BE5B0A3C8DC043388C10F156339B432B">
    <w:name w:val="BE5B0A3C8DC043388C10F156339B432B"/>
    <w:rsid w:val="00386F0A"/>
  </w:style>
  <w:style w:type="paragraph" w:customStyle="1" w:styleId="367BA5A08D1B4BEC81705F23BAF5FF2B">
    <w:name w:val="367BA5A08D1B4BEC81705F23BAF5FF2B"/>
    <w:rsid w:val="00386F0A"/>
  </w:style>
  <w:style w:type="paragraph" w:customStyle="1" w:styleId="547180859DE94832ADB0CD399E0487AC">
    <w:name w:val="547180859DE94832ADB0CD399E0487AC"/>
    <w:rsid w:val="00386F0A"/>
  </w:style>
  <w:style w:type="paragraph" w:customStyle="1" w:styleId="2203590EEEC6454893CFDF4119E76014">
    <w:name w:val="2203590EEEC6454893CFDF4119E76014"/>
    <w:rsid w:val="00386F0A"/>
  </w:style>
  <w:style w:type="paragraph" w:customStyle="1" w:styleId="29E0E7DB10D944A1BFB13967241B4205">
    <w:name w:val="29E0E7DB10D944A1BFB13967241B4205"/>
    <w:rsid w:val="00386F0A"/>
  </w:style>
  <w:style w:type="paragraph" w:customStyle="1" w:styleId="20C0D77B45B7446E8DB7DB63BE9FDFEB">
    <w:name w:val="20C0D77B45B7446E8DB7DB63BE9FDFEB"/>
    <w:rsid w:val="00386F0A"/>
  </w:style>
  <w:style w:type="paragraph" w:customStyle="1" w:styleId="098D05B1177D47268F3B096397C062BE">
    <w:name w:val="098D05B1177D47268F3B096397C062BE"/>
    <w:rsid w:val="00386F0A"/>
  </w:style>
  <w:style w:type="paragraph" w:customStyle="1" w:styleId="E216917A37FC499A89CA1C220A45BED0">
    <w:name w:val="E216917A37FC499A89CA1C220A45BED0"/>
    <w:rsid w:val="00386F0A"/>
  </w:style>
  <w:style w:type="paragraph" w:customStyle="1" w:styleId="CBDEEC4697694D238F61F2060C94900A">
    <w:name w:val="CBDEEC4697694D238F61F2060C94900A"/>
    <w:rsid w:val="00386F0A"/>
  </w:style>
  <w:style w:type="paragraph" w:customStyle="1" w:styleId="79B64A1C9DF94A98AB0A87290670284F">
    <w:name w:val="79B64A1C9DF94A98AB0A87290670284F"/>
    <w:rsid w:val="00386F0A"/>
  </w:style>
  <w:style w:type="paragraph" w:customStyle="1" w:styleId="6653A4951F304CC3A1B1B06A3731BBF2">
    <w:name w:val="6653A4951F304CC3A1B1B06A3731BBF2"/>
    <w:rsid w:val="00386F0A"/>
  </w:style>
  <w:style w:type="paragraph" w:customStyle="1" w:styleId="F5A18B19EBF046C889635B94382B0C9E">
    <w:name w:val="F5A18B19EBF046C889635B94382B0C9E"/>
    <w:rsid w:val="00386F0A"/>
  </w:style>
  <w:style w:type="paragraph" w:customStyle="1" w:styleId="42F85545B28D45ED8827F484A7600BFB">
    <w:name w:val="42F85545B28D45ED8827F484A7600BFB"/>
    <w:rsid w:val="00386F0A"/>
  </w:style>
  <w:style w:type="paragraph" w:customStyle="1" w:styleId="CFD836212F264285AF0F118B0BE46C8E">
    <w:name w:val="CFD836212F264285AF0F118B0BE46C8E"/>
    <w:rsid w:val="00386F0A"/>
  </w:style>
  <w:style w:type="paragraph" w:customStyle="1" w:styleId="56933FBFA73344FBB4C7EADAE0D03E71">
    <w:name w:val="56933FBFA73344FBB4C7EADAE0D03E71"/>
    <w:rsid w:val="00386F0A"/>
  </w:style>
  <w:style w:type="paragraph" w:customStyle="1" w:styleId="974C1F513D3B4367857A2FB535B16BF3">
    <w:name w:val="974C1F513D3B4367857A2FB535B16BF3"/>
    <w:rsid w:val="00386F0A"/>
  </w:style>
  <w:style w:type="paragraph" w:customStyle="1" w:styleId="2CC2E3825DC142ED82279BF638E154A7">
    <w:name w:val="2CC2E3825DC142ED82279BF638E154A7"/>
    <w:rsid w:val="00386F0A"/>
  </w:style>
  <w:style w:type="paragraph" w:customStyle="1" w:styleId="E3936EDBE6614F4A86A82AA24B5616C9">
    <w:name w:val="E3936EDBE6614F4A86A82AA24B5616C9"/>
    <w:rsid w:val="00386F0A"/>
  </w:style>
  <w:style w:type="paragraph" w:customStyle="1" w:styleId="A877470B92414B8A8F0B16B1A4FAF434">
    <w:name w:val="A877470B92414B8A8F0B16B1A4FAF434"/>
    <w:rsid w:val="00386F0A"/>
  </w:style>
  <w:style w:type="paragraph" w:customStyle="1" w:styleId="6ED3930CC9834885A58E91DA2289C8E1">
    <w:name w:val="6ED3930CC9834885A58E91DA2289C8E1"/>
    <w:rsid w:val="00386F0A"/>
  </w:style>
  <w:style w:type="paragraph" w:customStyle="1" w:styleId="A4800337335743FEB147C458C4ED96F2">
    <w:name w:val="A4800337335743FEB147C458C4ED96F2"/>
    <w:rsid w:val="00386F0A"/>
  </w:style>
  <w:style w:type="paragraph" w:customStyle="1" w:styleId="688B667178EE43A5B432BCCD818E49AC">
    <w:name w:val="688B667178EE43A5B432BCCD818E49AC"/>
    <w:rsid w:val="00386F0A"/>
  </w:style>
  <w:style w:type="paragraph" w:customStyle="1" w:styleId="E2BA64A1A04046FAA7DA249B6BE653D7">
    <w:name w:val="E2BA64A1A04046FAA7DA249B6BE653D7"/>
    <w:rsid w:val="00386F0A"/>
  </w:style>
  <w:style w:type="paragraph" w:customStyle="1" w:styleId="629A0C5C059B47309A5CA1DEA510AEBC">
    <w:name w:val="629A0C5C059B47309A5CA1DEA510AEBC"/>
    <w:rsid w:val="00386F0A"/>
  </w:style>
  <w:style w:type="paragraph" w:customStyle="1" w:styleId="27EF060823434FBD91296F0D3C95C189">
    <w:name w:val="27EF060823434FBD91296F0D3C95C189"/>
    <w:rsid w:val="00386F0A"/>
  </w:style>
  <w:style w:type="paragraph" w:customStyle="1" w:styleId="AFA80AFE7D1D4A73B3ED77E0E18C7C47">
    <w:name w:val="AFA80AFE7D1D4A73B3ED77E0E18C7C47"/>
    <w:rsid w:val="00386F0A"/>
  </w:style>
  <w:style w:type="paragraph" w:customStyle="1" w:styleId="E9E5AAA56B304C2AB2E0D9D15D86D4D9">
    <w:name w:val="E9E5AAA56B304C2AB2E0D9D15D86D4D9"/>
    <w:rsid w:val="00386F0A"/>
  </w:style>
  <w:style w:type="paragraph" w:customStyle="1" w:styleId="249B07C0E2DF4624B7F50C609FBABEC8">
    <w:name w:val="249B07C0E2DF4624B7F50C609FBABEC8"/>
    <w:rsid w:val="00386F0A"/>
  </w:style>
  <w:style w:type="paragraph" w:customStyle="1" w:styleId="1E9976E2FFB64F8089BC3B9CF263C678">
    <w:name w:val="1E9976E2FFB64F8089BC3B9CF263C678"/>
    <w:rsid w:val="00386F0A"/>
  </w:style>
  <w:style w:type="paragraph" w:customStyle="1" w:styleId="4A1FE95F13034D589BC3F4DF89F58E76">
    <w:name w:val="4A1FE95F13034D589BC3F4DF89F58E76"/>
    <w:rsid w:val="00386F0A"/>
  </w:style>
  <w:style w:type="paragraph" w:customStyle="1" w:styleId="4B4569293A4248BABF09CC495A2E65C5">
    <w:name w:val="4B4569293A4248BABF09CC495A2E65C5"/>
    <w:rsid w:val="00386F0A"/>
  </w:style>
  <w:style w:type="paragraph" w:customStyle="1" w:styleId="08F607AAA55B406B849DD0FD6EC10B0D">
    <w:name w:val="08F607AAA55B406B849DD0FD6EC10B0D"/>
    <w:rsid w:val="00386F0A"/>
  </w:style>
  <w:style w:type="paragraph" w:customStyle="1" w:styleId="8CE27B147B494458AFE6642AADF5E472">
    <w:name w:val="8CE27B147B494458AFE6642AADF5E472"/>
    <w:rsid w:val="00386F0A"/>
  </w:style>
  <w:style w:type="paragraph" w:customStyle="1" w:styleId="B72566BBA4B64BF0938EF32109B8B57A">
    <w:name w:val="B72566BBA4B64BF0938EF32109B8B57A"/>
    <w:rsid w:val="00386F0A"/>
  </w:style>
  <w:style w:type="paragraph" w:customStyle="1" w:styleId="666F49664DD04944B38037B2F16F4E9E">
    <w:name w:val="666F49664DD04944B38037B2F16F4E9E"/>
    <w:rsid w:val="00386F0A"/>
  </w:style>
  <w:style w:type="paragraph" w:customStyle="1" w:styleId="A43AB3B8F3684A69AB842E63D255BFEC">
    <w:name w:val="A43AB3B8F3684A69AB842E63D255BFEC"/>
    <w:rsid w:val="00386F0A"/>
  </w:style>
  <w:style w:type="paragraph" w:customStyle="1" w:styleId="073D27525D3740B0A77BDFCA62141CE6">
    <w:name w:val="073D27525D3740B0A77BDFCA62141CE6"/>
    <w:rsid w:val="00386F0A"/>
  </w:style>
  <w:style w:type="paragraph" w:customStyle="1" w:styleId="13B17C7B74DA480F8B5083E13929D196">
    <w:name w:val="13B17C7B74DA480F8B5083E13929D196"/>
    <w:rsid w:val="00386F0A"/>
  </w:style>
  <w:style w:type="paragraph" w:customStyle="1" w:styleId="BDAF46C9442E4FECBBFC2799CAFC8B90">
    <w:name w:val="BDAF46C9442E4FECBBFC2799CAFC8B90"/>
    <w:rsid w:val="00386F0A"/>
  </w:style>
  <w:style w:type="paragraph" w:customStyle="1" w:styleId="61B613C13C2D469097B43E340E7FB5E6">
    <w:name w:val="61B613C13C2D469097B43E340E7FB5E6"/>
    <w:rsid w:val="00386F0A"/>
  </w:style>
  <w:style w:type="paragraph" w:customStyle="1" w:styleId="2A1D9D57EAE34E27843897EDC0D4FF98">
    <w:name w:val="2A1D9D57EAE34E27843897EDC0D4FF98"/>
    <w:rsid w:val="00386F0A"/>
  </w:style>
  <w:style w:type="paragraph" w:customStyle="1" w:styleId="39F85E5FCC174E17899EED0D4BEFD5F5">
    <w:name w:val="39F85E5FCC174E17899EED0D4BEFD5F5"/>
    <w:rsid w:val="00386F0A"/>
  </w:style>
  <w:style w:type="paragraph" w:customStyle="1" w:styleId="EAE5B1E857C549D5ABE70DADB96FE8E4">
    <w:name w:val="EAE5B1E857C549D5ABE70DADB96FE8E4"/>
    <w:rsid w:val="00386F0A"/>
  </w:style>
  <w:style w:type="paragraph" w:customStyle="1" w:styleId="BB81C4908E424631B5CC829EC77A015B">
    <w:name w:val="BB81C4908E424631B5CC829EC77A015B"/>
    <w:rsid w:val="00386F0A"/>
  </w:style>
  <w:style w:type="paragraph" w:customStyle="1" w:styleId="F82B1CA5401B4168BD0BD800C7A5A963">
    <w:name w:val="F82B1CA5401B4168BD0BD800C7A5A963"/>
    <w:rsid w:val="00386F0A"/>
  </w:style>
  <w:style w:type="paragraph" w:customStyle="1" w:styleId="744DA86184BE48F8B7CFE52361895A46">
    <w:name w:val="744DA86184BE48F8B7CFE52361895A46"/>
    <w:rsid w:val="00386F0A"/>
  </w:style>
  <w:style w:type="paragraph" w:customStyle="1" w:styleId="E2150E0239D044F98A222AFAA1339057">
    <w:name w:val="E2150E0239D044F98A222AFAA1339057"/>
    <w:rsid w:val="00386F0A"/>
  </w:style>
  <w:style w:type="paragraph" w:customStyle="1" w:styleId="E0E6BA03F01343088E695CA697B1DCC0">
    <w:name w:val="E0E6BA03F01343088E695CA697B1DCC0"/>
    <w:rsid w:val="00386F0A"/>
  </w:style>
  <w:style w:type="paragraph" w:customStyle="1" w:styleId="08964711E3DA4319868D84FDC868AB1E">
    <w:name w:val="08964711E3DA4319868D84FDC868AB1E"/>
    <w:rsid w:val="00386F0A"/>
  </w:style>
  <w:style w:type="paragraph" w:customStyle="1" w:styleId="96190F2DEA134E11AAD50D16D968CCED">
    <w:name w:val="96190F2DEA134E11AAD50D16D968CCED"/>
    <w:rsid w:val="00386F0A"/>
  </w:style>
  <w:style w:type="paragraph" w:customStyle="1" w:styleId="E621757F693241E49EEEACF8746BF9A2">
    <w:name w:val="E621757F693241E49EEEACF8746BF9A2"/>
    <w:rsid w:val="00386F0A"/>
  </w:style>
  <w:style w:type="paragraph" w:customStyle="1" w:styleId="B4CDAD46C0C54F1C86C49490C33C1417">
    <w:name w:val="B4CDAD46C0C54F1C86C49490C33C1417"/>
    <w:rsid w:val="00386F0A"/>
  </w:style>
  <w:style w:type="paragraph" w:customStyle="1" w:styleId="21F0041E22424E4782BBB5C841FF0C25">
    <w:name w:val="21F0041E22424E4782BBB5C841FF0C25"/>
    <w:rsid w:val="00386F0A"/>
  </w:style>
  <w:style w:type="paragraph" w:customStyle="1" w:styleId="0B4ADA9B0D21435C9EFBBC249E85D667">
    <w:name w:val="0B4ADA9B0D21435C9EFBBC249E85D667"/>
    <w:rsid w:val="00386F0A"/>
  </w:style>
  <w:style w:type="paragraph" w:customStyle="1" w:styleId="662540507D444994828FFE3CD9B9E368">
    <w:name w:val="662540507D444994828FFE3CD9B9E368"/>
    <w:rsid w:val="00386F0A"/>
  </w:style>
  <w:style w:type="paragraph" w:customStyle="1" w:styleId="020FE076EFFC4210AE762EA728038A9E">
    <w:name w:val="020FE076EFFC4210AE762EA728038A9E"/>
    <w:rsid w:val="00386F0A"/>
  </w:style>
  <w:style w:type="paragraph" w:customStyle="1" w:styleId="2D073BAEBAAF4EFCA56510A997AB0AD5">
    <w:name w:val="2D073BAEBAAF4EFCA56510A997AB0AD5"/>
    <w:rsid w:val="00386F0A"/>
  </w:style>
  <w:style w:type="paragraph" w:customStyle="1" w:styleId="CE5388F915CA4F118DDC240AD3BE5F1A">
    <w:name w:val="CE5388F915CA4F118DDC240AD3BE5F1A"/>
    <w:rsid w:val="00386F0A"/>
  </w:style>
  <w:style w:type="paragraph" w:customStyle="1" w:styleId="4964B48731E44FE184B27AA8EF4D9258">
    <w:name w:val="4964B48731E44FE184B27AA8EF4D9258"/>
    <w:rsid w:val="00386F0A"/>
  </w:style>
  <w:style w:type="paragraph" w:customStyle="1" w:styleId="33E8F4F0DDF04B84BFA932A83D5A350B">
    <w:name w:val="33E8F4F0DDF04B84BFA932A83D5A350B"/>
    <w:rsid w:val="00386F0A"/>
  </w:style>
  <w:style w:type="paragraph" w:customStyle="1" w:styleId="C48ABB573F7F4ABCA2F0100636AA7D99">
    <w:name w:val="C48ABB573F7F4ABCA2F0100636AA7D99"/>
    <w:rsid w:val="00386F0A"/>
  </w:style>
  <w:style w:type="paragraph" w:customStyle="1" w:styleId="8B379C193C784DE98CAAAF2BAE2DC7DB">
    <w:name w:val="8B379C193C784DE98CAAAF2BAE2DC7DB"/>
    <w:rsid w:val="00386F0A"/>
  </w:style>
  <w:style w:type="paragraph" w:customStyle="1" w:styleId="D3E992EB17A24C2BB9FFAB3B7B4D64FC">
    <w:name w:val="D3E992EB17A24C2BB9FFAB3B7B4D64FC"/>
    <w:rsid w:val="00386F0A"/>
  </w:style>
  <w:style w:type="paragraph" w:customStyle="1" w:styleId="7928FAA03FFE47EFB79296CD453D4239">
    <w:name w:val="7928FAA03FFE47EFB79296CD453D4239"/>
    <w:rsid w:val="00386F0A"/>
  </w:style>
  <w:style w:type="paragraph" w:customStyle="1" w:styleId="1182EAB7E7A542E3B2EF07F07B3A90E6">
    <w:name w:val="1182EAB7E7A542E3B2EF07F07B3A90E6"/>
    <w:rsid w:val="00386F0A"/>
  </w:style>
  <w:style w:type="paragraph" w:customStyle="1" w:styleId="E2948A28C446410CB2436BAE132CD2DE">
    <w:name w:val="E2948A28C446410CB2436BAE132CD2DE"/>
    <w:rsid w:val="00386F0A"/>
  </w:style>
  <w:style w:type="paragraph" w:customStyle="1" w:styleId="CCA4A863569846C88C2380732A985AD3">
    <w:name w:val="CCA4A863569846C88C2380732A985AD3"/>
    <w:rsid w:val="00386F0A"/>
  </w:style>
  <w:style w:type="paragraph" w:customStyle="1" w:styleId="F142AE9A5DCB4724B64404E96C01B5A4">
    <w:name w:val="F142AE9A5DCB4724B64404E96C01B5A4"/>
    <w:rsid w:val="00386F0A"/>
  </w:style>
  <w:style w:type="paragraph" w:customStyle="1" w:styleId="B302A7FA3AFF4649A12817EB8BA38E2C">
    <w:name w:val="B302A7FA3AFF4649A12817EB8BA38E2C"/>
    <w:rsid w:val="00386F0A"/>
  </w:style>
  <w:style w:type="paragraph" w:customStyle="1" w:styleId="4F99CA1B33594060A2317A3DD942F6CD">
    <w:name w:val="4F99CA1B33594060A2317A3DD942F6CD"/>
    <w:rsid w:val="00386F0A"/>
  </w:style>
  <w:style w:type="paragraph" w:customStyle="1" w:styleId="7D3BF6F9AF814608ABCE98E634DEADE6">
    <w:name w:val="7D3BF6F9AF814608ABCE98E634DEADE6"/>
    <w:rsid w:val="00386F0A"/>
  </w:style>
  <w:style w:type="paragraph" w:customStyle="1" w:styleId="596FE24A21BB4ABEBD1A1E22502DA201">
    <w:name w:val="596FE24A21BB4ABEBD1A1E22502DA201"/>
    <w:rsid w:val="00386F0A"/>
  </w:style>
  <w:style w:type="paragraph" w:customStyle="1" w:styleId="86F3A43533A64A3AA14772C8208028BE">
    <w:name w:val="86F3A43533A64A3AA14772C8208028BE"/>
    <w:rsid w:val="00386F0A"/>
  </w:style>
  <w:style w:type="paragraph" w:customStyle="1" w:styleId="1F803C8A65A8418080ACDDB9EAE64740">
    <w:name w:val="1F803C8A65A8418080ACDDB9EAE64740"/>
    <w:rsid w:val="00386F0A"/>
  </w:style>
  <w:style w:type="paragraph" w:customStyle="1" w:styleId="A5B0DCC9B9314BD59522CC40C4C5C8C9">
    <w:name w:val="A5B0DCC9B9314BD59522CC40C4C5C8C9"/>
    <w:rsid w:val="00386F0A"/>
  </w:style>
  <w:style w:type="paragraph" w:customStyle="1" w:styleId="CCCCEDE41A914A87B7B43A81AAB8A478">
    <w:name w:val="CCCCEDE41A914A87B7B43A81AAB8A478"/>
    <w:rsid w:val="00386F0A"/>
  </w:style>
  <w:style w:type="paragraph" w:customStyle="1" w:styleId="38FFA15C77EE4460AEB4EDEBAD8BEF37">
    <w:name w:val="38FFA15C77EE4460AEB4EDEBAD8BEF37"/>
    <w:rsid w:val="00386F0A"/>
  </w:style>
  <w:style w:type="paragraph" w:customStyle="1" w:styleId="4564D0A08185448BA66A3675996A88C6">
    <w:name w:val="4564D0A08185448BA66A3675996A88C6"/>
    <w:rsid w:val="00386F0A"/>
  </w:style>
  <w:style w:type="paragraph" w:customStyle="1" w:styleId="E003E0AF64C3476BB251E98E167DACE3">
    <w:name w:val="E003E0AF64C3476BB251E98E167DACE3"/>
    <w:rsid w:val="00386F0A"/>
  </w:style>
  <w:style w:type="paragraph" w:customStyle="1" w:styleId="E8301D171BD1449D9053ED827874A3DA">
    <w:name w:val="E8301D171BD1449D9053ED827874A3DA"/>
    <w:rsid w:val="00386F0A"/>
  </w:style>
  <w:style w:type="paragraph" w:customStyle="1" w:styleId="63ED29D1C4B04AA491ADD7CA6A0C1AE8">
    <w:name w:val="63ED29D1C4B04AA491ADD7CA6A0C1AE8"/>
    <w:rsid w:val="00386F0A"/>
  </w:style>
  <w:style w:type="paragraph" w:customStyle="1" w:styleId="115FEF46C24D4B05A41523765E0C3053">
    <w:name w:val="115FEF46C24D4B05A41523765E0C3053"/>
    <w:rsid w:val="00386F0A"/>
  </w:style>
  <w:style w:type="paragraph" w:customStyle="1" w:styleId="2C51D0F11E674A2E888673CED43C47B8">
    <w:name w:val="2C51D0F11E674A2E888673CED43C47B8"/>
    <w:rsid w:val="00386F0A"/>
  </w:style>
  <w:style w:type="paragraph" w:customStyle="1" w:styleId="49D6F09A910549F08C3E697A0D541A70">
    <w:name w:val="49D6F09A910549F08C3E697A0D541A70"/>
    <w:rsid w:val="00386F0A"/>
  </w:style>
  <w:style w:type="paragraph" w:customStyle="1" w:styleId="3922C54ADCF242E69AF78499E7F85778">
    <w:name w:val="3922C54ADCF242E69AF78499E7F85778"/>
    <w:rsid w:val="00386F0A"/>
  </w:style>
  <w:style w:type="paragraph" w:customStyle="1" w:styleId="D62AA2B0503347C0B16F56F12BEEF7E6">
    <w:name w:val="D62AA2B0503347C0B16F56F12BEEF7E6"/>
    <w:rsid w:val="00386F0A"/>
  </w:style>
  <w:style w:type="paragraph" w:customStyle="1" w:styleId="892383A43EE34B9898DD03A5C815E46E">
    <w:name w:val="892383A43EE34B9898DD03A5C815E46E"/>
    <w:rsid w:val="00386F0A"/>
  </w:style>
  <w:style w:type="paragraph" w:customStyle="1" w:styleId="B1D837415AEF484E99355D6B485EA851">
    <w:name w:val="B1D837415AEF484E99355D6B485EA851"/>
    <w:rsid w:val="00386F0A"/>
  </w:style>
  <w:style w:type="paragraph" w:customStyle="1" w:styleId="48588FA1CFFB4224ADE0DE0C2119E2A5">
    <w:name w:val="48588FA1CFFB4224ADE0DE0C2119E2A5"/>
    <w:rsid w:val="00386F0A"/>
  </w:style>
  <w:style w:type="paragraph" w:customStyle="1" w:styleId="6A0FF8BBDFDF46809B6372D07484374A">
    <w:name w:val="6A0FF8BBDFDF46809B6372D07484374A"/>
    <w:rsid w:val="00386F0A"/>
  </w:style>
  <w:style w:type="paragraph" w:customStyle="1" w:styleId="43F9BBF0F9FC4B51BD0739D6307B304C">
    <w:name w:val="43F9BBF0F9FC4B51BD0739D6307B304C"/>
    <w:rsid w:val="00386F0A"/>
  </w:style>
  <w:style w:type="paragraph" w:customStyle="1" w:styleId="0CB3A45163F144A6AC7790E7202591A8">
    <w:name w:val="0CB3A45163F144A6AC7790E7202591A8"/>
    <w:rsid w:val="00386F0A"/>
  </w:style>
  <w:style w:type="paragraph" w:customStyle="1" w:styleId="4B3B9D3DAD7F4A249B6F00AB95528D58">
    <w:name w:val="4B3B9D3DAD7F4A249B6F00AB95528D58"/>
    <w:rsid w:val="00386F0A"/>
  </w:style>
  <w:style w:type="paragraph" w:customStyle="1" w:styleId="56CA3F4C44CE4E6B83576635A734ECF5">
    <w:name w:val="56CA3F4C44CE4E6B83576635A734ECF5"/>
    <w:rsid w:val="00386F0A"/>
  </w:style>
  <w:style w:type="paragraph" w:customStyle="1" w:styleId="B09087ACFC604E8AB9BC1DFB3875F7F4">
    <w:name w:val="B09087ACFC604E8AB9BC1DFB3875F7F4"/>
    <w:rsid w:val="00386F0A"/>
  </w:style>
  <w:style w:type="paragraph" w:customStyle="1" w:styleId="25028E9749844A69828B456C4F914814">
    <w:name w:val="25028E9749844A69828B456C4F914814"/>
    <w:rsid w:val="00386F0A"/>
  </w:style>
  <w:style w:type="paragraph" w:customStyle="1" w:styleId="C5AB7AD574344CC2854838FB5244F99F">
    <w:name w:val="C5AB7AD574344CC2854838FB5244F99F"/>
    <w:rsid w:val="00386F0A"/>
  </w:style>
  <w:style w:type="paragraph" w:customStyle="1" w:styleId="090116E59A8F46E5B2D485B04E8541D3">
    <w:name w:val="090116E59A8F46E5B2D485B04E8541D3"/>
    <w:rsid w:val="00386F0A"/>
  </w:style>
  <w:style w:type="paragraph" w:customStyle="1" w:styleId="7AD6C2210BF547138F45964C5E797EE2">
    <w:name w:val="7AD6C2210BF547138F45964C5E797EE2"/>
    <w:rsid w:val="00386F0A"/>
  </w:style>
  <w:style w:type="paragraph" w:customStyle="1" w:styleId="C4ACCB0DA7A641C698A004DCC1DCA120">
    <w:name w:val="C4ACCB0DA7A641C698A004DCC1DCA120"/>
    <w:rsid w:val="00386F0A"/>
  </w:style>
  <w:style w:type="paragraph" w:customStyle="1" w:styleId="738333651FE34B2992E64E6B6E77A151">
    <w:name w:val="738333651FE34B2992E64E6B6E77A151"/>
    <w:rsid w:val="00386F0A"/>
  </w:style>
  <w:style w:type="paragraph" w:customStyle="1" w:styleId="5B9ABF23A5FE415983438B903827D212">
    <w:name w:val="5B9ABF23A5FE415983438B903827D212"/>
    <w:rsid w:val="00386F0A"/>
  </w:style>
  <w:style w:type="paragraph" w:customStyle="1" w:styleId="74E82371DE7740E48FEF5DB662893849">
    <w:name w:val="74E82371DE7740E48FEF5DB662893849"/>
    <w:rsid w:val="00386F0A"/>
  </w:style>
  <w:style w:type="paragraph" w:customStyle="1" w:styleId="EA50C9BEFBE2459096D349D83DCFA85C">
    <w:name w:val="EA50C9BEFBE2459096D349D83DCFA85C"/>
    <w:rsid w:val="00386F0A"/>
  </w:style>
  <w:style w:type="paragraph" w:customStyle="1" w:styleId="95E17F0983CA4894B819836387C0F07D">
    <w:name w:val="95E17F0983CA4894B819836387C0F07D"/>
    <w:rsid w:val="00386F0A"/>
  </w:style>
  <w:style w:type="paragraph" w:customStyle="1" w:styleId="7A6085F4ABB3431FBC443EC834A9424B">
    <w:name w:val="7A6085F4ABB3431FBC443EC834A9424B"/>
    <w:rsid w:val="00386F0A"/>
  </w:style>
  <w:style w:type="paragraph" w:customStyle="1" w:styleId="E127AC2DFADF45EEBCFD9ACC3D0B9533">
    <w:name w:val="E127AC2DFADF45EEBCFD9ACC3D0B9533"/>
    <w:rsid w:val="00386F0A"/>
  </w:style>
  <w:style w:type="paragraph" w:customStyle="1" w:styleId="0B02A484D84E440E9846267B0088E9B3">
    <w:name w:val="0B02A484D84E440E9846267B0088E9B3"/>
    <w:rsid w:val="00386F0A"/>
  </w:style>
  <w:style w:type="paragraph" w:customStyle="1" w:styleId="4EC823384B494FB3A66B7E3840B363C9">
    <w:name w:val="4EC823384B494FB3A66B7E3840B363C9"/>
    <w:rsid w:val="00386F0A"/>
  </w:style>
  <w:style w:type="paragraph" w:customStyle="1" w:styleId="0AB35C845A0F4CD4813E79F2DE7944CA">
    <w:name w:val="0AB35C845A0F4CD4813E79F2DE7944CA"/>
    <w:rsid w:val="00386F0A"/>
  </w:style>
  <w:style w:type="paragraph" w:customStyle="1" w:styleId="01690F11226C4CD1AA9741B3B75EAA2A">
    <w:name w:val="01690F11226C4CD1AA9741B3B75EAA2A"/>
    <w:rsid w:val="00386F0A"/>
  </w:style>
  <w:style w:type="paragraph" w:customStyle="1" w:styleId="053E8798189F4CC398083E5F82D72E1B">
    <w:name w:val="053E8798189F4CC398083E5F82D72E1B"/>
    <w:rsid w:val="00386F0A"/>
  </w:style>
  <w:style w:type="paragraph" w:customStyle="1" w:styleId="8C238D71CB6C495388377901089231D9">
    <w:name w:val="8C238D71CB6C495388377901089231D9"/>
    <w:rsid w:val="00386F0A"/>
  </w:style>
  <w:style w:type="paragraph" w:customStyle="1" w:styleId="48D23917314E48F0AD539DCDAE26F919">
    <w:name w:val="48D23917314E48F0AD539DCDAE26F919"/>
    <w:rsid w:val="00386F0A"/>
  </w:style>
  <w:style w:type="paragraph" w:customStyle="1" w:styleId="40F45D1B463445A4A962A58B7E9A9CFE">
    <w:name w:val="40F45D1B463445A4A962A58B7E9A9CFE"/>
    <w:rsid w:val="00386F0A"/>
  </w:style>
  <w:style w:type="paragraph" w:customStyle="1" w:styleId="F14395797BCF446C97E231D21E87845D">
    <w:name w:val="F14395797BCF446C97E231D21E87845D"/>
    <w:rsid w:val="00386F0A"/>
  </w:style>
  <w:style w:type="paragraph" w:customStyle="1" w:styleId="F7B842FD81534C079DC4ECA1A9A790C0">
    <w:name w:val="F7B842FD81534C079DC4ECA1A9A790C0"/>
    <w:rsid w:val="00386F0A"/>
  </w:style>
  <w:style w:type="paragraph" w:customStyle="1" w:styleId="BD0D958F7A844ACA91F6BEA0F38F14A8">
    <w:name w:val="BD0D958F7A844ACA91F6BEA0F38F14A8"/>
    <w:rsid w:val="00386F0A"/>
  </w:style>
  <w:style w:type="paragraph" w:customStyle="1" w:styleId="4150A42C13C04F5FA4D1714A5FA6D240">
    <w:name w:val="4150A42C13C04F5FA4D1714A5FA6D240"/>
    <w:rsid w:val="00386F0A"/>
  </w:style>
  <w:style w:type="paragraph" w:customStyle="1" w:styleId="FBF002A9C38E453BABC57DE76686A241">
    <w:name w:val="FBF002A9C38E453BABC57DE76686A241"/>
    <w:rsid w:val="00386F0A"/>
  </w:style>
  <w:style w:type="paragraph" w:customStyle="1" w:styleId="3A8578A0667C45FFB1B20D400EFDD215">
    <w:name w:val="3A8578A0667C45FFB1B20D400EFDD215"/>
    <w:rsid w:val="00386F0A"/>
  </w:style>
  <w:style w:type="paragraph" w:customStyle="1" w:styleId="841FE291235543AC87E67515B4D24F8C">
    <w:name w:val="841FE291235543AC87E67515B4D24F8C"/>
    <w:rsid w:val="00386F0A"/>
  </w:style>
  <w:style w:type="paragraph" w:customStyle="1" w:styleId="8B5C7008722845589E01092B5797C6CC">
    <w:name w:val="8B5C7008722845589E01092B5797C6CC"/>
    <w:rsid w:val="00386F0A"/>
  </w:style>
  <w:style w:type="paragraph" w:customStyle="1" w:styleId="392C1A95CB494A36ADB43AB8BF42BCC6">
    <w:name w:val="392C1A95CB494A36ADB43AB8BF42BCC6"/>
    <w:rsid w:val="00386F0A"/>
  </w:style>
  <w:style w:type="paragraph" w:customStyle="1" w:styleId="0D725755D8EE44FF80958CE40FE559CC">
    <w:name w:val="0D725755D8EE44FF80958CE40FE559CC"/>
    <w:rsid w:val="00386F0A"/>
  </w:style>
  <w:style w:type="paragraph" w:customStyle="1" w:styleId="9A70642FD6BF4F13AC2591D8F8DB1291">
    <w:name w:val="9A70642FD6BF4F13AC2591D8F8DB1291"/>
    <w:rsid w:val="00386F0A"/>
  </w:style>
  <w:style w:type="paragraph" w:customStyle="1" w:styleId="6FCF9F8A1F5749009BDFC95D333216B5">
    <w:name w:val="6FCF9F8A1F5749009BDFC95D333216B5"/>
    <w:rsid w:val="00386F0A"/>
  </w:style>
  <w:style w:type="paragraph" w:customStyle="1" w:styleId="9F5EB5193C9447B59F5E05E03F20E055">
    <w:name w:val="9F5EB5193C9447B59F5E05E03F20E055"/>
    <w:rsid w:val="00386F0A"/>
  </w:style>
  <w:style w:type="paragraph" w:customStyle="1" w:styleId="A4F75A6D692444909A916C305DB7A23E">
    <w:name w:val="A4F75A6D692444909A916C305DB7A23E"/>
    <w:rsid w:val="00386F0A"/>
  </w:style>
  <w:style w:type="paragraph" w:customStyle="1" w:styleId="8A08C4E5CAC34927BD32C651F52A02FF">
    <w:name w:val="8A08C4E5CAC34927BD32C651F52A02FF"/>
    <w:rsid w:val="00386F0A"/>
  </w:style>
  <w:style w:type="paragraph" w:customStyle="1" w:styleId="4C6B9163D9464002B6F3022683172818">
    <w:name w:val="4C6B9163D9464002B6F3022683172818"/>
    <w:rsid w:val="00386F0A"/>
  </w:style>
  <w:style w:type="paragraph" w:customStyle="1" w:styleId="4117E807AAAD4743A305B1A94DC186BE">
    <w:name w:val="4117E807AAAD4743A305B1A94DC186BE"/>
    <w:rsid w:val="00386F0A"/>
  </w:style>
  <w:style w:type="paragraph" w:customStyle="1" w:styleId="454B60BC45CE4DA4B0681D70B9123343">
    <w:name w:val="454B60BC45CE4DA4B0681D70B9123343"/>
    <w:rsid w:val="00386F0A"/>
  </w:style>
  <w:style w:type="paragraph" w:customStyle="1" w:styleId="E8A18A08FDC44DD0B367D1583EE353AC">
    <w:name w:val="E8A18A08FDC44DD0B367D1583EE353AC"/>
    <w:rsid w:val="00386F0A"/>
  </w:style>
  <w:style w:type="paragraph" w:customStyle="1" w:styleId="2078A6222FF245F098A4E4BF9B561B03">
    <w:name w:val="2078A6222FF245F098A4E4BF9B561B03"/>
    <w:rsid w:val="00386F0A"/>
  </w:style>
  <w:style w:type="paragraph" w:customStyle="1" w:styleId="D2378CBD7F0243BBA3EB60AB6B47A728">
    <w:name w:val="D2378CBD7F0243BBA3EB60AB6B47A728"/>
    <w:rsid w:val="00386F0A"/>
  </w:style>
  <w:style w:type="paragraph" w:customStyle="1" w:styleId="F7B8123CF9154E5BB95B349DF5483725">
    <w:name w:val="F7B8123CF9154E5BB95B349DF5483725"/>
    <w:rsid w:val="00386F0A"/>
  </w:style>
  <w:style w:type="paragraph" w:customStyle="1" w:styleId="428FB15C5FB6484DBDF876E71C98A0F2">
    <w:name w:val="428FB15C5FB6484DBDF876E71C98A0F2"/>
    <w:rsid w:val="00386F0A"/>
  </w:style>
  <w:style w:type="paragraph" w:customStyle="1" w:styleId="FB8ECD7199864AE0BDF52FD189EBB418">
    <w:name w:val="FB8ECD7199864AE0BDF52FD189EBB418"/>
    <w:rsid w:val="00386F0A"/>
  </w:style>
  <w:style w:type="paragraph" w:customStyle="1" w:styleId="DA79B4B3A8A74429B8A1F45F35660B1A">
    <w:name w:val="DA79B4B3A8A74429B8A1F45F35660B1A"/>
    <w:rsid w:val="00386F0A"/>
  </w:style>
  <w:style w:type="paragraph" w:customStyle="1" w:styleId="5197B82ECA01406AA062C9CE581334E8">
    <w:name w:val="5197B82ECA01406AA062C9CE581334E8"/>
    <w:rsid w:val="00386F0A"/>
  </w:style>
  <w:style w:type="paragraph" w:customStyle="1" w:styleId="A76CB3D5A1EE44638CF8B16C2A6250B7">
    <w:name w:val="A76CB3D5A1EE44638CF8B16C2A6250B7"/>
    <w:rsid w:val="00386F0A"/>
  </w:style>
  <w:style w:type="paragraph" w:customStyle="1" w:styleId="208B716C754E48B4BF92F1D27CB033B3">
    <w:name w:val="208B716C754E48B4BF92F1D27CB033B3"/>
    <w:rsid w:val="00386F0A"/>
  </w:style>
  <w:style w:type="paragraph" w:customStyle="1" w:styleId="27A1E78979394E239EE488788CD7C6FB">
    <w:name w:val="27A1E78979394E239EE488788CD7C6FB"/>
    <w:rsid w:val="00386F0A"/>
  </w:style>
  <w:style w:type="paragraph" w:customStyle="1" w:styleId="B9F59BDEB21244048CE12C882C87FA37">
    <w:name w:val="B9F59BDEB21244048CE12C882C87FA37"/>
    <w:rsid w:val="00386F0A"/>
  </w:style>
  <w:style w:type="paragraph" w:customStyle="1" w:styleId="A875E2276602453A961E981798DCB521">
    <w:name w:val="A875E2276602453A961E981798DCB521"/>
    <w:rsid w:val="00386F0A"/>
  </w:style>
  <w:style w:type="paragraph" w:customStyle="1" w:styleId="6AC722B29B7047EA990DF8F1DD1345F5">
    <w:name w:val="6AC722B29B7047EA990DF8F1DD1345F5"/>
    <w:rsid w:val="00386F0A"/>
  </w:style>
  <w:style w:type="paragraph" w:customStyle="1" w:styleId="204FE762365E4437B72F848B1798C23A">
    <w:name w:val="204FE762365E4437B72F848B1798C23A"/>
    <w:rsid w:val="00386F0A"/>
  </w:style>
  <w:style w:type="paragraph" w:customStyle="1" w:styleId="7A7B5638A3E64564B3A53B477690794A">
    <w:name w:val="7A7B5638A3E64564B3A53B477690794A"/>
    <w:rsid w:val="00386F0A"/>
  </w:style>
  <w:style w:type="paragraph" w:customStyle="1" w:styleId="6BF55BB80843477F8E430ED48A40CB97">
    <w:name w:val="6BF55BB80843477F8E430ED48A40CB97"/>
    <w:rsid w:val="00386F0A"/>
  </w:style>
  <w:style w:type="paragraph" w:customStyle="1" w:styleId="8ABA124B70974F0BAD0FFCA986732666">
    <w:name w:val="8ABA124B70974F0BAD0FFCA986732666"/>
    <w:rsid w:val="00386F0A"/>
  </w:style>
  <w:style w:type="paragraph" w:customStyle="1" w:styleId="8E4F1201C09C4A4D9A1A847F1A94FE7C">
    <w:name w:val="8E4F1201C09C4A4D9A1A847F1A94FE7C"/>
    <w:rsid w:val="00386F0A"/>
  </w:style>
  <w:style w:type="paragraph" w:customStyle="1" w:styleId="EE206A745C4943A6B4068E8A3543E06D">
    <w:name w:val="EE206A745C4943A6B4068E8A3543E06D"/>
    <w:rsid w:val="00386F0A"/>
  </w:style>
  <w:style w:type="paragraph" w:customStyle="1" w:styleId="F7A961996728487881F35107FE84DE8C">
    <w:name w:val="F7A961996728487881F35107FE84DE8C"/>
    <w:rsid w:val="00386F0A"/>
  </w:style>
  <w:style w:type="paragraph" w:customStyle="1" w:styleId="291ECBFA5C3046F19000532548680A40">
    <w:name w:val="291ECBFA5C3046F19000532548680A40"/>
    <w:rsid w:val="00386F0A"/>
  </w:style>
  <w:style w:type="paragraph" w:customStyle="1" w:styleId="CD84670CD8A04000B2D7A57D45129D46">
    <w:name w:val="CD84670CD8A04000B2D7A57D45129D46"/>
    <w:rsid w:val="00386F0A"/>
  </w:style>
  <w:style w:type="paragraph" w:customStyle="1" w:styleId="42B1D632CDFB47AAB07CCCCA5CDE5D5D">
    <w:name w:val="42B1D632CDFB47AAB07CCCCA5CDE5D5D"/>
    <w:rsid w:val="00386F0A"/>
  </w:style>
  <w:style w:type="paragraph" w:customStyle="1" w:styleId="7A3C496F543042548020FFCE480E870E">
    <w:name w:val="7A3C496F543042548020FFCE480E870E"/>
    <w:rsid w:val="00386F0A"/>
  </w:style>
  <w:style w:type="paragraph" w:customStyle="1" w:styleId="E304C0BDE6614254BD61C73E9CFCA4CF">
    <w:name w:val="E304C0BDE6614254BD61C73E9CFCA4CF"/>
    <w:rsid w:val="00386F0A"/>
  </w:style>
  <w:style w:type="paragraph" w:customStyle="1" w:styleId="AC13AC639C384DCE9E25C5F6C58ECED5">
    <w:name w:val="AC13AC639C384DCE9E25C5F6C58ECED5"/>
    <w:rsid w:val="00386F0A"/>
  </w:style>
  <w:style w:type="paragraph" w:customStyle="1" w:styleId="64E6C079EA024F108B2CA55285F856D7">
    <w:name w:val="64E6C079EA024F108B2CA55285F856D7"/>
    <w:rsid w:val="00386F0A"/>
  </w:style>
  <w:style w:type="paragraph" w:customStyle="1" w:styleId="FF80305E24C74DC8A81D0FF778E4851A">
    <w:name w:val="FF80305E24C74DC8A81D0FF778E4851A"/>
    <w:rsid w:val="00386F0A"/>
  </w:style>
  <w:style w:type="paragraph" w:customStyle="1" w:styleId="39CB6EA9F46946B287D80C07A81F4A4B">
    <w:name w:val="39CB6EA9F46946B287D80C07A81F4A4B"/>
    <w:rsid w:val="00386F0A"/>
  </w:style>
  <w:style w:type="paragraph" w:customStyle="1" w:styleId="85B58BA77A1B40E781D56E68BA599C9D">
    <w:name w:val="85B58BA77A1B40E781D56E68BA599C9D"/>
    <w:rsid w:val="00386F0A"/>
  </w:style>
  <w:style w:type="paragraph" w:customStyle="1" w:styleId="6D8DC898215B4DB3A485B4FA228585A0">
    <w:name w:val="6D8DC898215B4DB3A485B4FA228585A0"/>
    <w:rsid w:val="00386F0A"/>
  </w:style>
  <w:style w:type="paragraph" w:customStyle="1" w:styleId="C684AB36944A438FAA9B587619DDFD4F">
    <w:name w:val="C684AB36944A438FAA9B587619DDFD4F"/>
    <w:rsid w:val="00386F0A"/>
  </w:style>
  <w:style w:type="paragraph" w:customStyle="1" w:styleId="8D7A07AC72CF4B89B4933F081020F25A">
    <w:name w:val="8D7A07AC72CF4B89B4933F081020F25A"/>
    <w:rsid w:val="00386F0A"/>
  </w:style>
  <w:style w:type="paragraph" w:customStyle="1" w:styleId="D2D7BB40D2B24F0E9D73C6D3F4794051">
    <w:name w:val="D2D7BB40D2B24F0E9D73C6D3F4794051"/>
    <w:rsid w:val="00386F0A"/>
  </w:style>
  <w:style w:type="paragraph" w:customStyle="1" w:styleId="95A24293209E49A1BADE66988551BDB1">
    <w:name w:val="95A24293209E49A1BADE66988551BDB1"/>
    <w:rsid w:val="00386F0A"/>
  </w:style>
  <w:style w:type="paragraph" w:customStyle="1" w:styleId="E38796DBC057421E84EBE9AE06FC58C3">
    <w:name w:val="E38796DBC057421E84EBE9AE06FC58C3"/>
    <w:rsid w:val="00386F0A"/>
  </w:style>
  <w:style w:type="paragraph" w:customStyle="1" w:styleId="B81A21A3B93843688EDA63CDA69BD0B4">
    <w:name w:val="B81A21A3B93843688EDA63CDA69BD0B4"/>
    <w:rsid w:val="00386F0A"/>
  </w:style>
  <w:style w:type="paragraph" w:customStyle="1" w:styleId="1908949553884EB38EFD6A322DF2F04E">
    <w:name w:val="1908949553884EB38EFD6A322DF2F04E"/>
    <w:rsid w:val="00386F0A"/>
  </w:style>
  <w:style w:type="paragraph" w:customStyle="1" w:styleId="19F6F42D874E4591BF700A4534A276F8">
    <w:name w:val="19F6F42D874E4591BF700A4534A276F8"/>
    <w:rsid w:val="00386F0A"/>
  </w:style>
  <w:style w:type="paragraph" w:customStyle="1" w:styleId="D43D552CCF6C4DE8B00877469A79442C">
    <w:name w:val="D43D552CCF6C4DE8B00877469A79442C"/>
    <w:rsid w:val="00386F0A"/>
  </w:style>
  <w:style w:type="paragraph" w:customStyle="1" w:styleId="C62A50962E934963BE9095EC25D88D60">
    <w:name w:val="C62A50962E934963BE9095EC25D88D60"/>
    <w:rsid w:val="00386F0A"/>
  </w:style>
  <w:style w:type="paragraph" w:customStyle="1" w:styleId="4C309C252281407CBDAF558B330D3097">
    <w:name w:val="4C309C252281407CBDAF558B330D3097"/>
    <w:rsid w:val="00386F0A"/>
  </w:style>
  <w:style w:type="paragraph" w:customStyle="1" w:styleId="F47EF2D3E22E4A0A9F3BA5817A817936">
    <w:name w:val="F47EF2D3E22E4A0A9F3BA5817A817936"/>
    <w:rsid w:val="00386F0A"/>
  </w:style>
  <w:style w:type="paragraph" w:customStyle="1" w:styleId="C8A4253B3B584897AB937BBBF3CAC4F6">
    <w:name w:val="C8A4253B3B584897AB937BBBF3CAC4F6"/>
    <w:rsid w:val="00386F0A"/>
  </w:style>
  <w:style w:type="paragraph" w:customStyle="1" w:styleId="92562232C6F5447AA14296757266B3BB">
    <w:name w:val="92562232C6F5447AA14296757266B3BB"/>
    <w:rsid w:val="00386F0A"/>
  </w:style>
  <w:style w:type="paragraph" w:customStyle="1" w:styleId="82398227C64D4142A05E36DD45C84EED">
    <w:name w:val="82398227C64D4142A05E36DD45C84EED"/>
    <w:rsid w:val="00386F0A"/>
  </w:style>
  <w:style w:type="paragraph" w:customStyle="1" w:styleId="E2A1DF5B7B0B4A11974105779E189B39">
    <w:name w:val="E2A1DF5B7B0B4A11974105779E189B39"/>
    <w:rsid w:val="00386F0A"/>
  </w:style>
  <w:style w:type="paragraph" w:customStyle="1" w:styleId="15454D1F391A4F5781901CA6DD7286BE">
    <w:name w:val="15454D1F391A4F5781901CA6DD7286BE"/>
    <w:rsid w:val="00386F0A"/>
  </w:style>
  <w:style w:type="paragraph" w:customStyle="1" w:styleId="161F308568B34A648AA600AE360A00B2">
    <w:name w:val="161F308568B34A648AA600AE360A00B2"/>
    <w:rsid w:val="00386F0A"/>
  </w:style>
  <w:style w:type="paragraph" w:customStyle="1" w:styleId="4786F0037F744962BBADCB478D4021C3">
    <w:name w:val="4786F0037F744962BBADCB478D4021C3"/>
    <w:rsid w:val="00386F0A"/>
  </w:style>
  <w:style w:type="paragraph" w:customStyle="1" w:styleId="BC74648D44704D7E95C8217F7CE2BED9">
    <w:name w:val="BC74648D44704D7E95C8217F7CE2BED9"/>
    <w:rsid w:val="00386F0A"/>
  </w:style>
  <w:style w:type="paragraph" w:customStyle="1" w:styleId="DDE0AF1E8CA047F896349612F77112B6">
    <w:name w:val="DDE0AF1E8CA047F896349612F77112B6"/>
    <w:rsid w:val="00386F0A"/>
  </w:style>
  <w:style w:type="paragraph" w:customStyle="1" w:styleId="2380F64053B44071AFA5C855F23E2103">
    <w:name w:val="2380F64053B44071AFA5C855F23E2103"/>
    <w:rsid w:val="00386F0A"/>
  </w:style>
  <w:style w:type="paragraph" w:customStyle="1" w:styleId="485D4F5AA48845E89AFCA56C0A8BE76F">
    <w:name w:val="485D4F5AA48845E89AFCA56C0A8BE76F"/>
    <w:rsid w:val="00386F0A"/>
  </w:style>
  <w:style w:type="paragraph" w:customStyle="1" w:styleId="A28CA93B787247069B729DA960F2433F">
    <w:name w:val="A28CA93B787247069B729DA960F2433F"/>
    <w:rsid w:val="00386F0A"/>
  </w:style>
  <w:style w:type="paragraph" w:customStyle="1" w:styleId="3D1F496A92C34F349FD5182C99C6AD81">
    <w:name w:val="3D1F496A92C34F349FD5182C99C6AD81"/>
    <w:rsid w:val="00386F0A"/>
  </w:style>
  <w:style w:type="paragraph" w:customStyle="1" w:styleId="3DC9CF0219B34C1D9C02A477042515F7">
    <w:name w:val="3DC9CF0219B34C1D9C02A477042515F7"/>
    <w:rsid w:val="00386F0A"/>
  </w:style>
  <w:style w:type="paragraph" w:customStyle="1" w:styleId="84E687E673634FACA42B58D206C8D4D5">
    <w:name w:val="84E687E673634FACA42B58D206C8D4D5"/>
    <w:rsid w:val="00386F0A"/>
  </w:style>
  <w:style w:type="paragraph" w:customStyle="1" w:styleId="25BF4843F8F74F5F8D1D9C711C4DF43E">
    <w:name w:val="25BF4843F8F74F5F8D1D9C711C4DF43E"/>
    <w:rsid w:val="00386F0A"/>
  </w:style>
  <w:style w:type="paragraph" w:customStyle="1" w:styleId="FBC6E3553E674F4697D50A2B3A27A14D">
    <w:name w:val="FBC6E3553E674F4697D50A2B3A27A14D"/>
    <w:rsid w:val="00386F0A"/>
  </w:style>
  <w:style w:type="paragraph" w:customStyle="1" w:styleId="8761AFAD522040AB9347BB1797235617">
    <w:name w:val="8761AFAD522040AB9347BB1797235617"/>
    <w:rsid w:val="00386F0A"/>
  </w:style>
  <w:style w:type="paragraph" w:customStyle="1" w:styleId="5FD1F4B6B3C249A4A4FBADBF5018F695">
    <w:name w:val="5FD1F4B6B3C249A4A4FBADBF5018F695"/>
    <w:rsid w:val="00386F0A"/>
  </w:style>
  <w:style w:type="paragraph" w:customStyle="1" w:styleId="C3A5B4A2C4F04C25B4A2FC0C84C17BFA">
    <w:name w:val="C3A5B4A2C4F04C25B4A2FC0C84C17BFA"/>
    <w:rsid w:val="00386F0A"/>
  </w:style>
  <w:style w:type="paragraph" w:customStyle="1" w:styleId="0E6C5C3F724F4B43ADBC847F13BF8711">
    <w:name w:val="0E6C5C3F724F4B43ADBC847F13BF8711"/>
    <w:rsid w:val="00386F0A"/>
  </w:style>
  <w:style w:type="paragraph" w:customStyle="1" w:styleId="D2C4271ED2CD4CBBAA496857EB86DAB1">
    <w:name w:val="D2C4271ED2CD4CBBAA496857EB86DAB1"/>
    <w:rsid w:val="00386F0A"/>
  </w:style>
  <w:style w:type="paragraph" w:customStyle="1" w:styleId="9CA0908847FB451AAC566B05C7A567DD">
    <w:name w:val="9CA0908847FB451AAC566B05C7A567DD"/>
    <w:rsid w:val="00386F0A"/>
  </w:style>
  <w:style w:type="paragraph" w:customStyle="1" w:styleId="78087FBB4C6E4A508D1DF8B14293E75B">
    <w:name w:val="78087FBB4C6E4A508D1DF8B14293E75B"/>
    <w:rsid w:val="00386F0A"/>
  </w:style>
  <w:style w:type="paragraph" w:customStyle="1" w:styleId="574232A9F58048C79EBDC1F7E317D005">
    <w:name w:val="574232A9F58048C79EBDC1F7E317D005"/>
    <w:rsid w:val="00386F0A"/>
  </w:style>
  <w:style w:type="paragraph" w:customStyle="1" w:styleId="1668EE9304B548B2A03CFEA428F94AC5">
    <w:name w:val="1668EE9304B548B2A03CFEA428F94AC5"/>
    <w:rsid w:val="00386F0A"/>
  </w:style>
  <w:style w:type="paragraph" w:customStyle="1" w:styleId="BFC7C18D49D64BA8A84332113B7BFECC">
    <w:name w:val="BFC7C18D49D64BA8A84332113B7BFECC"/>
    <w:rsid w:val="00386F0A"/>
  </w:style>
  <w:style w:type="paragraph" w:customStyle="1" w:styleId="3E380E5B9A804AB9A181F20CF5775F09">
    <w:name w:val="3E380E5B9A804AB9A181F20CF5775F09"/>
    <w:rsid w:val="00386F0A"/>
  </w:style>
  <w:style w:type="paragraph" w:customStyle="1" w:styleId="267D3B5B2AD3431D88030617BE43E8F1">
    <w:name w:val="267D3B5B2AD3431D88030617BE43E8F1"/>
    <w:rsid w:val="00386F0A"/>
  </w:style>
  <w:style w:type="paragraph" w:customStyle="1" w:styleId="671B2E86DB2149878A820CF0E1FCF72B">
    <w:name w:val="671B2E86DB2149878A820CF0E1FCF72B"/>
    <w:rsid w:val="00386F0A"/>
  </w:style>
  <w:style w:type="paragraph" w:customStyle="1" w:styleId="80026DD522EA4CB9BF68421B67D89DA6">
    <w:name w:val="80026DD522EA4CB9BF68421B67D89DA6"/>
    <w:rsid w:val="00386F0A"/>
  </w:style>
  <w:style w:type="paragraph" w:customStyle="1" w:styleId="E7905B42FCF6437B861794DFEC0F9B77">
    <w:name w:val="E7905B42FCF6437B861794DFEC0F9B77"/>
    <w:rsid w:val="00386F0A"/>
  </w:style>
  <w:style w:type="paragraph" w:customStyle="1" w:styleId="68F799E8FF824A6EAEE2649A257DAB3C">
    <w:name w:val="68F799E8FF824A6EAEE2649A257DAB3C"/>
    <w:rsid w:val="00386F0A"/>
  </w:style>
  <w:style w:type="paragraph" w:customStyle="1" w:styleId="E9BEAF94030C4CA7A267141B37D01344">
    <w:name w:val="E9BEAF94030C4CA7A267141B37D01344"/>
    <w:rsid w:val="00386F0A"/>
  </w:style>
  <w:style w:type="paragraph" w:customStyle="1" w:styleId="B58B275C430545C7AFF80792A771B19F">
    <w:name w:val="B58B275C430545C7AFF80792A771B19F"/>
    <w:rsid w:val="00386F0A"/>
  </w:style>
  <w:style w:type="paragraph" w:customStyle="1" w:styleId="AB2203A0238F4E53B30777831AF0985A">
    <w:name w:val="AB2203A0238F4E53B30777831AF0985A"/>
    <w:rsid w:val="00386F0A"/>
  </w:style>
  <w:style w:type="paragraph" w:customStyle="1" w:styleId="47BCE3A4DAD5426F8789B8B6AC9F875A">
    <w:name w:val="47BCE3A4DAD5426F8789B8B6AC9F875A"/>
    <w:rsid w:val="00386F0A"/>
  </w:style>
  <w:style w:type="paragraph" w:customStyle="1" w:styleId="B5E0C9859A1F4F249FD54814FBDEB461">
    <w:name w:val="B5E0C9859A1F4F249FD54814FBDEB461"/>
    <w:rsid w:val="00386F0A"/>
  </w:style>
  <w:style w:type="paragraph" w:customStyle="1" w:styleId="E7566A9CEEDD4D448118ED5659289930">
    <w:name w:val="E7566A9CEEDD4D448118ED5659289930"/>
    <w:rsid w:val="00386F0A"/>
  </w:style>
  <w:style w:type="paragraph" w:customStyle="1" w:styleId="AF90948C4F754563A41BDE6BEC0516C6">
    <w:name w:val="AF90948C4F754563A41BDE6BEC0516C6"/>
    <w:rsid w:val="00386F0A"/>
  </w:style>
  <w:style w:type="paragraph" w:customStyle="1" w:styleId="770A217B9B3C4354B51271D293B9882C">
    <w:name w:val="770A217B9B3C4354B51271D293B9882C"/>
    <w:rsid w:val="00386F0A"/>
  </w:style>
  <w:style w:type="paragraph" w:customStyle="1" w:styleId="65C582EF3FF94324A069B586C6B9F604">
    <w:name w:val="65C582EF3FF94324A069B586C6B9F604"/>
    <w:rsid w:val="00386F0A"/>
  </w:style>
  <w:style w:type="paragraph" w:customStyle="1" w:styleId="B66896B56BDD436B9F4142B6F9566C4C">
    <w:name w:val="B66896B56BDD436B9F4142B6F9566C4C"/>
    <w:rsid w:val="00386F0A"/>
  </w:style>
  <w:style w:type="paragraph" w:customStyle="1" w:styleId="0B30691D55914844AB4B2BB994AAADC7">
    <w:name w:val="0B30691D55914844AB4B2BB994AAADC7"/>
    <w:rsid w:val="00386F0A"/>
  </w:style>
  <w:style w:type="paragraph" w:customStyle="1" w:styleId="BABF36325F7C488CBF3253C3F6695858">
    <w:name w:val="BABF36325F7C488CBF3253C3F6695858"/>
    <w:rsid w:val="00386F0A"/>
  </w:style>
  <w:style w:type="paragraph" w:customStyle="1" w:styleId="47425E36D4C446CBB5F3695EC1C49BF9">
    <w:name w:val="47425E36D4C446CBB5F3695EC1C49BF9"/>
    <w:rsid w:val="00386F0A"/>
  </w:style>
  <w:style w:type="paragraph" w:customStyle="1" w:styleId="127106241A3047B2BC016DB9DB6D380C">
    <w:name w:val="127106241A3047B2BC016DB9DB6D380C"/>
    <w:rsid w:val="00386F0A"/>
  </w:style>
  <w:style w:type="paragraph" w:customStyle="1" w:styleId="BA32FB17F9984497B897103D6B210126">
    <w:name w:val="BA32FB17F9984497B897103D6B210126"/>
    <w:rsid w:val="00386F0A"/>
  </w:style>
  <w:style w:type="paragraph" w:customStyle="1" w:styleId="44F37CA4643E492E8065E3767622FF9B">
    <w:name w:val="44F37CA4643E492E8065E3767622FF9B"/>
    <w:rsid w:val="00386F0A"/>
  </w:style>
  <w:style w:type="paragraph" w:customStyle="1" w:styleId="F6BA9484336648A3A6B6E10630651CF9">
    <w:name w:val="F6BA9484336648A3A6B6E10630651CF9"/>
    <w:rsid w:val="00386F0A"/>
  </w:style>
  <w:style w:type="paragraph" w:customStyle="1" w:styleId="4DDDD891A8B64DF3925FF7B13D4876BD">
    <w:name w:val="4DDDD891A8B64DF3925FF7B13D4876BD"/>
    <w:rsid w:val="00386F0A"/>
  </w:style>
  <w:style w:type="paragraph" w:customStyle="1" w:styleId="4B1B85B6A4E845E3B1D9395C84E58EBF">
    <w:name w:val="4B1B85B6A4E845E3B1D9395C84E58EBF"/>
    <w:rsid w:val="00386F0A"/>
  </w:style>
  <w:style w:type="paragraph" w:customStyle="1" w:styleId="ACBA7161EF2D4F019BCAA227AA12CA08">
    <w:name w:val="ACBA7161EF2D4F019BCAA227AA12CA08"/>
    <w:rsid w:val="00386F0A"/>
  </w:style>
  <w:style w:type="paragraph" w:customStyle="1" w:styleId="9AA92D49B11E4B888983F161C0A397B6">
    <w:name w:val="9AA92D49B11E4B888983F161C0A397B6"/>
    <w:rsid w:val="00386F0A"/>
  </w:style>
  <w:style w:type="paragraph" w:customStyle="1" w:styleId="E52D8697D0944F3DABCC0F90EDD33D81">
    <w:name w:val="E52D8697D0944F3DABCC0F90EDD33D81"/>
    <w:rsid w:val="00386F0A"/>
  </w:style>
  <w:style w:type="paragraph" w:customStyle="1" w:styleId="99E2B6E1F10B4F1794FF13DBDED37745">
    <w:name w:val="99E2B6E1F10B4F1794FF13DBDED37745"/>
    <w:rsid w:val="00386F0A"/>
  </w:style>
  <w:style w:type="paragraph" w:customStyle="1" w:styleId="2A68CC2580224F539B0321D99BAF645F">
    <w:name w:val="2A68CC2580224F539B0321D99BAF645F"/>
    <w:rsid w:val="00386F0A"/>
  </w:style>
  <w:style w:type="paragraph" w:customStyle="1" w:styleId="8A948185468E471E9A98F4462C016CE5">
    <w:name w:val="8A948185468E471E9A98F4462C016CE5"/>
    <w:rsid w:val="00386F0A"/>
  </w:style>
  <w:style w:type="paragraph" w:customStyle="1" w:styleId="80B948D9B5B04F919787A6DB58A85561">
    <w:name w:val="80B948D9B5B04F919787A6DB58A85561"/>
    <w:rsid w:val="00386F0A"/>
  </w:style>
  <w:style w:type="paragraph" w:customStyle="1" w:styleId="76F6567667E0464AA3929BDA0FFE3A86">
    <w:name w:val="76F6567667E0464AA3929BDA0FFE3A86"/>
    <w:rsid w:val="00386F0A"/>
  </w:style>
  <w:style w:type="paragraph" w:customStyle="1" w:styleId="E0832F3C271E4B7B8B5938876D9F2720">
    <w:name w:val="E0832F3C271E4B7B8B5938876D9F2720"/>
    <w:rsid w:val="00386F0A"/>
  </w:style>
  <w:style w:type="paragraph" w:customStyle="1" w:styleId="A036E5336EE5492E922748ACA709F75E">
    <w:name w:val="A036E5336EE5492E922748ACA709F75E"/>
    <w:rsid w:val="00386F0A"/>
  </w:style>
  <w:style w:type="paragraph" w:customStyle="1" w:styleId="BD8E314E27AC4FB98F41211A33A1E04C">
    <w:name w:val="BD8E314E27AC4FB98F41211A33A1E04C"/>
    <w:rsid w:val="00386F0A"/>
  </w:style>
  <w:style w:type="paragraph" w:customStyle="1" w:styleId="BC822F2A06E442CA9E05642AA5F124F0">
    <w:name w:val="BC822F2A06E442CA9E05642AA5F124F0"/>
    <w:rsid w:val="00386F0A"/>
  </w:style>
  <w:style w:type="paragraph" w:customStyle="1" w:styleId="9972BB1545BE4C8590D1E3F767D13534">
    <w:name w:val="9972BB1545BE4C8590D1E3F767D13534"/>
    <w:rsid w:val="00386F0A"/>
  </w:style>
  <w:style w:type="paragraph" w:customStyle="1" w:styleId="8EB269C690D44D1581340C79F98A65B3">
    <w:name w:val="8EB269C690D44D1581340C79F98A65B3"/>
    <w:rsid w:val="00386F0A"/>
  </w:style>
  <w:style w:type="paragraph" w:customStyle="1" w:styleId="2C8B5830B0FB49009F57506B36C84376">
    <w:name w:val="2C8B5830B0FB49009F57506B36C84376"/>
    <w:rsid w:val="00386F0A"/>
  </w:style>
  <w:style w:type="paragraph" w:customStyle="1" w:styleId="C6B5E23216C44B22AF17FCC674C1B252">
    <w:name w:val="C6B5E23216C44B22AF17FCC674C1B252"/>
    <w:rsid w:val="00386F0A"/>
  </w:style>
  <w:style w:type="paragraph" w:customStyle="1" w:styleId="31A82C6C40FB46518EF8848A88A0E569">
    <w:name w:val="31A82C6C40FB46518EF8848A88A0E569"/>
    <w:rsid w:val="00386F0A"/>
  </w:style>
  <w:style w:type="paragraph" w:customStyle="1" w:styleId="7E24503A175F47CCA9524EB99BC462F1">
    <w:name w:val="7E24503A175F47CCA9524EB99BC462F1"/>
    <w:rsid w:val="00386F0A"/>
  </w:style>
  <w:style w:type="paragraph" w:customStyle="1" w:styleId="F088AED14C2C478880019468FC43A150">
    <w:name w:val="F088AED14C2C478880019468FC43A150"/>
    <w:rsid w:val="00386F0A"/>
  </w:style>
  <w:style w:type="paragraph" w:customStyle="1" w:styleId="A3630515024949389D9FB9455216FBB1">
    <w:name w:val="A3630515024949389D9FB9455216FBB1"/>
    <w:rsid w:val="00386F0A"/>
  </w:style>
  <w:style w:type="paragraph" w:customStyle="1" w:styleId="2A7AAF19C6E34E799CDDE946BEDFCB9C">
    <w:name w:val="2A7AAF19C6E34E799CDDE946BEDFCB9C"/>
    <w:rsid w:val="00386F0A"/>
  </w:style>
  <w:style w:type="paragraph" w:customStyle="1" w:styleId="F9E7A18E41A54719A73FF5CDD63A5DD2">
    <w:name w:val="F9E7A18E41A54719A73FF5CDD63A5DD2"/>
    <w:rsid w:val="00386F0A"/>
  </w:style>
  <w:style w:type="paragraph" w:customStyle="1" w:styleId="CFDF593D1F8141CCBD048C2655876A24">
    <w:name w:val="CFDF593D1F8141CCBD048C2655876A24"/>
    <w:rsid w:val="00386F0A"/>
  </w:style>
  <w:style w:type="paragraph" w:customStyle="1" w:styleId="AC366FB5EC744E1D88E951428B52CEBE">
    <w:name w:val="AC366FB5EC744E1D88E951428B52CEBE"/>
    <w:rsid w:val="00386F0A"/>
  </w:style>
  <w:style w:type="paragraph" w:customStyle="1" w:styleId="93537527ECB046B692A1B1AF704C4B37">
    <w:name w:val="93537527ECB046B692A1B1AF704C4B37"/>
    <w:rsid w:val="00386F0A"/>
  </w:style>
  <w:style w:type="paragraph" w:customStyle="1" w:styleId="155FEA903EB743D8B72A73ED5DD08206">
    <w:name w:val="155FEA903EB743D8B72A73ED5DD08206"/>
    <w:rsid w:val="00386F0A"/>
  </w:style>
  <w:style w:type="paragraph" w:customStyle="1" w:styleId="C653F68C15024514BB62E8DBB971478A">
    <w:name w:val="C653F68C15024514BB62E8DBB971478A"/>
    <w:rsid w:val="00386F0A"/>
  </w:style>
  <w:style w:type="paragraph" w:customStyle="1" w:styleId="89039942BFA1404392BD2E70242F24F3">
    <w:name w:val="89039942BFA1404392BD2E70242F24F3"/>
    <w:rsid w:val="00386F0A"/>
  </w:style>
  <w:style w:type="paragraph" w:customStyle="1" w:styleId="CD721A471B574F50A469D9DE71B05899">
    <w:name w:val="CD721A471B574F50A469D9DE71B05899"/>
    <w:rsid w:val="00386F0A"/>
  </w:style>
  <w:style w:type="paragraph" w:customStyle="1" w:styleId="16855725947A42C99407F29A4C04887D">
    <w:name w:val="16855725947A42C99407F29A4C04887D"/>
    <w:rsid w:val="00386F0A"/>
  </w:style>
  <w:style w:type="paragraph" w:customStyle="1" w:styleId="D6D1BE2B25864023BB76F448766CE104">
    <w:name w:val="D6D1BE2B25864023BB76F448766CE104"/>
    <w:rsid w:val="00386F0A"/>
  </w:style>
  <w:style w:type="paragraph" w:customStyle="1" w:styleId="F80BC581544B4F0B914CFBAB8C7DBD6E">
    <w:name w:val="F80BC581544B4F0B914CFBAB8C7DBD6E"/>
    <w:rsid w:val="00386F0A"/>
  </w:style>
  <w:style w:type="paragraph" w:customStyle="1" w:styleId="D1B3E924DD3E4160B351C68E5148FE3B">
    <w:name w:val="D1B3E924DD3E4160B351C68E5148FE3B"/>
    <w:rsid w:val="00386F0A"/>
  </w:style>
  <w:style w:type="paragraph" w:customStyle="1" w:styleId="AD8DDD6C7B204FD580C53CD2E60F68A8">
    <w:name w:val="AD8DDD6C7B204FD580C53CD2E60F68A8"/>
    <w:rsid w:val="00386F0A"/>
  </w:style>
  <w:style w:type="paragraph" w:customStyle="1" w:styleId="38D81680EEFE452D81550976D94846EF">
    <w:name w:val="38D81680EEFE452D81550976D94846EF"/>
    <w:rsid w:val="00386F0A"/>
  </w:style>
  <w:style w:type="paragraph" w:customStyle="1" w:styleId="5B687830AA834B30A3EEF50D82CDAE90">
    <w:name w:val="5B687830AA834B30A3EEF50D82CDAE90"/>
    <w:rsid w:val="00386F0A"/>
  </w:style>
  <w:style w:type="paragraph" w:customStyle="1" w:styleId="E092498ED7374A71A04A599F31213BCF">
    <w:name w:val="E092498ED7374A71A04A599F31213BCF"/>
    <w:rsid w:val="00386F0A"/>
  </w:style>
  <w:style w:type="paragraph" w:customStyle="1" w:styleId="19B7DD8D521340FAA10108E6ACFBD2BD">
    <w:name w:val="19B7DD8D521340FAA10108E6ACFBD2BD"/>
    <w:rsid w:val="00386F0A"/>
  </w:style>
  <w:style w:type="paragraph" w:customStyle="1" w:styleId="3C20755D4D2A471FA145649237EABDDA">
    <w:name w:val="3C20755D4D2A471FA145649237EABDDA"/>
    <w:rsid w:val="00386F0A"/>
  </w:style>
  <w:style w:type="paragraph" w:customStyle="1" w:styleId="0A9F8D130DC6477194DB74915EDFF3B6">
    <w:name w:val="0A9F8D130DC6477194DB74915EDFF3B6"/>
    <w:rsid w:val="00386F0A"/>
  </w:style>
  <w:style w:type="paragraph" w:customStyle="1" w:styleId="FF63AE3064794AFB98E190DD8750DCF8">
    <w:name w:val="FF63AE3064794AFB98E190DD8750DCF8"/>
    <w:rsid w:val="00386F0A"/>
  </w:style>
  <w:style w:type="paragraph" w:customStyle="1" w:styleId="43D43CBE9CC845E4BF895E1D27A179FE">
    <w:name w:val="43D43CBE9CC845E4BF895E1D27A179FE"/>
    <w:rsid w:val="00386F0A"/>
  </w:style>
  <w:style w:type="paragraph" w:customStyle="1" w:styleId="5C491231A9DA47A595267B1CFE1A2CCC">
    <w:name w:val="5C491231A9DA47A595267B1CFE1A2CCC"/>
    <w:rsid w:val="00386F0A"/>
  </w:style>
  <w:style w:type="paragraph" w:customStyle="1" w:styleId="EBC98D9F53154378B4F369E5E3439CC0">
    <w:name w:val="EBC98D9F53154378B4F369E5E3439CC0"/>
    <w:rsid w:val="00386F0A"/>
  </w:style>
  <w:style w:type="paragraph" w:customStyle="1" w:styleId="6C71E0969FC14C4AA0ADE48CA211749F">
    <w:name w:val="6C71E0969FC14C4AA0ADE48CA211749F"/>
    <w:rsid w:val="00386F0A"/>
  </w:style>
  <w:style w:type="paragraph" w:customStyle="1" w:styleId="E59E55A13CE9424883BF4D2328D8F001">
    <w:name w:val="E59E55A13CE9424883BF4D2328D8F001"/>
    <w:rsid w:val="00386F0A"/>
  </w:style>
  <w:style w:type="paragraph" w:customStyle="1" w:styleId="A3673E10CCB6407994B11ABD542C62A8">
    <w:name w:val="A3673E10CCB6407994B11ABD542C62A8"/>
    <w:rsid w:val="00386F0A"/>
  </w:style>
  <w:style w:type="paragraph" w:customStyle="1" w:styleId="AF55394880D14514ADB90172CC27017C">
    <w:name w:val="AF55394880D14514ADB90172CC27017C"/>
    <w:rsid w:val="00386F0A"/>
  </w:style>
  <w:style w:type="paragraph" w:customStyle="1" w:styleId="F198AF89150042558AAD540413D3496A">
    <w:name w:val="F198AF89150042558AAD540413D3496A"/>
    <w:rsid w:val="00386F0A"/>
  </w:style>
  <w:style w:type="paragraph" w:customStyle="1" w:styleId="0529D0D48B454E4C887F9FB7786EA0C8">
    <w:name w:val="0529D0D48B454E4C887F9FB7786EA0C8"/>
    <w:rsid w:val="00386F0A"/>
  </w:style>
  <w:style w:type="paragraph" w:customStyle="1" w:styleId="A90C1FA533934EA4B72830A206E85EAE">
    <w:name w:val="A90C1FA533934EA4B72830A206E85EAE"/>
    <w:rsid w:val="00386F0A"/>
  </w:style>
  <w:style w:type="paragraph" w:customStyle="1" w:styleId="7624129D947A44A0A02368554037F3B4">
    <w:name w:val="7624129D947A44A0A02368554037F3B4"/>
    <w:rsid w:val="00386F0A"/>
  </w:style>
  <w:style w:type="paragraph" w:customStyle="1" w:styleId="39ED077E15CD4024B5C64533C8F382EE">
    <w:name w:val="39ED077E15CD4024B5C64533C8F382EE"/>
    <w:rsid w:val="00386F0A"/>
  </w:style>
  <w:style w:type="paragraph" w:customStyle="1" w:styleId="CEED7DF1C362433890DB923496E511CE">
    <w:name w:val="CEED7DF1C362433890DB923496E511CE"/>
    <w:rsid w:val="00386F0A"/>
  </w:style>
  <w:style w:type="paragraph" w:customStyle="1" w:styleId="906706FFEF78497B851455BADA96DCBF">
    <w:name w:val="906706FFEF78497B851455BADA96DCBF"/>
    <w:rsid w:val="00386F0A"/>
  </w:style>
  <w:style w:type="paragraph" w:customStyle="1" w:styleId="D3B1593E61864C70AA9041CECA127F6D">
    <w:name w:val="D3B1593E61864C70AA9041CECA127F6D"/>
    <w:rsid w:val="00386F0A"/>
  </w:style>
  <w:style w:type="paragraph" w:customStyle="1" w:styleId="4D4CEF883DF84829BA743CA924E25A8C">
    <w:name w:val="4D4CEF883DF84829BA743CA924E25A8C"/>
    <w:rsid w:val="00386F0A"/>
  </w:style>
  <w:style w:type="paragraph" w:customStyle="1" w:styleId="D1B4AFFCBDE44E14AC140CD4747B74FC">
    <w:name w:val="D1B4AFFCBDE44E14AC140CD4747B74FC"/>
    <w:rsid w:val="00386F0A"/>
  </w:style>
  <w:style w:type="paragraph" w:customStyle="1" w:styleId="6641A0540AE2493AA8AAB5E21EE16998">
    <w:name w:val="6641A0540AE2493AA8AAB5E21EE16998"/>
    <w:rsid w:val="00386F0A"/>
  </w:style>
  <w:style w:type="paragraph" w:customStyle="1" w:styleId="F2F43F0BF4104A97AA3C94EF97B57196">
    <w:name w:val="F2F43F0BF4104A97AA3C94EF97B57196"/>
    <w:rsid w:val="00386F0A"/>
  </w:style>
  <w:style w:type="paragraph" w:customStyle="1" w:styleId="5F5A3FB00C9446CB811182FB16F104F8">
    <w:name w:val="5F5A3FB00C9446CB811182FB16F104F8"/>
    <w:rsid w:val="00386F0A"/>
  </w:style>
  <w:style w:type="paragraph" w:customStyle="1" w:styleId="D015772B66474B518E46D0E7809B0D6A">
    <w:name w:val="D015772B66474B518E46D0E7809B0D6A"/>
    <w:rsid w:val="00386F0A"/>
  </w:style>
  <w:style w:type="paragraph" w:customStyle="1" w:styleId="C863A903674D4DD2A18F3F59B884478B">
    <w:name w:val="C863A903674D4DD2A18F3F59B884478B"/>
    <w:rsid w:val="00386F0A"/>
  </w:style>
  <w:style w:type="paragraph" w:customStyle="1" w:styleId="38D8250A88DB4314BCE48B0FCB2FF6D1">
    <w:name w:val="38D8250A88DB4314BCE48B0FCB2FF6D1"/>
    <w:rsid w:val="00386F0A"/>
  </w:style>
  <w:style w:type="paragraph" w:customStyle="1" w:styleId="798ACF85929D4ECF9B56F0B91EAC6DE2">
    <w:name w:val="798ACF85929D4ECF9B56F0B91EAC6DE2"/>
    <w:rsid w:val="00386F0A"/>
  </w:style>
  <w:style w:type="paragraph" w:customStyle="1" w:styleId="F589856D52E841768E239BCAE665F0B6">
    <w:name w:val="F589856D52E841768E239BCAE665F0B6"/>
    <w:rsid w:val="00386F0A"/>
  </w:style>
  <w:style w:type="paragraph" w:customStyle="1" w:styleId="180BC92D777B495B9002E350BD46E045">
    <w:name w:val="180BC92D777B495B9002E350BD46E045"/>
    <w:rsid w:val="00386F0A"/>
  </w:style>
  <w:style w:type="paragraph" w:customStyle="1" w:styleId="2CC19AD4305D440BAAD0B490A2CC12C4">
    <w:name w:val="2CC19AD4305D440BAAD0B490A2CC12C4"/>
    <w:rsid w:val="00386F0A"/>
  </w:style>
  <w:style w:type="paragraph" w:customStyle="1" w:styleId="B84D7970FF764E6FAB6924952CFC9711">
    <w:name w:val="B84D7970FF764E6FAB6924952CFC9711"/>
    <w:rsid w:val="00386F0A"/>
  </w:style>
  <w:style w:type="paragraph" w:customStyle="1" w:styleId="A252EF5ED7B849FEAB514C7C5DD3EFB2">
    <w:name w:val="A252EF5ED7B849FEAB514C7C5DD3EFB2"/>
    <w:rsid w:val="00386F0A"/>
  </w:style>
  <w:style w:type="paragraph" w:customStyle="1" w:styleId="89EBF9C7B1D54305B657F18667129BFB">
    <w:name w:val="89EBF9C7B1D54305B657F18667129BFB"/>
    <w:rsid w:val="00386F0A"/>
  </w:style>
  <w:style w:type="paragraph" w:customStyle="1" w:styleId="E7EC23AE04184A088123B0E148A761E1">
    <w:name w:val="E7EC23AE04184A088123B0E148A761E1"/>
    <w:rsid w:val="00386F0A"/>
  </w:style>
  <w:style w:type="paragraph" w:customStyle="1" w:styleId="A5C91278A7964C8B933CFB52C468BF6A">
    <w:name w:val="A5C91278A7964C8B933CFB52C468BF6A"/>
    <w:rsid w:val="00386F0A"/>
  </w:style>
  <w:style w:type="paragraph" w:customStyle="1" w:styleId="329252ED47A24EADBC783C7AD9D94CC9">
    <w:name w:val="329252ED47A24EADBC783C7AD9D94CC9"/>
    <w:rsid w:val="00386F0A"/>
  </w:style>
  <w:style w:type="paragraph" w:customStyle="1" w:styleId="CCF283CC56BA4C0CA7ECAF4913DA8A6C">
    <w:name w:val="CCF283CC56BA4C0CA7ECAF4913DA8A6C"/>
    <w:rsid w:val="00386F0A"/>
  </w:style>
  <w:style w:type="paragraph" w:customStyle="1" w:styleId="654FC8190AF24DBCAEDEB6EA9595D340">
    <w:name w:val="654FC8190AF24DBCAEDEB6EA9595D340"/>
    <w:rsid w:val="00386F0A"/>
  </w:style>
  <w:style w:type="paragraph" w:customStyle="1" w:styleId="0CF4919C79DB4713B25985B8DBEC000D">
    <w:name w:val="0CF4919C79DB4713B25985B8DBEC000D"/>
    <w:rsid w:val="00386F0A"/>
  </w:style>
  <w:style w:type="paragraph" w:customStyle="1" w:styleId="8EC8521ACA6A4A4E97092A7DA9556B57">
    <w:name w:val="8EC8521ACA6A4A4E97092A7DA9556B57"/>
    <w:rsid w:val="00386F0A"/>
  </w:style>
  <w:style w:type="paragraph" w:customStyle="1" w:styleId="F37D9F7E25BC41BBA64C7B36B11725DD">
    <w:name w:val="F37D9F7E25BC41BBA64C7B36B11725DD"/>
    <w:rsid w:val="00386F0A"/>
  </w:style>
  <w:style w:type="paragraph" w:customStyle="1" w:styleId="85873CBB5D8F49D08900DE47CA4D2D48">
    <w:name w:val="85873CBB5D8F49D08900DE47CA4D2D48"/>
    <w:rsid w:val="00386F0A"/>
  </w:style>
  <w:style w:type="paragraph" w:customStyle="1" w:styleId="68E1E75679F7454F89E4E3BF41C03962">
    <w:name w:val="68E1E75679F7454F89E4E3BF41C03962"/>
    <w:rsid w:val="00386F0A"/>
  </w:style>
  <w:style w:type="paragraph" w:customStyle="1" w:styleId="EB26F04002EC4282A1212111C0A0F903">
    <w:name w:val="EB26F04002EC4282A1212111C0A0F903"/>
    <w:rsid w:val="00386F0A"/>
  </w:style>
  <w:style w:type="paragraph" w:customStyle="1" w:styleId="1D54F81281D64BF886BB671DE05AC93E">
    <w:name w:val="1D54F81281D64BF886BB671DE05AC93E"/>
    <w:rsid w:val="00386F0A"/>
  </w:style>
  <w:style w:type="paragraph" w:customStyle="1" w:styleId="56D0D386AC8F48DBAC6BFA9EE37F4D33">
    <w:name w:val="56D0D386AC8F48DBAC6BFA9EE37F4D33"/>
    <w:rsid w:val="00386F0A"/>
  </w:style>
  <w:style w:type="paragraph" w:customStyle="1" w:styleId="B29460FF562D43F2B7B4F345F6C05393">
    <w:name w:val="B29460FF562D43F2B7B4F345F6C05393"/>
    <w:rsid w:val="00386F0A"/>
  </w:style>
  <w:style w:type="paragraph" w:customStyle="1" w:styleId="57129F2E2FB04A13B5BE9C7D68D6FDAF">
    <w:name w:val="57129F2E2FB04A13B5BE9C7D68D6FDAF"/>
    <w:rsid w:val="00386F0A"/>
  </w:style>
  <w:style w:type="paragraph" w:customStyle="1" w:styleId="F38093EE7E0242D7A7BE7520BBDA581C">
    <w:name w:val="F38093EE7E0242D7A7BE7520BBDA581C"/>
    <w:rsid w:val="00386F0A"/>
  </w:style>
  <w:style w:type="paragraph" w:customStyle="1" w:styleId="9CB0BF84FBE1479FA57DE2A00474D49C">
    <w:name w:val="9CB0BF84FBE1479FA57DE2A00474D49C"/>
    <w:rsid w:val="00386F0A"/>
  </w:style>
  <w:style w:type="paragraph" w:customStyle="1" w:styleId="9006D8C82B20432FB02CC7BE6B0ED22F">
    <w:name w:val="9006D8C82B20432FB02CC7BE6B0ED22F"/>
    <w:rsid w:val="00386F0A"/>
  </w:style>
  <w:style w:type="paragraph" w:customStyle="1" w:styleId="3C3B854CD7A24347BA7822647706C9A4">
    <w:name w:val="3C3B854CD7A24347BA7822647706C9A4"/>
    <w:rsid w:val="00386F0A"/>
  </w:style>
  <w:style w:type="paragraph" w:customStyle="1" w:styleId="5C303D96633348EF821B0A93E666A971">
    <w:name w:val="5C303D96633348EF821B0A93E666A971"/>
    <w:rsid w:val="00386F0A"/>
  </w:style>
  <w:style w:type="paragraph" w:customStyle="1" w:styleId="4E975B0EED2149FCB7EA58FC7D6BCC4B">
    <w:name w:val="4E975B0EED2149FCB7EA58FC7D6BCC4B"/>
    <w:rsid w:val="00386F0A"/>
  </w:style>
  <w:style w:type="paragraph" w:customStyle="1" w:styleId="16956B89B2BE43628039621A75709527">
    <w:name w:val="16956B89B2BE43628039621A75709527"/>
    <w:rsid w:val="00386F0A"/>
  </w:style>
  <w:style w:type="paragraph" w:customStyle="1" w:styleId="C02E26C69333425B838D1D70BF54F5EA">
    <w:name w:val="C02E26C69333425B838D1D70BF54F5EA"/>
    <w:rsid w:val="00386F0A"/>
  </w:style>
  <w:style w:type="paragraph" w:customStyle="1" w:styleId="067B15B1CB524BA5820EA2870DE9B961">
    <w:name w:val="067B15B1CB524BA5820EA2870DE9B961"/>
    <w:rsid w:val="00386F0A"/>
  </w:style>
  <w:style w:type="paragraph" w:customStyle="1" w:styleId="AA8BE22877814C59AE981B8D3CD65BE3">
    <w:name w:val="AA8BE22877814C59AE981B8D3CD65BE3"/>
    <w:rsid w:val="00386F0A"/>
  </w:style>
  <w:style w:type="paragraph" w:customStyle="1" w:styleId="BA60657E4219491F859863819DA3CF3F">
    <w:name w:val="BA60657E4219491F859863819DA3CF3F"/>
    <w:rsid w:val="00386F0A"/>
  </w:style>
  <w:style w:type="paragraph" w:customStyle="1" w:styleId="335E89A8878E4B9F9DE7430876D35D43">
    <w:name w:val="335E89A8878E4B9F9DE7430876D35D43"/>
    <w:rsid w:val="00386F0A"/>
  </w:style>
  <w:style w:type="paragraph" w:customStyle="1" w:styleId="AFC99CFAFF7F458DA45AF18FDBE22057">
    <w:name w:val="AFC99CFAFF7F458DA45AF18FDBE22057"/>
    <w:rsid w:val="00386F0A"/>
  </w:style>
  <w:style w:type="paragraph" w:customStyle="1" w:styleId="9CC776AF3D91440AADAC9BF02BA72DFF">
    <w:name w:val="9CC776AF3D91440AADAC9BF02BA72DFF"/>
    <w:rsid w:val="00386F0A"/>
  </w:style>
  <w:style w:type="paragraph" w:customStyle="1" w:styleId="5C9501235EDC4DE5841695CA2EFFCB0B">
    <w:name w:val="5C9501235EDC4DE5841695CA2EFFCB0B"/>
    <w:rsid w:val="00386F0A"/>
  </w:style>
  <w:style w:type="paragraph" w:customStyle="1" w:styleId="4583A2AEB54343BAA3A8AED23D92651B">
    <w:name w:val="4583A2AEB54343BAA3A8AED23D92651B"/>
    <w:rsid w:val="00386F0A"/>
  </w:style>
  <w:style w:type="paragraph" w:customStyle="1" w:styleId="289606F615634C52AE48B93381EB15FB">
    <w:name w:val="289606F615634C52AE48B93381EB15FB"/>
    <w:rsid w:val="00386F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Foundry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4">
      <a:majorFont>
        <a:latin typeface="Franklin Gothic Book"/>
        <a:ea typeface=""/>
        <a:cs typeface=""/>
      </a:majorFont>
      <a:minorFont>
        <a:latin typeface="Calibri"/>
        <a:ea typeface=""/>
        <a:cs typeface="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99C4F-815D-4658-BB38-7D19F66F6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notebook kit (cover, binder spine, divider tabs).dotx</Template>
  <TotalTime>184</TotalTime>
  <Pages>9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nia p</dc:creator>
  <cp:keywords/>
  <dc:description/>
  <cp:lastModifiedBy>Matthew Castleberry</cp:lastModifiedBy>
  <cp:revision>2</cp:revision>
  <cp:lastPrinted>2019-04-26T03:46:00Z</cp:lastPrinted>
  <dcterms:created xsi:type="dcterms:W3CDTF">2019-04-23T04:15:00Z</dcterms:created>
  <dcterms:modified xsi:type="dcterms:W3CDTF">2019-04-26T03:50:00Z</dcterms:modified>
</cp:coreProperties>
</file>